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tbl>
      <w:tblPr>
        <w:tblpPr w:leftFromText="187" w:rightFromText="187" w:vertAnchor="page" w:horzAnchor="margin" w:tblpXSpec="center" w:tblpY="5024"/>
        <w:tblW w:w="4000" w:type="pct"/>
        <w:tblBorders>
          <w:left w:val="single" w:sz="18" w:space="0" w:color="FE8637" w:themeColor="accent1"/>
        </w:tblBorders>
        <w:tblLook w:val="04A0"/>
      </w:tblPr>
      <w:tblGrid>
        <w:gridCol w:w="6834"/>
      </w:tblGrid>
      <w:tr w:rsidR="00CD3A8B" w:rsidTr="00AA5BFA">
        <w:tc>
          <w:tcPr>
            <w:tcW w:w="683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D3A8B" w:rsidRDefault="00CD3A8B" w:rsidP="00F5795D">
            <w:pPr>
              <w:pStyle w:val="ac"/>
              <w:spacing w:before="156" w:after="156"/>
              <w:rPr>
                <w:rFonts w:asciiTheme="majorHAnsi" w:eastAsiaTheme="majorEastAsia" w:hAnsiTheme="majorHAnsi" w:cstheme="majorBidi"/>
                <w:lang w:eastAsia="zh-CN"/>
              </w:rPr>
            </w:pPr>
          </w:p>
        </w:tc>
      </w:tr>
      <w:tr w:rsidR="00CD3A8B" w:rsidTr="00AA5BFA">
        <w:tc>
          <w:tcPr>
            <w:tcW w:w="6834" w:type="dxa"/>
          </w:tcPr>
          <w:sdt>
            <w:sdtPr>
              <w:rPr>
                <w:rFonts w:asciiTheme="majorHAnsi" w:eastAsia="微软雅黑" w:hAnsiTheme="majorHAnsi" w:cstheme="majorBidi"/>
                <w:color w:val="E65B01" w:themeColor="accent1" w:themeShade="BF"/>
                <w:sz w:val="72"/>
                <w:szCs w:val="72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CD3A8B" w:rsidRDefault="00515CF9" w:rsidP="00F5795D">
                <w:pPr>
                  <w:pStyle w:val="ac"/>
                  <w:spacing w:before="156" w:after="156"/>
                  <w:rPr>
                    <w:rFonts w:asciiTheme="majorHAnsi" w:eastAsiaTheme="majorEastAsia" w:hAnsiTheme="majorHAnsi" w:cstheme="majorBidi"/>
                    <w:color w:val="FE8637" w:themeColor="accent1"/>
                    <w:sz w:val="80"/>
                    <w:szCs w:val="80"/>
                  </w:rPr>
                </w:pPr>
                <w:r w:rsidRPr="00515CF9">
                  <w:rPr>
                    <w:rFonts w:asciiTheme="majorHAnsi" w:eastAsia="微软雅黑" w:hAnsiTheme="majorHAnsi" w:cstheme="majorBidi"/>
                    <w:color w:val="E65B01" w:themeColor="accent1" w:themeShade="BF"/>
                    <w:sz w:val="72"/>
                    <w:szCs w:val="72"/>
                  </w:rPr>
                  <w:t xml:space="preserve">Shannon Direct-IO PCIe SSD </w:t>
                </w:r>
                <w:r w:rsidR="00984832">
                  <w:rPr>
                    <w:rFonts w:asciiTheme="majorHAnsi" w:eastAsia="微软雅黑" w:hAnsiTheme="majorHAnsi" w:cstheme="majorBidi" w:hint="eastAsia"/>
                    <w:color w:val="E65B01" w:themeColor="accent1" w:themeShade="BF"/>
                    <w:sz w:val="72"/>
                    <w:szCs w:val="72"/>
                    <w:lang w:eastAsia="zh-CN"/>
                  </w:rPr>
                  <w:t>用户手册</w:t>
                </w:r>
              </w:p>
            </w:sdtContent>
          </w:sdt>
        </w:tc>
      </w:tr>
      <w:tr w:rsidR="00CD3A8B" w:rsidRPr="00375F84" w:rsidTr="00AA5BFA">
        <w:tc>
          <w:tcPr>
            <w:tcW w:w="683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375F84" w:rsidRPr="00375F84" w:rsidRDefault="00375F84" w:rsidP="00F5795D">
            <w:pPr>
              <w:pStyle w:val="ac"/>
              <w:spacing w:before="156" w:after="156"/>
              <w:rPr>
                <w:rFonts w:asciiTheme="majorHAnsi" w:eastAsiaTheme="majorEastAsia" w:hAnsiTheme="majorHAnsi" w:cstheme="majorBidi"/>
                <w:b/>
                <w:sz w:val="22"/>
                <w:szCs w:val="22"/>
                <w:lang w:eastAsia="zh-CN"/>
              </w:rPr>
            </w:pPr>
            <w:r w:rsidRPr="00375F84">
              <w:rPr>
                <w:rFonts w:asciiTheme="majorHAnsi" w:eastAsiaTheme="majorEastAsia" w:hAnsiTheme="majorHAnsi" w:cstheme="majorBidi" w:hint="eastAsia"/>
                <w:b/>
                <w:sz w:val="22"/>
                <w:szCs w:val="22"/>
                <w:lang w:eastAsia="zh-CN"/>
              </w:rPr>
              <w:t>版本</w:t>
            </w:r>
            <w:r w:rsidRPr="00375F84">
              <w:rPr>
                <w:rFonts w:asciiTheme="majorHAnsi" w:eastAsiaTheme="majorEastAsia" w:hAnsiTheme="majorHAnsi" w:cstheme="majorBidi" w:hint="eastAsia"/>
                <w:b/>
                <w:sz w:val="22"/>
                <w:szCs w:val="22"/>
                <w:lang w:eastAsia="zh-CN"/>
              </w:rPr>
              <w:t xml:space="preserve"> v</w:t>
            </w:r>
            <w:r w:rsidR="00EE787A">
              <w:rPr>
                <w:rFonts w:asciiTheme="majorHAnsi" w:eastAsiaTheme="majorEastAsia" w:hAnsiTheme="majorHAnsi" w:cstheme="majorBidi" w:hint="eastAsia"/>
                <w:b/>
                <w:sz w:val="22"/>
                <w:szCs w:val="22"/>
                <w:lang w:eastAsia="zh-CN"/>
              </w:rPr>
              <w:t>2</w:t>
            </w:r>
            <w:r w:rsidRPr="00375F84">
              <w:rPr>
                <w:rFonts w:asciiTheme="majorHAnsi" w:eastAsiaTheme="majorEastAsia" w:hAnsiTheme="majorHAnsi" w:cstheme="majorBidi" w:hint="eastAsia"/>
                <w:b/>
                <w:sz w:val="22"/>
                <w:szCs w:val="22"/>
                <w:lang w:eastAsia="zh-CN"/>
              </w:rPr>
              <w:t>.</w:t>
            </w:r>
            <w:r w:rsidR="00FA3E38">
              <w:rPr>
                <w:rFonts w:asciiTheme="majorHAnsi" w:eastAsiaTheme="majorEastAsia" w:hAnsiTheme="majorHAnsi" w:cstheme="majorBidi" w:hint="eastAsia"/>
                <w:b/>
                <w:sz w:val="22"/>
                <w:szCs w:val="22"/>
                <w:lang w:eastAsia="zh-CN"/>
              </w:rPr>
              <w:t>6</w:t>
            </w:r>
          </w:p>
        </w:tc>
      </w:tr>
    </w:tbl>
    <w:sdt>
      <w:sdtPr>
        <w:rPr>
          <w:sz w:val="22"/>
          <w:szCs w:val="22"/>
        </w:rPr>
        <w:id w:val="5815493"/>
        <w:docPartObj>
          <w:docPartGallery w:val="Cover Pages"/>
          <w:docPartUnique/>
        </w:docPartObj>
      </w:sdtPr>
      <w:sdtEndPr>
        <w:rPr>
          <w:rFonts w:ascii="华文仿宋" w:eastAsia="华文仿宋" w:hAnsi="华文仿宋"/>
          <w:sz w:val="20"/>
          <w:szCs w:val="20"/>
          <w:lang w:eastAsia="zh-CN"/>
        </w:rPr>
      </w:sdtEndPr>
      <w:sdtContent>
        <w:p w:rsidR="00A01DDF" w:rsidRDefault="00A01DDF" w:rsidP="00F5795D">
          <w:pPr>
            <w:spacing w:before="156" w:after="156"/>
            <w:rPr>
              <w:sz w:val="22"/>
              <w:szCs w:val="22"/>
              <w:lang w:eastAsia="zh-CN"/>
            </w:rPr>
          </w:pPr>
        </w:p>
        <w:p w:rsidR="00AA5BFA" w:rsidRDefault="00AA5BFA" w:rsidP="00F5795D">
          <w:pPr>
            <w:spacing w:before="156" w:after="156"/>
            <w:rPr>
              <w:sz w:val="22"/>
              <w:szCs w:val="22"/>
              <w:lang w:eastAsia="zh-CN"/>
            </w:rPr>
          </w:pPr>
        </w:p>
        <w:p w:rsidR="00AA5BFA" w:rsidRPr="00375F84" w:rsidRDefault="00AA5BFA" w:rsidP="00F5795D">
          <w:pPr>
            <w:spacing w:before="156" w:after="156"/>
            <w:rPr>
              <w:sz w:val="22"/>
              <w:szCs w:val="22"/>
              <w:lang w:eastAsia="zh-CN"/>
            </w:rPr>
          </w:pPr>
        </w:p>
        <w:p w:rsidR="00A01DDF" w:rsidRPr="00375F84" w:rsidRDefault="00A01DDF" w:rsidP="00F5795D">
          <w:pPr>
            <w:spacing w:before="156" w:after="156"/>
            <w:rPr>
              <w:sz w:val="22"/>
              <w:szCs w:val="22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34"/>
          </w:tblGrid>
          <w:tr w:rsidR="00A01DDF" w:rsidRPr="00375F84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tbl>
                <w:tblPr>
                  <w:tblpPr w:leftFromText="187" w:rightFromText="187" w:horzAnchor="margin" w:tblpY="1"/>
                  <w:tblOverlap w:val="never"/>
                  <w:tblW w:w="4000" w:type="pct"/>
                  <w:tblLook w:val="04A0"/>
                </w:tblPr>
                <w:tblGrid>
                  <w:gridCol w:w="5283"/>
                </w:tblGrid>
                <w:tr w:rsidR="00375F84" w:rsidRPr="00375F84" w:rsidTr="00375F84">
                  <w:tc>
                    <w:tcPr>
                      <w:tcW w:w="5283" w:type="dxa"/>
                      <w:tcMar>
                        <w:top w:w="216" w:type="dxa"/>
                        <w:left w:w="115" w:type="dxa"/>
                        <w:bottom w:w="216" w:type="dxa"/>
                        <w:right w:w="115" w:type="dxa"/>
                      </w:tcMar>
                    </w:tcPr>
                    <w:p w:rsidR="00375F84" w:rsidRPr="00375F84" w:rsidRDefault="00375F84" w:rsidP="00F5795D">
                      <w:pPr>
                        <w:spacing w:before="156" w:after="156" w:line="240" w:lineRule="auto"/>
                        <w:jc w:val="left"/>
                        <w:rPr>
                          <w:rFonts w:ascii="Calibri" w:eastAsia="微软雅黑" w:hAnsi="Calibri"/>
                          <w:color w:val="FE8637" w:themeColor="accent1"/>
                          <w:sz w:val="22"/>
                          <w:szCs w:val="22"/>
                        </w:rPr>
                      </w:pPr>
                    </w:p>
                    <w:sdt>
                      <w:sdtPr>
                        <w:rPr>
                          <w:rFonts w:ascii="Calibri" w:eastAsia="微软雅黑" w:hAnsi="Calibri"/>
                          <w:color w:val="FE8637" w:themeColor="accent1"/>
                          <w:sz w:val="22"/>
                          <w:szCs w:val="22"/>
                        </w:rPr>
                        <w:alias w:val="Date"/>
                        <w:id w:val="1340693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4-09-15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375F84" w:rsidRPr="00375F84" w:rsidRDefault="00FA3E38" w:rsidP="00F5795D">
                          <w:pPr>
                            <w:spacing w:before="156" w:after="156" w:line="240" w:lineRule="auto"/>
                            <w:rPr>
                              <w:rFonts w:ascii="Calibri" w:eastAsia="微软雅黑" w:hAnsi="Calibri"/>
                              <w:color w:val="FE8637" w:themeColor="accent1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微软雅黑" w:hAnsi="Calibri"/>
                              <w:color w:val="FE8637" w:themeColor="accent1"/>
                              <w:sz w:val="22"/>
                              <w:szCs w:val="22"/>
                            </w:rPr>
                            <w:t>9/15/2014</w:t>
                          </w:r>
                        </w:p>
                      </w:sdtContent>
                    </w:sdt>
                    <w:p w:rsidR="00375F84" w:rsidRPr="00375F84" w:rsidRDefault="00375F84" w:rsidP="00F5795D">
                      <w:pPr>
                        <w:spacing w:before="156" w:after="156" w:line="240" w:lineRule="auto"/>
                        <w:jc w:val="left"/>
                        <w:rPr>
                          <w:rFonts w:ascii="Calibri" w:eastAsia="微软雅黑" w:hAnsi="Calibri"/>
                          <w:color w:val="FE8637" w:themeColor="accent1"/>
                          <w:sz w:val="22"/>
                          <w:szCs w:val="22"/>
                          <w:lang w:eastAsia="zh-CN"/>
                        </w:rPr>
                      </w:pPr>
                    </w:p>
                  </w:tc>
                </w:tr>
              </w:tbl>
              <w:p w:rsidR="00A01DDF" w:rsidRPr="00375F84" w:rsidRDefault="00A01DDF" w:rsidP="00F5795D">
                <w:pPr>
                  <w:pStyle w:val="ac"/>
                  <w:spacing w:before="156" w:after="156"/>
                  <w:rPr>
                    <w:color w:val="FE8637" w:themeColor="accent1"/>
                    <w:sz w:val="22"/>
                    <w:szCs w:val="22"/>
                  </w:rPr>
                </w:pPr>
              </w:p>
            </w:tc>
          </w:tr>
        </w:tbl>
        <w:p w:rsidR="00A01DDF" w:rsidRPr="00375F84" w:rsidRDefault="00A01DDF" w:rsidP="00F5795D">
          <w:pPr>
            <w:spacing w:before="156" w:after="156"/>
            <w:rPr>
              <w:sz w:val="28"/>
              <w:szCs w:val="28"/>
            </w:rPr>
          </w:pPr>
        </w:p>
        <w:p w:rsidR="00375F84" w:rsidRDefault="00CD3A8B" w:rsidP="00F5795D">
          <w:pPr>
            <w:pStyle w:val="ac"/>
            <w:spacing w:before="156" w:after="156"/>
            <w:rPr>
              <w:rFonts w:ascii="微软雅黑" w:eastAsia="微软雅黑" w:hAnsi="微软雅黑"/>
              <w:lang w:eastAsia="zh-CN"/>
            </w:rPr>
          </w:pPr>
          <w:r>
            <w:rPr>
              <w:rFonts w:ascii="微软雅黑" w:eastAsia="微软雅黑" w:hAnsi="微软雅黑"/>
              <w:noProof/>
              <w:lang w:eastAsia="zh-CN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7870190</wp:posOffset>
                </wp:positionV>
                <wp:extent cx="1533525" cy="285750"/>
                <wp:effectExtent l="19050" t="0" r="9525" b="0"/>
                <wp:wrapNone/>
                <wp:docPr id="14" name="Picture 0" descr="log_tex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_text.jp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28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A01DDF">
            <w:rPr>
              <w:rFonts w:ascii="微软雅黑" w:eastAsia="微软雅黑" w:hAnsi="微软雅黑"/>
              <w:lang w:eastAsia="zh-CN"/>
            </w:rPr>
            <w:br w:type="page"/>
          </w:r>
        </w:p>
        <w:p w:rsidR="0088078A" w:rsidRDefault="00327183" w:rsidP="00327183">
          <w:pPr>
            <w:pStyle w:val="10"/>
            <w:rPr>
              <w:lang w:eastAsia="zh-CN"/>
            </w:rPr>
          </w:pPr>
          <w:bookmarkStart w:id="0" w:name="_Toc398653998"/>
          <w:r>
            <w:rPr>
              <w:rFonts w:hint="eastAsia"/>
              <w:lang w:eastAsia="zh-CN"/>
            </w:rPr>
            <w:lastRenderedPageBreak/>
            <w:t>目录</w:t>
          </w:r>
          <w:bookmarkEnd w:id="0"/>
        </w:p>
        <w:sdt>
          <w:sdtPr>
            <w:rPr>
              <w:smallCaps w:val="0"/>
              <w:spacing w:val="0"/>
              <w:sz w:val="20"/>
              <w:szCs w:val="20"/>
              <w:lang w:val="zh-CN"/>
            </w:rPr>
            <w:id w:val="690385760"/>
            <w:docPartObj>
              <w:docPartGallery w:val="Table of Contents"/>
              <w:docPartUnique/>
            </w:docPartObj>
          </w:sdtPr>
          <w:sdtEndPr>
            <w:rPr>
              <w:rFonts w:ascii="华文仿宋" w:eastAsia="华文仿宋" w:hAnsi="华文仿宋"/>
              <w:lang w:val="en-US" w:eastAsia="zh-CN"/>
            </w:rPr>
          </w:sdtEndPr>
          <w:sdtContent>
            <w:p w:rsidR="00327183" w:rsidRPr="00705E59" w:rsidRDefault="00327183" w:rsidP="00327183">
              <w:pPr>
                <w:pStyle w:val="TOC"/>
                <w:rPr>
                  <w:rFonts w:ascii="华文仿宋" w:eastAsia="华文仿宋" w:hAnsi="华文仿宋"/>
                  <w:lang w:eastAsia="zh-CN"/>
                </w:rPr>
              </w:pPr>
            </w:p>
            <w:p w:rsidR="002B20D8" w:rsidRPr="002B20D8" w:rsidRDefault="00E06CB6">
              <w:pPr>
                <w:pStyle w:val="11"/>
                <w:tabs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r w:rsidRPr="00705E59">
                <w:rPr>
                  <w:rFonts w:ascii="华文仿宋" w:eastAsia="华文仿宋" w:hAnsi="华文仿宋"/>
                  <w:lang w:eastAsia="zh-CN"/>
                </w:rPr>
                <w:fldChar w:fldCharType="begin"/>
              </w:r>
              <w:r w:rsidR="006C4B2B" w:rsidRPr="00705E59">
                <w:rPr>
                  <w:rFonts w:ascii="华文仿宋" w:eastAsia="华文仿宋" w:hAnsi="华文仿宋"/>
                  <w:lang w:eastAsia="zh-CN"/>
                </w:rPr>
                <w:instrText xml:space="preserve"> TOC \o "1-4" \h \z \u </w:instrText>
              </w:r>
              <w:r w:rsidRPr="00705E59">
                <w:rPr>
                  <w:rFonts w:ascii="华文仿宋" w:eastAsia="华文仿宋" w:hAnsi="华文仿宋"/>
                  <w:lang w:eastAsia="zh-CN"/>
                </w:rPr>
                <w:fldChar w:fldCharType="separate"/>
              </w:r>
              <w:hyperlink w:anchor="_Toc398653998" w:history="1"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目录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_Toc398653998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>
              <w:pPr>
                <w:pStyle w:val="11"/>
                <w:tabs>
                  <w:tab w:val="left" w:pos="420"/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3999" w:history="1"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1.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b/>
                    <w:noProof/>
                    <w:lang w:eastAsia="zh-CN"/>
                  </w:rPr>
                  <w:t>产品简介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_Toc398653999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4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>
              <w:pPr>
                <w:pStyle w:val="11"/>
                <w:tabs>
                  <w:tab w:val="left" w:pos="420"/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0" w:history="1"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2.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b/>
                    <w:noProof/>
                    <w:lang w:eastAsia="zh-CN"/>
                  </w:rPr>
                  <w:t>安装要求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_Toc398654000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5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>
              <w:pPr>
                <w:pStyle w:val="11"/>
                <w:tabs>
                  <w:tab w:val="left" w:pos="420"/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1" w:history="1"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3.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Linux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b/>
                    <w:noProof/>
                    <w:lang w:eastAsia="zh-CN"/>
                  </w:rPr>
                  <w:t>下安装及配置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_Toc398654001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6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2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</w:rPr>
                  <w:t>RPM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卸载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</w:rPr>
                  <w:t>(Redhat, CentOS, Fedora, SUSE, OpenSUSE, etc)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_Toc398654002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6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3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3.1.1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RPM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_Toc398654003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7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4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3.1.1.1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RPM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包安装与升级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_Toc398654004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7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5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3.1.1.2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RPM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_Toc398654005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8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6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3.1.2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SRPM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编译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_Toc398654006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8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7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DEB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卸载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(Debian, Ubuntu, etc)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_Toc398654007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10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8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3.2.1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DEB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_Toc398654008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10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09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3.2.1.1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DEB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升级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_Toc398654009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10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0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3.2.1.2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DEB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包卸载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_Toc398654010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11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1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3.2.2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编译生成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</w:rPr>
                  <w:t>DEB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包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_Toc398654011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2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3.3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源码安装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_Toc398654012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13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3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3.3.1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驱动源码编译安装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_Toc398654013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13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4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3.3.2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shannon-utils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工具编译安装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/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_Toc398654014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13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5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shannon-utils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管理工具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_Toc398654015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15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6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shannon-status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_Toc398654016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15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7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shannon-detach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_Toc398654017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15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8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3.4.3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shannon-attach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_Toc398654018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16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19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3.4.4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shannon-beacon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_Toc398654019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16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0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3.4.5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shannon-format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_Toc398654020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17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1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3.4.6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shannon-firmwareupdate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_Toc398654021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18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2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3.4.7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常用命令举例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_Toc398654022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19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>
              <w:pPr>
                <w:pStyle w:val="11"/>
                <w:tabs>
                  <w:tab w:val="left" w:pos="420"/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3" w:history="1"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4.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b/>
                    <w:noProof/>
                    <w:lang w:eastAsia="zh-CN"/>
                  </w:rPr>
                  <w:t>Windows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b/>
                    <w:noProof/>
                    <w:lang w:eastAsia="zh-CN"/>
                  </w:rPr>
                  <w:t>下安装及配置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_Toc398654023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4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驱动安装与卸载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_Toc398654024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5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4.1.1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安装驱动程序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_Toc398654025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6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</w:rPr>
                  <w:t>4.1.2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卸载驱动程序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_Toc398654026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26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21"/>
                <w:tabs>
                  <w:tab w:val="left" w:pos="1260"/>
                  <w:tab w:val="right" w:leader="dot" w:pos="8302"/>
                </w:tabs>
                <w:ind w:left="4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7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管理工具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Shannon-Utils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的使用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_Toc398654027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28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8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管理工具（图形界面）的使用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_Toc398654028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28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3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29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管理工具（命令行）的使用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_Toc398654029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29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0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4.2.2.1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status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_Toc398654030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29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1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4.2.2.2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format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_Toc398654031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30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2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4.2.2.3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updatefirmware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_Toc398654032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31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 w:rsidP="002B20D8">
              <w:pPr>
                <w:pStyle w:val="40"/>
                <w:tabs>
                  <w:tab w:val="left" w:pos="2027"/>
                  <w:tab w:val="right" w:leader="dot" w:pos="8302"/>
                </w:tabs>
                <w:ind w:left="1200"/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3" w:history="1"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4.2.2.4</w:t>
                </w:r>
                <w:r w:rsidR="002B20D8" w:rsidRPr="002B20D8">
                  <w:rPr>
                    <w:rFonts w:ascii="Calibri" w:eastAsia="华文仿宋" w:hAnsi="Calibri"/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beacon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_Toc398654033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32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Pr="002B20D8" w:rsidRDefault="00E06CB6">
              <w:pPr>
                <w:pStyle w:val="11"/>
                <w:tabs>
                  <w:tab w:val="right" w:leader="dot" w:pos="8302"/>
                </w:tabs>
                <w:rPr>
                  <w:rFonts w:ascii="Calibri" w:eastAsia="华文仿宋" w:hAnsi="Calibri"/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4" w:history="1"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附录</w:t>
                </w:r>
                <w:r w:rsidR="002B20D8" w:rsidRPr="002B20D8">
                  <w:rPr>
                    <w:rStyle w:val="af4"/>
                    <w:rFonts w:ascii="Calibri" w:eastAsia="华文仿宋" w:hAnsi="Calibri"/>
                    <w:noProof/>
                    <w:lang w:eastAsia="zh-CN"/>
                  </w:rPr>
                  <w:t>1 Linux</w:t>
                </w:r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  <w:lang w:eastAsia="zh-CN"/>
                  </w:rPr>
                  <w:t>发行版及内核版本列表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_Toc398654034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33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2B20D8" w:rsidRDefault="00E06CB6">
              <w:pPr>
                <w:pStyle w:val="11"/>
                <w:tabs>
                  <w:tab w:val="right" w:leader="dot" w:pos="8302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98654035" w:history="1">
                <w:r w:rsidR="002B20D8" w:rsidRPr="002B20D8">
                  <w:rPr>
                    <w:rStyle w:val="af4"/>
                    <w:rFonts w:ascii="Calibri" w:eastAsia="华文仿宋" w:hAnsi="华文仿宋"/>
                    <w:noProof/>
                  </w:rPr>
                  <w:t>修订历史记录</w:t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tab/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begin"/>
                </w:r>
                <w:r w:rsidR="002B20D8" w:rsidRPr="002B20D8">
                  <w:rPr>
                    <w:rFonts w:ascii="Calibri" w:eastAsia="华文仿宋" w:hAnsi="Calibri"/>
                    <w:noProof/>
                    <w:webHidden/>
                  </w:rPr>
                  <w:instrText xml:space="preserve"> PAGEREF _Toc398654035 \h </w:instrTex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separate"/>
                </w:r>
                <w:r w:rsidR="00144E48">
                  <w:rPr>
                    <w:rFonts w:ascii="Calibri" w:eastAsia="华文仿宋" w:hAnsi="Calibri"/>
                    <w:noProof/>
                    <w:webHidden/>
                  </w:rPr>
                  <w:t>35</w:t>
                </w:r>
                <w:r w:rsidRPr="002B20D8">
                  <w:rPr>
                    <w:rFonts w:ascii="Calibri" w:eastAsia="华文仿宋" w:hAnsi="Calibri"/>
                    <w:noProof/>
                    <w:webHidden/>
                  </w:rPr>
                  <w:fldChar w:fldCharType="end"/>
                </w:r>
              </w:hyperlink>
            </w:p>
            <w:p w:rsidR="00327183" w:rsidRPr="00705E59" w:rsidRDefault="00E06CB6">
              <w:pPr>
                <w:rPr>
                  <w:rFonts w:ascii="华文仿宋" w:eastAsia="华文仿宋" w:hAnsi="华文仿宋"/>
                  <w:lang w:eastAsia="zh-CN"/>
                </w:rPr>
              </w:pPr>
              <w:r w:rsidRPr="00705E59">
                <w:rPr>
                  <w:rFonts w:ascii="华文仿宋" w:eastAsia="华文仿宋" w:hAnsi="华文仿宋"/>
                  <w:lang w:eastAsia="zh-CN"/>
                </w:rPr>
                <w:fldChar w:fldCharType="end"/>
              </w:r>
            </w:p>
          </w:sdtContent>
        </w:sdt>
        <w:p w:rsidR="005B7361" w:rsidRPr="00705E59" w:rsidRDefault="00E06CB6" w:rsidP="00F5795D">
          <w:pPr>
            <w:pStyle w:val="ac"/>
            <w:spacing w:before="156" w:after="156"/>
            <w:rPr>
              <w:rFonts w:ascii="华文仿宋" w:eastAsia="华文仿宋" w:hAnsi="华文仿宋"/>
              <w:lang w:eastAsia="zh-CN"/>
            </w:rPr>
          </w:pPr>
        </w:p>
      </w:sdtContent>
    </w:sdt>
    <w:bookmarkStart w:id="1" w:name="_Toc347006169" w:displacedByCustomXml="prev"/>
    <w:p w:rsidR="003C26D2" w:rsidRDefault="003C26D2">
      <w:pPr>
        <w:rPr>
          <w:b/>
          <w:smallCaps/>
          <w:spacing w:val="5"/>
          <w:sz w:val="32"/>
          <w:szCs w:val="32"/>
          <w:lang w:eastAsia="zh-CN"/>
        </w:rPr>
      </w:pPr>
      <w:bookmarkStart w:id="2" w:name="_Toc391479375"/>
      <w:bookmarkEnd w:id="1"/>
      <w:r>
        <w:rPr>
          <w:b/>
          <w:lang w:eastAsia="zh-CN"/>
        </w:rPr>
        <w:br w:type="page"/>
      </w:r>
    </w:p>
    <w:p w:rsidR="00331319" w:rsidRDefault="00EC502F" w:rsidP="00810AB1">
      <w:pPr>
        <w:pStyle w:val="10"/>
        <w:numPr>
          <w:ilvl w:val="0"/>
          <w:numId w:val="3"/>
        </w:numPr>
        <w:spacing w:before="156" w:after="156"/>
        <w:rPr>
          <w:b/>
          <w:lang w:eastAsia="zh-CN"/>
        </w:rPr>
      </w:pPr>
      <w:bookmarkStart w:id="3" w:name="_Toc391631593"/>
      <w:bookmarkStart w:id="4" w:name="_Toc398653999"/>
      <w:r>
        <w:rPr>
          <w:rFonts w:hint="eastAsia"/>
          <w:b/>
          <w:lang w:eastAsia="zh-CN"/>
        </w:rPr>
        <w:lastRenderedPageBreak/>
        <w:t>产品简介</w:t>
      </w:r>
      <w:bookmarkEnd w:id="2"/>
      <w:bookmarkEnd w:id="3"/>
      <w:bookmarkEnd w:id="4"/>
    </w:p>
    <w:p w:rsidR="00F333F3" w:rsidRPr="00550D0B" w:rsidRDefault="004A0E93">
      <w:pPr>
        <w:rPr>
          <w:rFonts w:ascii="Calibri" w:eastAsia="华文仿宋" w:hAnsi="Calibri"/>
          <w:b/>
          <w:color w:val="E65B01" w:themeColor="accent1" w:themeShade="BF"/>
          <w:lang w:eastAsia="zh-CN"/>
        </w:rPr>
      </w:pPr>
      <w:bookmarkStart w:id="5" w:name="_Toc391479376"/>
      <w:bookmarkStart w:id="6" w:name="_Toc391631594"/>
      <w:r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感谢</w:t>
      </w:r>
      <w:r w:rsidR="00EC6A60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选购宝存科技的</w:t>
      </w:r>
      <w:r w:rsidR="00EC6A60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Direct-IO</w:t>
      </w:r>
      <w:r w:rsidR="00EC6A60" w:rsidRPr="00550D0B">
        <w:rPr>
          <w:rFonts w:ascii="Calibri" w:eastAsia="华文仿宋" w:hAnsi="Calibri"/>
          <w:b/>
          <w:color w:val="E65B01" w:themeColor="accent1" w:themeShade="BF"/>
          <w:vertAlign w:val="superscript"/>
          <w:lang w:eastAsia="zh-CN"/>
        </w:rPr>
        <w:t>TM</w:t>
      </w:r>
      <w:r w:rsidR="00EC6A60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 xml:space="preserve"> PCIe SSD</w:t>
      </w:r>
      <w:r w:rsidR="00EC6A60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存储卡，本手册将指导您如何安装、配置及管理</w:t>
      </w:r>
      <w:r w:rsidR="00EC6A60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PCIe SSD</w:t>
      </w:r>
      <w:r w:rsidR="00EC6A60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卡的驱动程序和工具软件。</w:t>
      </w:r>
    </w:p>
    <w:p w:rsidR="00EC6A60" w:rsidRPr="00EC6A60" w:rsidRDefault="00EC6A60" w:rsidP="00EC6A60">
      <w:p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EC6A60">
        <w:rPr>
          <w:rFonts w:ascii="Courier New" w:hAnsi="Courier New" w:cs="Courier New"/>
          <w:szCs w:val="21"/>
          <w:lang w:eastAsia="zh-CN"/>
        </w:rPr>
        <w:t>Shannon Direct-IO™ PCIe SSD</w:t>
      </w:r>
      <w:r>
        <w:rPr>
          <w:rFonts w:ascii="Courier New" w:hAnsi="Courier New" w:cs="Courier New" w:hint="eastAsia"/>
          <w:szCs w:val="21"/>
          <w:lang w:eastAsia="zh-CN"/>
        </w:rPr>
        <w:t>卡</w:t>
      </w:r>
      <w:r w:rsidR="00C27481">
        <w:rPr>
          <w:rFonts w:ascii="Courier New" w:hAnsi="Courier New" w:cs="Courier New"/>
          <w:szCs w:val="21"/>
          <w:lang w:eastAsia="zh-CN"/>
        </w:rPr>
        <w:t>集高性能</w:t>
      </w:r>
      <w:r w:rsidR="00C27481">
        <w:rPr>
          <w:rFonts w:ascii="Courier New" w:hAnsi="Courier New" w:cs="Courier New" w:hint="eastAsia"/>
          <w:szCs w:val="21"/>
          <w:lang w:eastAsia="zh-CN"/>
        </w:rPr>
        <w:t>、</w:t>
      </w:r>
      <w:r w:rsidRPr="00EC6A60">
        <w:rPr>
          <w:rFonts w:ascii="Courier New" w:hAnsi="Courier New" w:cs="Courier New"/>
          <w:szCs w:val="21"/>
          <w:lang w:eastAsia="zh-CN"/>
        </w:rPr>
        <w:t>高可靠性和高可塑性于一身，是一款专为解决高性能</w:t>
      </w:r>
      <w:r w:rsidRPr="00EC6A60">
        <w:rPr>
          <w:rFonts w:ascii="Courier New" w:hAnsi="Courier New" w:cs="Courier New" w:hint="eastAsia"/>
          <w:szCs w:val="21"/>
          <w:lang w:eastAsia="zh-CN"/>
        </w:rPr>
        <w:t>应用中的</w:t>
      </w:r>
      <w:r w:rsidRPr="00EC6A60">
        <w:rPr>
          <w:rFonts w:ascii="Courier New" w:hAnsi="Courier New" w:cs="Courier New" w:hint="eastAsia"/>
          <w:szCs w:val="21"/>
          <w:lang w:eastAsia="zh-CN"/>
        </w:rPr>
        <w:t>IO</w:t>
      </w:r>
      <w:r w:rsidRPr="00EC6A60">
        <w:rPr>
          <w:rFonts w:ascii="Courier New" w:hAnsi="Courier New" w:cs="Courier New"/>
          <w:szCs w:val="21"/>
          <w:lang w:eastAsia="zh-CN"/>
        </w:rPr>
        <w:t>瓶颈而量身定制的企业级存储产品。</w:t>
      </w:r>
    </w:p>
    <w:p w:rsidR="00EC6A60" w:rsidRPr="00181F0F" w:rsidRDefault="00EC6A60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/>
          <w:szCs w:val="21"/>
          <w:lang w:eastAsia="zh-CN"/>
        </w:rPr>
        <w:t>大规模并行闪存操作与调度</w:t>
      </w:r>
    </w:p>
    <w:p w:rsidR="00EC6A60" w:rsidRPr="00181F0F" w:rsidRDefault="00EC6A60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/>
          <w:szCs w:val="21"/>
          <w:lang w:eastAsia="zh-CN"/>
        </w:rPr>
        <w:t>支持最新及下一代闪存颗粒</w:t>
      </w:r>
      <w:r w:rsidR="00604E97">
        <w:rPr>
          <w:rFonts w:ascii="Courier New" w:hAnsi="Courier New" w:cs="Courier New" w:hint="eastAsia"/>
          <w:szCs w:val="21"/>
          <w:lang w:eastAsia="zh-CN"/>
        </w:rPr>
        <w:t>[</w:t>
      </w:r>
    </w:p>
    <w:p w:rsidR="00EC6A60" w:rsidRPr="00181F0F" w:rsidRDefault="00EC6A60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/>
          <w:szCs w:val="21"/>
          <w:lang w:eastAsia="zh-CN"/>
        </w:rPr>
        <w:t>高可靠性设计</w:t>
      </w:r>
    </w:p>
    <w:p w:rsidR="00EC6A60" w:rsidRPr="00181F0F" w:rsidRDefault="00EC6A60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/>
          <w:szCs w:val="21"/>
          <w:lang w:eastAsia="zh-CN"/>
        </w:rPr>
        <w:t>突发断电保护</w:t>
      </w:r>
    </w:p>
    <w:p w:rsidR="00EC6A60" w:rsidRPr="00181F0F" w:rsidRDefault="00181F0F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 w:hint="eastAsia"/>
          <w:szCs w:val="21"/>
          <w:lang w:eastAsia="zh-CN"/>
        </w:rPr>
        <w:t>闪</w:t>
      </w:r>
      <w:r w:rsidR="00EC6A60" w:rsidRPr="00181F0F">
        <w:rPr>
          <w:rFonts w:ascii="Courier New" w:hAnsi="Courier New" w:cs="Courier New"/>
          <w:szCs w:val="21"/>
          <w:lang w:eastAsia="zh-CN"/>
        </w:rPr>
        <w:t>存延寿技术</w:t>
      </w:r>
    </w:p>
    <w:p w:rsidR="00EC6A60" w:rsidRPr="00181F0F" w:rsidRDefault="00EC6A60" w:rsidP="00810AB1">
      <w:pPr>
        <w:pStyle w:val="a4"/>
        <w:numPr>
          <w:ilvl w:val="0"/>
          <w:numId w:val="10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181F0F">
        <w:rPr>
          <w:rFonts w:ascii="Courier New" w:hAnsi="Courier New" w:cs="Courier New"/>
          <w:szCs w:val="21"/>
          <w:lang w:eastAsia="zh-CN"/>
        </w:rPr>
        <w:t>标准化的软硬件接口</w:t>
      </w:r>
    </w:p>
    <w:p w:rsidR="00EC6A60" w:rsidRDefault="00EC6A60">
      <w:pPr>
        <w:rPr>
          <w:rFonts w:ascii="GungsuhChe" w:hAnsi="GungsuhChe"/>
          <w:b/>
          <w:color w:val="E65B01" w:themeColor="accent1" w:themeShade="BF"/>
          <w:lang w:eastAsia="zh-CN"/>
        </w:rPr>
      </w:pPr>
    </w:p>
    <w:p w:rsidR="007A71D0" w:rsidRDefault="00713A1C">
      <w:pPr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>具体</w:t>
      </w:r>
      <w:r>
        <w:rPr>
          <w:rFonts w:ascii="Courier New" w:hAnsi="Courier New" w:cs="Courier New" w:hint="eastAsia"/>
          <w:szCs w:val="21"/>
          <w:lang w:eastAsia="zh-CN"/>
        </w:rPr>
        <w:t>Direct-IO</w:t>
      </w:r>
      <w:r w:rsidRPr="00713A1C">
        <w:rPr>
          <w:rFonts w:ascii="Courier New" w:hAnsi="Courier New" w:cs="Courier New" w:hint="eastAsia"/>
          <w:szCs w:val="21"/>
          <w:vertAlign w:val="superscript"/>
          <w:lang w:eastAsia="zh-CN"/>
        </w:rPr>
        <w:t>TM</w:t>
      </w:r>
      <w:r>
        <w:rPr>
          <w:rFonts w:ascii="Courier New" w:hAnsi="Courier New" w:cs="Courier New" w:hint="eastAsia"/>
          <w:szCs w:val="21"/>
          <w:lang w:eastAsia="zh-CN"/>
        </w:rPr>
        <w:t xml:space="preserve"> PCIe SSD</w:t>
      </w:r>
      <w:r w:rsidR="007A71D0">
        <w:rPr>
          <w:rFonts w:ascii="Courier New" w:hAnsi="Courier New" w:cs="Courier New" w:hint="eastAsia"/>
          <w:szCs w:val="21"/>
          <w:lang w:eastAsia="zh-CN"/>
        </w:rPr>
        <w:t>存储</w:t>
      </w:r>
      <w:r>
        <w:rPr>
          <w:rFonts w:ascii="Courier New" w:hAnsi="Courier New" w:cs="Courier New" w:hint="eastAsia"/>
          <w:szCs w:val="21"/>
          <w:lang w:eastAsia="zh-CN"/>
        </w:rPr>
        <w:t>卡型号系列以及性能指标，请见宝存科技宣传手册</w:t>
      </w:r>
      <w:r w:rsidR="007A71D0">
        <w:rPr>
          <w:rFonts w:ascii="Courier New" w:hAnsi="Courier New" w:cs="Courier New" w:hint="eastAsia"/>
          <w:szCs w:val="21"/>
          <w:lang w:eastAsia="zh-CN"/>
        </w:rPr>
        <w:t>以及官方网站</w:t>
      </w:r>
      <w:r w:rsidR="007A71D0">
        <w:rPr>
          <w:rFonts w:ascii="Courier New" w:hAnsi="Courier New" w:cs="Courier New" w:hint="eastAsia"/>
          <w:szCs w:val="21"/>
          <w:lang w:eastAsia="zh-CN"/>
        </w:rPr>
        <w:t xml:space="preserve">: </w:t>
      </w:r>
      <w:hyperlink r:id="rId10" w:history="1">
        <w:r w:rsidR="007A71D0" w:rsidRPr="001A0BBF">
          <w:rPr>
            <w:rStyle w:val="af4"/>
            <w:rFonts w:ascii="Courier New" w:hAnsi="Courier New" w:cs="Courier New" w:hint="eastAsia"/>
            <w:szCs w:val="21"/>
            <w:lang w:eastAsia="zh-CN"/>
          </w:rPr>
          <w:t>http://www.shannon-sys.com</w:t>
        </w:r>
      </w:hyperlink>
    </w:p>
    <w:p w:rsidR="007A71D0" w:rsidRPr="007A71D0" w:rsidRDefault="007A71D0">
      <w:pPr>
        <w:rPr>
          <w:rFonts w:ascii="Courier New" w:hAnsi="Courier New" w:cs="Courier New"/>
          <w:szCs w:val="21"/>
          <w:lang w:eastAsia="zh-CN"/>
        </w:rPr>
      </w:pPr>
    </w:p>
    <w:p w:rsidR="00E52B09" w:rsidRDefault="00E52B09">
      <w:pPr>
        <w:rPr>
          <w:b/>
          <w:smallCaps/>
          <w:spacing w:val="5"/>
          <w:sz w:val="32"/>
          <w:szCs w:val="32"/>
          <w:lang w:eastAsia="zh-CN"/>
        </w:rPr>
      </w:pPr>
      <w:r>
        <w:rPr>
          <w:b/>
          <w:lang w:eastAsia="zh-CN"/>
        </w:rPr>
        <w:br w:type="page"/>
      </w:r>
    </w:p>
    <w:p w:rsidR="00E338E4" w:rsidRPr="00E338E4" w:rsidRDefault="00331319" w:rsidP="00810AB1">
      <w:pPr>
        <w:pStyle w:val="10"/>
        <w:numPr>
          <w:ilvl w:val="0"/>
          <w:numId w:val="3"/>
        </w:numPr>
        <w:spacing w:before="156" w:after="156"/>
        <w:rPr>
          <w:b/>
          <w:lang w:eastAsia="zh-CN"/>
        </w:rPr>
      </w:pPr>
      <w:bookmarkStart w:id="7" w:name="_Toc398654000"/>
      <w:r w:rsidRPr="00331319">
        <w:rPr>
          <w:rFonts w:hint="eastAsia"/>
          <w:b/>
          <w:lang w:eastAsia="zh-CN"/>
        </w:rPr>
        <w:lastRenderedPageBreak/>
        <w:t>安装要求</w:t>
      </w:r>
      <w:bookmarkEnd w:id="5"/>
      <w:bookmarkEnd w:id="6"/>
      <w:bookmarkEnd w:id="7"/>
    </w:p>
    <w:p w:rsidR="00E52B09" w:rsidRPr="00D5185B" w:rsidRDefault="00E52B09" w:rsidP="00E52B09">
      <w:pPr>
        <w:rPr>
          <w:b/>
          <w:lang w:eastAsia="zh-CN"/>
        </w:rPr>
      </w:pPr>
      <w:r w:rsidRPr="00D5185B">
        <w:rPr>
          <w:rFonts w:hint="eastAsia"/>
          <w:b/>
          <w:lang w:eastAsia="zh-CN"/>
        </w:rPr>
        <w:t>硬件要求：</w:t>
      </w:r>
    </w:p>
    <w:p w:rsidR="00E52B09" w:rsidRPr="00550D0B" w:rsidRDefault="00E52B09" w:rsidP="00864124">
      <w:pPr>
        <w:pStyle w:val="a4"/>
        <w:numPr>
          <w:ilvl w:val="0"/>
          <w:numId w:val="24"/>
        </w:numPr>
        <w:spacing w:after="0" w:line="240" w:lineRule="auto"/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</w:pP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Direct-IO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vertAlign w:val="superscript"/>
          <w:lang w:eastAsia="zh-CN"/>
        </w:rPr>
        <w:t>TM</w:t>
      </w:r>
      <w:r w:rsidRPr="00550D0B">
        <w:rPr>
          <w:rStyle w:val="apple-converted-space"/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 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固态存储卡接口配置为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PCIe 2.0x8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，服务器主板必须提供一个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PCIe 2.0x8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或以上的插槽。若采用低级别的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PCIe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插槽，会由于接口速度限制带来性能的下降。</w:t>
      </w:r>
    </w:p>
    <w:p w:rsidR="00E52B09" w:rsidRPr="00550D0B" w:rsidRDefault="00E52B09" w:rsidP="00864124">
      <w:pPr>
        <w:pStyle w:val="a4"/>
        <w:numPr>
          <w:ilvl w:val="0"/>
          <w:numId w:val="24"/>
        </w:numPr>
        <w:spacing w:after="0" w:line="240" w:lineRule="auto"/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</w:pP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Direct-IO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vertAlign w:val="superscript"/>
          <w:lang w:eastAsia="zh-CN"/>
        </w:rPr>
        <w:t>TM</w:t>
      </w:r>
      <w:r w:rsidRPr="00550D0B">
        <w:rPr>
          <w:rStyle w:val="apple-converted-space"/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 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固态存储卡物理外观为半高半长</w:t>
      </w:r>
      <w:r w:rsidR="008E53FE"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或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全高半长，服务器必须提供相应的插槽空间。</w:t>
      </w:r>
    </w:p>
    <w:p w:rsidR="00E52B09" w:rsidRPr="00550D0B" w:rsidRDefault="00E52B09" w:rsidP="00864124">
      <w:pPr>
        <w:pStyle w:val="a4"/>
        <w:numPr>
          <w:ilvl w:val="0"/>
          <w:numId w:val="24"/>
        </w:numPr>
        <w:spacing w:after="0" w:line="240" w:lineRule="auto"/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</w:pP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Direct-IO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vertAlign w:val="superscript"/>
          <w:lang w:eastAsia="zh-CN"/>
        </w:rPr>
        <w:t>TM</w:t>
      </w:r>
      <w:r w:rsidRPr="00550D0B">
        <w:rPr>
          <w:rFonts w:ascii="Calibri" w:eastAsia="华文仿宋" w:hAnsi="Calibri"/>
        </w:rPr>
        <w:t> 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固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态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存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储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卡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能且只能</w:t>
      </w:r>
      <w:r w:rsidRPr="00550D0B">
        <w:rPr>
          <w:rFonts w:ascii="Calibri" w:eastAsia="华文仿宋" w:hAnsi="华文仿宋"/>
          <w:color w:val="E65B01" w:themeColor="accent1" w:themeShade="BF"/>
        </w:rPr>
        <w:t>安装在</w:t>
      </w:r>
      <w:r w:rsidRPr="00550D0B">
        <w:rPr>
          <w:rFonts w:ascii="Calibri" w:eastAsia="华文仿宋" w:hAnsi="Calibri"/>
          <w:color w:val="E65B01" w:themeColor="accent1" w:themeShade="BF"/>
        </w:rPr>
        <w:t>x86_64</w:t>
      </w:r>
      <w:r w:rsidRPr="00550D0B">
        <w:rPr>
          <w:rFonts w:ascii="Calibri" w:eastAsia="华文仿宋" w:hAnsi="华文仿宋"/>
          <w:color w:val="E65B01" w:themeColor="accent1" w:themeShade="BF"/>
        </w:rPr>
        <w:t>架</w:t>
      </w:r>
      <w:r w:rsidRPr="00550D0B">
        <w:rPr>
          <w:rFonts w:ascii="Calibri" w:eastAsia="华文仿宋" w:hAnsi="华文仿宋" w:cs="宋体"/>
          <w:color w:val="E65B01" w:themeColor="accent1" w:themeShade="BF"/>
        </w:rPr>
        <w:t>构</w:t>
      </w:r>
      <w:r w:rsidRPr="00550D0B">
        <w:rPr>
          <w:rFonts w:ascii="Calibri" w:eastAsia="华文仿宋" w:hAnsi="华文仿宋" w:cs="Gungsuh"/>
          <w:color w:val="E65B01" w:themeColor="accent1" w:themeShade="BF"/>
        </w:rPr>
        <w:t>的服</w:t>
      </w:r>
      <w:r w:rsidRPr="00550D0B">
        <w:rPr>
          <w:rFonts w:ascii="Calibri" w:eastAsia="华文仿宋" w:hAnsi="华文仿宋" w:cs="宋体"/>
          <w:color w:val="E65B01" w:themeColor="accent1" w:themeShade="BF"/>
        </w:rPr>
        <w:t>务</w:t>
      </w:r>
      <w:r w:rsidRPr="00550D0B">
        <w:rPr>
          <w:rFonts w:ascii="Calibri" w:eastAsia="华文仿宋" w:hAnsi="华文仿宋" w:cs="Gungsuh"/>
          <w:color w:val="E65B01" w:themeColor="accent1" w:themeShade="BF"/>
        </w:rPr>
        <w:t>器中</w:t>
      </w:r>
      <w:r w:rsidRPr="00550D0B">
        <w:rPr>
          <w:rFonts w:ascii="Calibri" w:eastAsia="华文仿宋" w:hAnsi="Calibri"/>
          <w:color w:val="E65B01" w:themeColor="accent1" w:themeShade="BF"/>
        </w:rPr>
        <w:t>(64</w:t>
      </w:r>
      <w:r w:rsidRPr="00550D0B">
        <w:rPr>
          <w:rFonts w:ascii="Calibri" w:eastAsia="华文仿宋" w:hAnsi="华文仿宋"/>
          <w:color w:val="E65B01" w:themeColor="accent1" w:themeShade="BF"/>
        </w:rPr>
        <w:t>位</w:t>
      </w:r>
      <w:r w:rsidRPr="00550D0B">
        <w:rPr>
          <w:rFonts w:ascii="Calibri" w:eastAsia="华文仿宋" w:hAnsi="Calibri"/>
          <w:color w:val="E65B01" w:themeColor="accent1" w:themeShade="BF"/>
        </w:rPr>
        <w:t>Intel</w:t>
      </w:r>
      <w:r w:rsidRPr="00550D0B">
        <w:rPr>
          <w:rFonts w:ascii="Calibri" w:eastAsia="华文仿宋" w:hAnsi="华文仿宋"/>
          <w:color w:val="E65B01" w:themeColor="accent1" w:themeShade="BF"/>
          <w:lang w:eastAsia="zh-CN"/>
        </w:rPr>
        <w:t>、</w:t>
      </w:r>
      <w:r w:rsidRPr="00550D0B">
        <w:rPr>
          <w:rFonts w:ascii="Calibri" w:eastAsia="华文仿宋" w:hAnsi="Calibri"/>
          <w:color w:val="E65B01" w:themeColor="accent1" w:themeShade="BF"/>
        </w:rPr>
        <w:t>AMD cpu)</w:t>
      </w:r>
    </w:p>
    <w:p w:rsidR="00E52B09" w:rsidRDefault="00E52B09" w:rsidP="00E52B09">
      <w:pPr>
        <w:rPr>
          <w:b/>
          <w:lang w:eastAsia="zh-CN"/>
        </w:rPr>
      </w:pPr>
      <w:r>
        <w:rPr>
          <w:rFonts w:hint="eastAsia"/>
          <w:b/>
          <w:lang w:eastAsia="zh-CN"/>
        </w:rPr>
        <w:t>软件要求：</w:t>
      </w:r>
    </w:p>
    <w:p w:rsidR="00B34919" w:rsidRPr="00550D0B" w:rsidRDefault="00E52B09" w:rsidP="00864124">
      <w:pPr>
        <w:pStyle w:val="a4"/>
        <w:numPr>
          <w:ilvl w:val="0"/>
          <w:numId w:val="25"/>
        </w:numPr>
        <w:rPr>
          <w:rStyle w:val="apple-converted-space"/>
          <w:rFonts w:ascii="Calibri" w:eastAsia="华文仿宋" w:hAnsi="Calibri" w:cs="Courier New"/>
          <w:color w:val="E65B01" w:themeColor="accent1" w:themeShade="BF"/>
          <w:szCs w:val="21"/>
          <w:lang w:eastAsia="zh-CN"/>
        </w:rPr>
      </w:pP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Direct-IO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vertAlign w:val="superscript"/>
          <w:lang w:eastAsia="zh-CN"/>
        </w:rPr>
        <w:t>TM</w:t>
      </w:r>
      <w:r w:rsidRPr="00550D0B">
        <w:rPr>
          <w:rFonts w:ascii="Calibri" w:eastAsia="华文仿宋" w:hAnsi="Calibri"/>
          <w:color w:val="E65B01" w:themeColor="accent1" w:themeShade="BF"/>
        </w:rPr>
        <w:t> 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固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态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存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储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卡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需要占用一部分的系统内存，</w:t>
      </w:r>
      <w:r w:rsidR="00B34919" w:rsidRPr="00550D0B">
        <w:rPr>
          <w:rStyle w:val="apple-converted-space"/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对于不同的</w:t>
      </w:r>
      <w:r w:rsidR="008E63AC" w:rsidRPr="00550D0B">
        <w:rPr>
          <w:rStyle w:val="apple-converted-space"/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SSD</w:t>
      </w:r>
      <w:r w:rsidR="008E63AC" w:rsidRPr="00550D0B">
        <w:rPr>
          <w:rStyle w:val="apple-converted-space"/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卡</w:t>
      </w:r>
      <w:r w:rsidR="00B34919" w:rsidRPr="00550D0B">
        <w:rPr>
          <w:rStyle w:val="apple-converted-space"/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容量，</w:t>
      </w:r>
      <w:r w:rsidR="008E63AC" w:rsidRPr="00550D0B">
        <w:rPr>
          <w:rStyle w:val="apple-converted-space"/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有不同的内存容量限制，具体要求见下表：</w:t>
      </w:r>
    </w:p>
    <w:tbl>
      <w:tblPr>
        <w:tblStyle w:val="af5"/>
        <w:tblW w:w="0" w:type="auto"/>
        <w:jc w:val="center"/>
        <w:tblLook w:val="04A0"/>
      </w:tblPr>
      <w:tblGrid>
        <w:gridCol w:w="1827"/>
        <w:gridCol w:w="1177"/>
        <w:gridCol w:w="937"/>
        <w:gridCol w:w="937"/>
        <w:gridCol w:w="937"/>
        <w:gridCol w:w="937"/>
        <w:gridCol w:w="937"/>
      </w:tblGrid>
      <w:tr w:rsidR="0048729D" w:rsidRPr="00F333F3" w:rsidTr="0048729D">
        <w:trPr>
          <w:jc w:val="center"/>
        </w:trPr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PCIe SSD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卡</w:t>
            </w:r>
            <w:r w:rsidRPr="00F333F3">
              <w:rPr>
                <w:rFonts w:ascii="Courier New" w:eastAsia="华文仿宋" w:hAnsi="华文仿宋" w:cs="Courier New"/>
                <w:szCs w:val="21"/>
                <w:lang w:eastAsia="zh-CN"/>
              </w:rPr>
              <w:t>容量</w:t>
            </w:r>
          </w:p>
        </w:tc>
        <w:tc>
          <w:tcPr>
            <w:tcW w:w="1177" w:type="dxa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200~</w:t>
            </w: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800G</w:t>
            </w:r>
          </w:p>
        </w:tc>
        <w:tc>
          <w:tcPr>
            <w:tcW w:w="937" w:type="dxa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1200GB</w:t>
            </w:r>
          </w:p>
        </w:tc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1600GB</w:t>
            </w:r>
          </w:p>
        </w:tc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3200GB</w:t>
            </w:r>
          </w:p>
        </w:tc>
        <w:tc>
          <w:tcPr>
            <w:tcW w:w="937" w:type="dxa"/>
          </w:tcPr>
          <w:p w:rsidR="0048729D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4800GB</w:t>
            </w:r>
          </w:p>
        </w:tc>
        <w:tc>
          <w:tcPr>
            <w:tcW w:w="937" w:type="dxa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6400GB</w:t>
            </w:r>
          </w:p>
        </w:tc>
      </w:tr>
      <w:tr w:rsidR="0048729D" w:rsidRPr="00F333F3" w:rsidTr="0048729D">
        <w:trPr>
          <w:jc w:val="center"/>
        </w:trPr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华文仿宋" w:cs="Courier New"/>
                <w:szCs w:val="21"/>
                <w:lang w:eastAsia="zh-CN"/>
              </w:rPr>
              <w:t>最低系统内存要求</w:t>
            </w:r>
          </w:p>
        </w:tc>
        <w:tc>
          <w:tcPr>
            <w:tcW w:w="1177" w:type="dxa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4GB</w:t>
            </w:r>
          </w:p>
        </w:tc>
        <w:tc>
          <w:tcPr>
            <w:tcW w:w="937" w:type="dxa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4GB</w:t>
            </w:r>
          </w:p>
        </w:tc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6GB</w:t>
            </w:r>
          </w:p>
        </w:tc>
        <w:tc>
          <w:tcPr>
            <w:tcW w:w="0" w:type="auto"/>
          </w:tcPr>
          <w:p w:rsidR="0048729D" w:rsidRPr="00F333F3" w:rsidRDefault="0048729D" w:rsidP="00A64181">
            <w:pPr>
              <w:spacing w:before="156" w:after="156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F333F3">
              <w:rPr>
                <w:rFonts w:ascii="Courier New" w:eastAsia="华文仿宋" w:hAnsi="Courier New" w:cs="Courier New"/>
                <w:szCs w:val="21"/>
                <w:lang w:eastAsia="zh-CN"/>
              </w:rPr>
              <w:t>8GB</w:t>
            </w:r>
          </w:p>
        </w:tc>
        <w:tc>
          <w:tcPr>
            <w:tcW w:w="937" w:type="dxa"/>
          </w:tcPr>
          <w:p w:rsidR="0048729D" w:rsidRDefault="0048729D" w:rsidP="0048729D">
            <w:pPr>
              <w:spacing w:before="156" w:after="156"/>
              <w:jc w:val="righ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12GB</w:t>
            </w:r>
          </w:p>
        </w:tc>
        <w:tc>
          <w:tcPr>
            <w:tcW w:w="937" w:type="dxa"/>
          </w:tcPr>
          <w:p w:rsidR="0048729D" w:rsidRPr="00F333F3" w:rsidRDefault="0048729D" w:rsidP="0048729D">
            <w:pPr>
              <w:spacing w:before="156" w:after="156"/>
              <w:jc w:val="righ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16GB</w:t>
            </w:r>
          </w:p>
        </w:tc>
      </w:tr>
    </w:tbl>
    <w:p w:rsidR="008E63AC" w:rsidRPr="00550D0B" w:rsidRDefault="008E63AC" w:rsidP="00864124">
      <w:pPr>
        <w:pStyle w:val="a4"/>
        <w:numPr>
          <w:ilvl w:val="0"/>
          <w:numId w:val="25"/>
        </w:numPr>
        <w:spacing w:before="156" w:after="156"/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</w:pP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Direct-IO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vertAlign w:val="superscript"/>
          <w:lang w:eastAsia="zh-CN"/>
        </w:rPr>
        <w:t>TM</w:t>
      </w:r>
      <w:r w:rsidRPr="00550D0B">
        <w:rPr>
          <w:rFonts w:ascii="Calibri" w:eastAsia="华文仿宋" w:hAnsi="Calibri"/>
          <w:color w:val="E65B01" w:themeColor="accent1" w:themeShade="BF"/>
        </w:rPr>
        <w:t> 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固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态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存</w:t>
      </w:r>
      <w:r w:rsidRPr="00550D0B">
        <w:rPr>
          <w:rFonts w:ascii="Calibri" w:eastAsia="华文仿宋" w:hAnsi="华文仿宋" w:cs="宋体"/>
          <w:color w:val="E65B01" w:themeColor="accent1" w:themeShade="BF"/>
          <w:szCs w:val="21"/>
          <w:lang w:eastAsia="zh-CN"/>
        </w:rPr>
        <w:t>储</w:t>
      </w:r>
      <w:r w:rsidRPr="00550D0B">
        <w:rPr>
          <w:rFonts w:ascii="Calibri" w:eastAsia="华文仿宋" w:hAnsi="华文仿宋" w:cs="Gungsuh"/>
          <w:color w:val="E65B01" w:themeColor="accent1" w:themeShade="BF"/>
          <w:szCs w:val="21"/>
          <w:lang w:eastAsia="zh-CN"/>
        </w:rPr>
        <w:t>卡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能且只能安装在</w:t>
      </w:r>
      <w:r w:rsidRPr="00550D0B">
        <w:rPr>
          <w:rFonts w:ascii="Calibri" w:eastAsia="华文仿宋" w:hAnsi="Calibri" w:cs="Courier New"/>
          <w:color w:val="E65B01" w:themeColor="accent1" w:themeShade="BF"/>
          <w:szCs w:val="21"/>
          <w:lang w:eastAsia="zh-CN"/>
        </w:rPr>
        <w:t>64</w:t>
      </w:r>
      <w:r w:rsidRPr="00550D0B">
        <w:rPr>
          <w:rFonts w:ascii="Calibri" w:eastAsia="华文仿宋" w:hAnsi="华文仿宋" w:cs="Courier New"/>
          <w:color w:val="E65B01" w:themeColor="accent1" w:themeShade="BF"/>
          <w:szCs w:val="21"/>
          <w:lang w:eastAsia="zh-CN"/>
        </w:rPr>
        <w:t>位的操作系统中，支持的操作系统如下：</w:t>
      </w:r>
    </w:p>
    <w:p w:rsidR="0075697A" w:rsidRPr="0075697A" w:rsidRDefault="0075697A" w:rsidP="008E63AC">
      <w:pPr>
        <w:spacing w:before="156" w:after="156"/>
        <w:rPr>
          <w:rFonts w:ascii="Courier New" w:hAnsi="Courier New" w:cs="Courier New"/>
          <w:b/>
          <w:szCs w:val="21"/>
          <w:lang w:eastAsia="zh-CN"/>
        </w:rPr>
      </w:pPr>
      <w:r w:rsidRPr="0075697A">
        <w:rPr>
          <w:rFonts w:ascii="GungsuhChe" w:eastAsia="GungsuhChe" w:hAnsi="GungsuhChe" w:cs="Courier New" w:hint="eastAsia"/>
          <w:b/>
          <w:szCs w:val="21"/>
          <w:lang w:eastAsia="zh-CN"/>
        </w:rPr>
        <w:tab/>
      </w:r>
      <w:r w:rsidRPr="0075697A">
        <w:rPr>
          <w:rFonts w:ascii="Courier New" w:hAnsi="Courier New" w:cs="Courier New"/>
          <w:b/>
          <w:szCs w:val="21"/>
          <w:lang w:eastAsia="zh-CN"/>
        </w:rPr>
        <w:t>Linux</w:t>
      </w:r>
      <w:r w:rsidRPr="0075697A">
        <w:rPr>
          <w:rFonts w:ascii="Courier New" w:hAnsiTheme="minorEastAsia" w:cs="Courier New"/>
          <w:b/>
          <w:szCs w:val="21"/>
          <w:lang w:eastAsia="zh-CN"/>
        </w:rPr>
        <w:t>系统：</w:t>
      </w:r>
    </w:p>
    <w:p w:rsidR="00EC6A60" w:rsidRPr="0075697A" w:rsidRDefault="0075697A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>Redhat Enterprise Linux</w:t>
      </w:r>
      <w:r w:rsidR="00B34919" w:rsidRPr="0075697A">
        <w:rPr>
          <w:rFonts w:ascii="Courier New" w:hAnsi="Courier New" w:cs="Courier New"/>
          <w:szCs w:val="21"/>
          <w:lang w:eastAsia="zh-CN"/>
        </w:rPr>
        <w:t xml:space="preserve"> 5/6</w:t>
      </w:r>
      <w:r>
        <w:rPr>
          <w:rFonts w:ascii="Courier New" w:hAnsi="Courier New" w:cs="Courier New" w:hint="eastAsia"/>
          <w:szCs w:val="21"/>
          <w:lang w:eastAsia="zh-CN"/>
        </w:rPr>
        <w:t xml:space="preserve"> x86_64</w:t>
      </w:r>
    </w:p>
    <w:p w:rsidR="00EC6A60" w:rsidRDefault="0075697A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 xml:space="preserve">Novell </w:t>
      </w:r>
      <w:r>
        <w:rPr>
          <w:rFonts w:ascii="Courier New" w:hAnsi="Courier New" w:cs="Courier New"/>
          <w:szCs w:val="21"/>
          <w:lang w:eastAsia="zh-CN"/>
        </w:rPr>
        <w:t>SLES 10/1</w:t>
      </w:r>
      <w:r>
        <w:rPr>
          <w:rFonts w:ascii="Courier New" w:hAnsi="Courier New" w:cs="Courier New" w:hint="eastAsia"/>
          <w:szCs w:val="21"/>
          <w:lang w:eastAsia="zh-CN"/>
        </w:rPr>
        <w:t>1 x86_64</w:t>
      </w:r>
    </w:p>
    <w:p w:rsidR="00EC6A60" w:rsidRDefault="0075697A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/>
          <w:szCs w:val="21"/>
          <w:lang w:eastAsia="zh-CN"/>
        </w:rPr>
        <w:t>CentOS 5/6</w:t>
      </w:r>
      <w:r>
        <w:rPr>
          <w:rFonts w:ascii="Courier New" w:hAnsi="Courier New" w:cs="Courier New" w:hint="eastAsia"/>
          <w:szCs w:val="21"/>
          <w:lang w:eastAsia="zh-CN"/>
        </w:rPr>
        <w:t xml:space="preserve"> x86_64</w:t>
      </w:r>
    </w:p>
    <w:p w:rsidR="0075697A" w:rsidRDefault="00C308DF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/>
          <w:szCs w:val="21"/>
          <w:lang w:eastAsia="zh-CN"/>
        </w:rPr>
        <w:t>Ubuntu 1</w:t>
      </w:r>
      <w:r>
        <w:rPr>
          <w:rFonts w:ascii="Courier New" w:hAnsi="Courier New" w:cs="Courier New" w:hint="eastAsia"/>
          <w:szCs w:val="21"/>
          <w:lang w:eastAsia="zh-CN"/>
        </w:rPr>
        <w:t>0.04</w:t>
      </w:r>
      <w:r w:rsidR="0075697A">
        <w:rPr>
          <w:rFonts w:ascii="Courier New" w:hAnsi="Courier New" w:cs="Courier New" w:hint="eastAsia"/>
          <w:szCs w:val="21"/>
          <w:lang w:eastAsia="zh-CN"/>
        </w:rPr>
        <w:t xml:space="preserve"> amd64 and above</w:t>
      </w:r>
    </w:p>
    <w:p w:rsidR="0075697A" w:rsidRDefault="0075697A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>Oracle Linux(OEL) 5/6 x86_64</w:t>
      </w:r>
    </w:p>
    <w:p w:rsidR="0075697A" w:rsidRDefault="0075697A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 xml:space="preserve">Other </w:t>
      </w:r>
      <w:r w:rsidR="001E781A">
        <w:rPr>
          <w:rFonts w:ascii="Courier New" w:hAnsi="Courier New" w:cs="Courier New" w:hint="eastAsia"/>
          <w:szCs w:val="21"/>
          <w:lang w:eastAsia="zh-CN"/>
        </w:rPr>
        <w:t xml:space="preserve">64bit </w:t>
      </w:r>
      <w:r w:rsidR="00124B90">
        <w:rPr>
          <w:rFonts w:ascii="Courier New" w:hAnsi="Courier New" w:cs="Courier New" w:hint="eastAsia"/>
          <w:szCs w:val="21"/>
          <w:lang w:eastAsia="zh-CN"/>
        </w:rPr>
        <w:t>distributions</w:t>
      </w:r>
      <w:r>
        <w:rPr>
          <w:rFonts w:ascii="Courier New" w:hAnsi="Courier New" w:cs="Courier New" w:hint="eastAsia"/>
          <w:szCs w:val="21"/>
          <w:lang w:eastAsia="zh-CN"/>
        </w:rPr>
        <w:t xml:space="preserve"> (Fedora, Scientific Linux,etc)</w:t>
      </w:r>
    </w:p>
    <w:p w:rsidR="0075697A" w:rsidRPr="0075697A" w:rsidRDefault="0075697A" w:rsidP="0075697A">
      <w:pPr>
        <w:spacing w:before="156" w:after="156"/>
        <w:ind w:firstLine="420"/>
        <w:rPr>
          <w:rFonts w:ascii="Courier New" w:hAnsi="Courier New" w:cs="Courier New"/>
          <w:b/>
          <w:szCs w:val="21"/>
          <w:lang w:eastAsia="zh-CN"/>
        </w:rPr>
      </w:pPr>
      <w:r w:rsidRPr="0075697A">
        <w:rPr>
          <w:rFonts w:ascii="Courier New" w:hAnsi="Courier New" w:cs="Courier New" w:hint="eastAsia"/>
          <w:b/>
          <w:szCs w:val="21"/>
          <w:lang w:eastAsia="zh-CN"/>
        </w:rPr>
        <w:t>Windows</w:t>
      </w:r>
      <w:r w:rsidRPr="0075697A">
        <w:rPr>
          <w:rFonts w:ascii="Courier New" w:hAnsi="Courier New" w:cs="Courier New" w:hint="eastAsia"/>
          <w:b/>
          <w:szCs w:val="21"/>
          <w:lang w:eastAsia="zh-CN"/>
        </w:rPr>
        <w:t>系统：</w:t>
      </w:r>
    </w:p>
    <w:p w:rsidR="00B34919" w:rsidRDefault="00B34919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 w:rsidRPr="00E52B09">
        <w:rPr>
          <w:rFonts w:ascii="Courier New" w:hAnsi="Courier New" w:cs="Courier New"/>
          <w:szCs w:val="21"/>
          <w:lang w:eastAsia="zh-CN"/>
        </w:rPr>
        <w:t>Windows Server 2008, 2012</w:t>
      </w:r>
      <w:r w:rsidR="00763BE1">
        <w:rPr>
          <w:rFonts w:ascii="Courier New" w:hAnsi="Courier New" w:cs="Courier New" w:hint="eastAsia"/>
          <w:szCs w:val="21"/>
          <w:lang w:eastAsia="zh-CN"/>
        </w:rPr>
        <w:t xml:space="preserve"> 64bit</w:t>
      </w:r>
    </w:p>
    <w:p w:rsidR="00181F0F" w:rsidRDefault="00181F0F" w:rsidP="00810AB1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>Windows7, 8</w:t>
      </w:r>
      <w:r w:rsidR="004F6AA7">
        <w:rPr>
          <w:rFonts w:ascii="Courier New" w:hAnsi="Courier New" w:cs="Courier New" w:hint="eastAsia"/>
          <w:szCs w:val="21"/>
          <w:lang w:eastAsia="zh-CN"/>
        </w:rPr>
        <w:t xml:space="preserve"> 64bit</w:t>
      </w:r>
    </w:p>
    <w:p w:rsidR="00C308DF" w:rsidRDefault="00C308DF" w:rsidP="00C308DF">
      <w:pPr>
        <w:spacing w:before="156" w:after="156"/>
        <w:ind w:left="420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 xml:space="preserve">VMware </w:t>
      </w:r>
      <w:r w:rsidR="0069625F">
        <w:rPr>
          <w:rFonts w:ascii="Courier New" w:hAnsi="Courier New" w:cs="Courier New" w:hint="eastAsia"/>
          <w:szCs w:val="21"/>
          <w:lang w:eastAsia="zh-CN"/>
        </w:rPr>
        <w:t>vS</w:t>
      </w:r>
      <w:r>
        <w:rPr>
          <w:rFonts w:ascii="Courier New" w:hAnsi="Courier New" w:cs="Courier New" w:hint="eastAsia"/>
          <w:szCs w:val="21"/>
          <w:lang w:eastAsia="zh-CN"/>
        </w:rPr>
        <w:t>phere ESXi</w:t>
      </w:r>
      <w:r>
        <w:rPr>
          <w:rFonts w:ascii="Courier New" w:hAnsi="Courier New" w:cs="Courier New" w:hint="eastAsia"/>
          <w:szCs w:val="21"/>
          <w:lang w:eastAsia="zh-CN"/>
        </w:rPr>
        <w:t>系统：</w:t>
      </w:r>
    </w:p>
    <w:p w:rsidR="00C308DF" w:rsidRDefault="00C308DF" w:rsidP="00C308DF">
      <w:pPr>
        <w:pStyle w:val="a4"/>
        <w:numPr>
          <w:ilvl w:val="0"/>
          <w:numId w:val="9"/>
        </w:numPr>
        <w:spacing w:before="156" w:after="156"/>
        <w:rPr>
          <w:rFonts w:ascii="Courier New" w:hAnsi="Courier New" w:cs="Courier New"/>
          <w:szCs w:val="21"/>
          <w:lang w:eastAsia="zh-CN"/>
        </w:rPr>
      </w:pPr>
      <w:r>
        <w:rPr>
          <w:rFonts w:ascii="Courier New" w:hAnsi="Courier New" w:cs="Courier New" w:hint="eastAsia"/>
          <w:szCs w:val="21"/>
          <w:lang w:eastAsia="zh-CN"/>
        </w:rPr>
        <w:t>ESXi 5.0 and above</w:t>
      </w:r>
    </w:p>
    <w:p w:rsidR="00BA3D66" w:rsidRPr="00B34919" w:rsidRDefault="00BA3D66" w:rsidP="00F5795D">
      <w:pPr>
        <w:spacing w:before="156" w:after="156"/>
        <w:rPr>
          <w:lang w:eastAsia="zh-CN"/>
        </w:rPr>
      </w:pPr>
    </w:p>
    <w:p w:rsidR="003C26D2" w:rsidRDefault="003C26D2">
      <w:pPr>
        <w:rPr>
          <w:b/>
          <w:smallCaps/>
          <w:spacing w:val="5"/>
          <w:sz w:val="32"/>
          <w:szCs w:val="32"/>
          <w:lang w:eastAsia="zh-CN"/>
        </w:rPr>
      </w:pPr>
      <w:r>
        <w:rPr>
          <w:b/>
          <w:lang w:eastAsia="zh-CN"/>
        </w:rPr>
        <w:br w:type="page"/>
      </w:r>
    </w:p>
    <w:p w:rsidR="00E338E4" w:rsidRDefault="00331319" w:rsidP="00810AB1">
      <w:pPr>
        <w:pStyle w:val="10"/>
        <w:numPr>
          <w:ilvl w:val="0"/>
          <w:numId w:val="3"/>
        </w:numPr>
        <w:spacing w:before="156" w:after="156"/>
        <w:rPr>
          <w:b/>
          <w:lang w:eastAsia="zh-CN"/>
        </w:rPr>
      </w:pPr>
      <w:bookmarkStart w:id="8" w:name="_Toc391479377"/>
      <w:bookmarkStart w:id="9" w:name="_Toc391631596"/>
      <w:bookmarkStart w:id="10" w:name="_Toc398654001"/>
      <w:r w:rsidRPr="00331319">
        <w:rPr>
          <w:rFonts w:hint="eastAsia"/>
          <w:b/>
          <w:lang w:eastAsia="zh-CN"/>
        </w:rPr>
        <w:lastRenderedPageBreak/>
        <w:t>Linux</w:t>
      </w:r>
      <w:r w:rsidRPr="00331319">
        <w:rPr>
          <w:rFonts w:hint="eastAsia"/>
          <w:b/>
          <w:lang w:eastAsia="zh-CN"/>
        </w:rPr>
        <w:t>下安装及配置</w:t>
      </w:r>
      <w:bookmarkEnd w:id="8"/>
      <w:bookmarkEnd w:id="9"/>
      <w:bookmarkEnd w:id="10"/>
    </w:p>
    <w:p w:rsidR="00475AE2" w:rsidRPr="00475AE2" w:rsidRDefault="00475AE2" w:rsidP="00475AE2">
      <w:pPr>
        <w:rPr>
          <w:b/>
          <w:smallCaps/>
          <w:spacing w:val="5"/>
          <w:sz w:val="28"/>
          <w:szCs w:val="28"/>
          <w:lang w:eastAsia="zh-CN"/>
        </w:rPr>
      </w:pPr>
      <w:r w:rsidRPr="00475AE2">
        <w:rPr>
          <w:rFonts w:hint="eastAsia"/>
          <w:b/>
          <w:smallCaps/>
          <w:spacing w:val="5"/>
          <w:sz w:val="28"/>
          <w:szCs w:val="28"/>
        </w:rPr>
        <w:t>说明：</w:t>
      </w:r>
    </w:p>
    <w:p w:rsidR="00BB0F09" w:rsidRDefault="00BB0F09" w:rsidP="00475AE2">
      <w:pPr>
        <w:rPr>
          <w:rFonts w:ascii="Courier New" w:cs="Courier New"/>
          <w:lang w:eastAsia="zh-CN"/>
        </w:rPr>
      </w:pPr>
      <w:r>
        <w:rPr>
          <w:rFonts w:ascii="Courier New" w:cs="Courier New" w:hint="eastAsia"/>
          <w:lang w:eastAsia="zh-CN"/>
        </w:rPr>
        <w:t>使用</w:t>
      </w:r>
      <w:r>
        <w:rPr>
          <w:rFonts w:ascii="Courier New" w:cs="Courier New" w:hint="eastAsia"/>
          <w:lang w:eastAsia="zh-CN"/>
        </w:rPr>
        <w:t>Direct-IO</w:t>
      </w:r>
      <w:r w:rsidRPr="00BB0F09">
        <w:rPr>
          <w:rFonts w:ascii="Courier New" w:cs="Courier New" w:hint="eastAsia"/>
          <w:vertAlign w:val="superscript"/>
          <w:lang w:eastAsia="zh-CN"/>
        </w:rPr>
        <w:t>TM</w:t>
      </w:r>
      <w:r>
        <w:rPr>
          <w:rFonts w:ascii="Courier New" w:cs="Courier New" w:hint="eastAsia"/>
          <w:lang w:eastAsia="zh-CN"/>
        </w:rPr>
        <w:t xml:space="preserve"> PCIe SSD</w:t>
      </w:r>
      <w:r>
        <w:rPr>
          <w:rFonts w:ascii="Courier New" w:cs="Courier New" w:hint="eastAsia"/>
          <w:lang w:eastAsia="zh-CN"/>
        </w:rPr>
        <w:t>卡必须安装驱动程序</w:t>
      </w:r>
      <w:r w:rsidR="00A0395A">
        <w:rPr>
          <w:rFonts w:ascii="Courier New" w:cs="Courier New" w:hint="eastAsia"/>
          <w:lang w:eastAsia="zh-CN"/>
        </w:rPr>
        <w:t>shannon-module</w:t>
      </w:r>
      <w:r>
        <w:rPr>
          <w:rFonts w:ascii="Courier New" w:cs="Courier New" w:hint="eastAsia"/>
          <w:lang w:eastAsia="zh-CN"/>
        </w:rPr>
        <w:t>和管理工具</w:t>
      </w:r>
      <w:r w:rsidR="00A0395A">
        <w:rPr>
          <w:rFonts w:ascii="Courier New" w:cs="Courier New" w:hint="eastAsia"/>
          <w:lang w:eastAsia="zh-CN"/>
        </w:rPr>
        <w:t>shannon-utils</w:t>
      </w:r>
      <w:r>
        <w:rPr>
          <w:rFonts w:ascii="Courier New" w:cs="Courier New" w:hint="eastAsia"/>
          <w:lang w:eastAsia="zh-CN"/>
        </w:rPr>
        <w:t>。</w:t>
      </w:r>
    </w:p>
    <w:p w:rsidR="008E53FE" w:rsidRDefault="00475AE2" w:rsidP="00475AE2">
      <w:pPr>
        <w:rPr>
          <w:rFonts w:ascii="Courier New" w:cs="Courier New"/>
          <w:lang w:eastAsia="zh-CN"/>
        </w:rPr>
      </w:pPr>
      <w:r w:rsidRPr="00475AE2">
        <w:rPr>
          <w:rFonts w:ascii="Courier New" w:cs="Courier New"/>
          <w:lang w:eastAsia="zh-CN"/>
        </w:rPr>
        <w:t>由于</w:t>
      </w:r>
      <w:r w:rsidRPr="00475AE2">
        <w:rPr>
          <w:rFonts w:ascii="Courier New" w:hAnsi="Courier New" w:cs="Courier New"/>
          <w:lang w:eastAsia="zh-CN"/>
        </w:rPr>
        <w:t>Linux</w:t>
      </w:r>
      <w:r w:rsidRPr="00475AE2">
        <w:rPr>
          <w:rFonts w:ascii="Courier New" w:cs="Courier New"/>
          <w:lang w:eastAsia="zh-CN"/>
        </w:rPr>
        <w:t>驱动</w:t>
      </w:r>
      <w:r w:rsidR="00A0395A">
        <w:rPr>
          <w:rFonts w:ascii="Courier New" w:cs="Courier New" w:hint="eastAsia"/>
          <w:lang w:eastAsia="zh-CN"/>
        </w:rPr>
        <w:t>shannon-</w:t>
      </w:r>
      <w:r w:rsidRPr="00475AE2">
        <w:rPr>
          <w:rFonts w:ascii="Courier New" w:hAnsi="Courier New" w:cs="Courier New"/>
          <w:lang w:eastAsia="zh-CN"/>
        </w:rPr>
        <w:t>module</w:t>
      </w:r>
      <w:r w:rsidRPr="00475AE2">
        <w:rPr>
          <w:rFonts w:ascii="Courier New" w:cs="Courier New"/>
          <w:lang w:eastAsia="zh-CN"/>
        </w:rPr>
        <w:t>同</w:t>
      </w:r>
      <w:r w:rsidRPr="00475AE2">
        <w:rPr>
          <w:rFonts w:ascii="Courier New" w:hAnsi="Courier New" w:cs="Courier New"/>
          <w:lang w:eastAsia="zh-CN"/>
        </w:rPr>
        <w:t>Linux</w:t>
      </w:r>
      <w:r w:rsidRPr="00475AE2">
        <w:rPr>
          <w:rFonts w:ascii="Courier New" w:cs="Courier New"/>
          <w:lang w:eastAsia="zh-CN"/>
        </w:rPr>
        <w:t>系统的内核息息相关，</w:t>
      </w:r>
      <w:r>
        <w:rPr>
          <w:rFonts w:ascii="Courier New" w:cs="Courier New" w:hint="eastAsia"/>
          <w:lang w:eastAsia="zh-CN"/>
        </w:rPr>
        <w:t>所以对于每个不同的</w:t>
      </w:r>
      <w:r>
        <w:rPr>
          <w:rFonts w:ascii="Courier New" w:cs="Courier New" w:hint="eastAsia"/>
          <w:lang w:eastAsia="zh-CN"/>
        </w:rPr>
        <w:t>Linux</w:t>
      </w:r>
      <w:r>
        <w:rPr>
          <w:rFonts w:ascii="Courier New" w:cs="Courier New" w:hint="eastAsia"/>
          <w:lang w:eastAsia="zh-CN"/>
        </w:rPr>
        <w:t>内核版本，需要不同的驱动程序包。现今</w:t>
      </w:r>
      <w:r>
        <w:rPr>
          <w:rFonts w:ascii="Courier New" w:cs="Courier New" w:hint="eastAsia"/>
          <w:lang w:eastAsia="zh-CN"/>
        </w:rPr>
        <w:t>Linux</w:t>
      </w:r>
      <w:r>
        <w:rPr>
          <w:rFonts w:ascii="Courier New" w:cs="Courier New" w:hint="eastAsia"/>
          <w:lang w:eastAsia="zh-CN"/>
        </w:rPr>
        <w:t>的发行版众多，每个发行版也包含很多不同的版本，针对每一个版本都发布一个驱动程序包</w:t>
      </w:r>
      <w:r w:rsidR="000C3BA9">
        <w:rPr>
          <w:rFonts w:ascii="Courier New" w:cs="Courier New" w:hint="eastAsia"/>
          <w:lang w:eastAsia="zh-CN"/>
        </w:rPr>
        <w:t>并</w:t>
      </w:r>
      <w:r>
        <w:rPr>
          <w:rFonts w:ascii="Courier New" w:cs="Courier New" w:hint="eastAsia"/>
          <w:lang w:eastAsia="zh-CN"/>
        </w:rPr>
        <w:t>不现实</w:t>
      </w:r>
      <w:r w:rsidR="000C3BA9">
        <w:rPr>
          <w:rFonts w:ascii="Courier New" w:cs="Courier New" w:hint="eastAsia"/>
          <w:lang w:eastAsia="zh-CN"/>
        </w:rPr>
        <w:t>。宝存科技会针对广泛使用的</w:t>
      </w:r>
      <w:r w:rsidR="000C3BA9">
        <w:rPr>
          <w:rFonts w:ascii="Courier New" w:cs="Courier New" w:hint="eastAsia"/>
          <w:lang w:eastAsia="zh-CN"/>
        </w:rPr>
        <w:t>Linux</w:t>
      </w:r>
      <w:r w:rsidR="000C3BA9">
        <w:rPr>
          <w:rFonts w:ascii="Courier New" w:cs="Courier New" w:hint="eastAsia"/>
          <w:lang w:eastAsia="zh-CN"/>
        </w:rPr>
        <w:t>发行版的稳定版本（具体版本列表见</w:t>
      </w:r>
      <w:r w:rsidR="000C3BA9" w:rsidRPr="00D106E9">
        <w:rPr>
          <w:rFonts w:ascii="Courier New" w:cs="Courier New" w:hint="eastAsia"/>
          <w:b/>
          <w:lang w:eastAsia="zh-CN"/>
        </w:rPr>
        <w:t>附录</w:t>
      </w:r>
      <w:r w:rsidR="000C3BA9" w:rsidRPr="00D106E9">
        <w:rPr>
          <w:rFonts w:ascii="Courier New" w:cs="Courier New" w:hint="eastAsia"/>
          <w:b/>
          <w:lang w:eastAsia="zh-CN"/>
        </w:rPr>
        <w:t>1</w:t>
      </w:r>
      <w:r w:rsidR="000C3BA9">
        <w:rPr>
          <w:rFonts w:ascii="Courier New" w:cs="Courier New" w:hint="eastAsia"/>
          <w:lang w:eastAsia="zh-CN"/>
        </w:rPr>
        <w:t>）提供编译好的驱动程序包，在列表内的系统可以直接安装；在列表之外的</w:t>
      </w:r>
      <w:r w:rsidR="000C3BA9">
        <w:rPr>
          <w:rFonts w:ascii="Courier New" w:cs="Courier New" w:hint="eastAsia"/>
          <w:lang w:eastAsia="zh-CN"/>
        </w:rPr>
        <w:t>Linux</w:t>
      </w:r>
      <w:r w:rsidR="000C3BA9">
        <w:rPr>
          <w:rFonts w:ascii="Courier New" w:cs="Courier New" w:hint="eastAsia"/>
          <w:lang w:eastAsia="zh-CN"/>
        </w:rPr>
        <w:t>系统，宝存科技提供源码包，可以在源码包基础之上直接</w:t>
      </w:r>
      <w:r w:rsidR="00A0395A">
        <w:rPr>
          <w:rFonts w:ascii="Courier New" w:cs="Courier New" w:hint="eastAsia"/>
          <w:lang w:eastAsia="zh-CN"/>
        </w:rPr>
        <w:t>编译</w:t>
      </w:r>
      <w:r w:rsidR="000C3BA9">
        <w:rPr>
          <w:rFonts w:ascii="Courier New" w:cs="Courier New" w:hint="eastAsia"/>
          <w:lang w:eastAsia="zh-CN"/>
        </w:rPr>
        <w:t>安装，或者编译</w:t>
      </w:r>
      <w:r w:rsidR="00A0395A">
        <w:rPr>
          <w:rFonts w:ascii="Courier New" w:cs="Courier New" w:hint="eastAsia"/>
          <w:lang w:eastAsia="zh-CN"/>
        </w:rPr>
        <w:t>制作</w:t>
      </w:r>
      <w:r w:rsidR="000C3BA9">
        <w:rPr>
          <w:rFonts w:ascii="Courier New" w:cs="Courier New" w:hint="eastAsia"/>
          <w:lang w:eastAsia="zh-CN"/>
        </w:rPr>
        <w:t>成</w:t>
      </w:r>
      <w:r w:rsidR="000C3BA9">
        <w:rPr>
          <w:rFonts w:ascii="Courier New" w:cs="Courier New" w:hint="eastAsia"/>
          <w:lang w:eastAsia="zh-CN"/>
        </w:rPr>
        <w:t>RPM</w:t>
      </w:r>
      <w:r w:rsidR="000C3BA9">
        <w:rPr>
          <w:rFonts w:ascii="Courier New" w:cs="Courier New" w:hint="eastAsia"/>
          <w:lang w:eastAsia="zh-CN"/>
        </w:rPr>
        <w:t>或</w:t>
      </w:r>
      <w:r w:rsidR="000C3BA9">
        <w:rPr>
          <w:rFonts w:ascii="Courier New" w:cs="Courier New" w:hint="eastAsia"/>
          <w:lang w:eastAsia="zh-CN"/>
        </w:rPr>
        <w:t>DEB</w:t>
      </w:r>
      <w:r w:rsidR="000C3BA9">
        <w:rPr>
          <w:rFonts w:ascii="Courier New" w:cs="Courier New" w:hint="eastAsia"/>
          <w:lang w:eastAsia="zh-CN"/>
        </w:rPr>
        <w:t>包安装。本章节内容将对上述情况加以详尽描述。</w:t>
      </w:r>
    </w:p>
    <w:p w:rsidR="005316B5" w:rsidRDefault="00BB0F09" w:rsidP="00475AE2">
      <w:pPr>
        <w:rPr>
          <w:rFonts w:ascii="Courier New" w:cs="Courier New"/>
          <w:lang w:eastAsia="zh-CN"/>
        </w:rPr>
      </w:pPr>
      <w:r>
        <w:rPr>
          <w:rFonts w:ascii="Courier New" w:cs="Courier New" w:hint="eastAsia"/>
          <w:lang w:eastAsia="zh-CN"/>
        </w:rPr>
        <w:t>管理工具</w:t>
      </w:r>
      <w:r w:rsidR="00A0395A">
        <w:rPr>
          <w:rFonts w:ascii="Courier New" w:cs="Courier New" w:hint="eastAsia"/>
          <w:lang w:eastAsia="zh-CN"/>
        </w:rPr>
        <w:t>shannon-utils</w:t>
      </w:r>
      <w:r>
        <w:rPr>
          <w:rFonts w:ascii="Courier New" w:cs="Courier New" w:hint="eastAsia"/>
          <w:lang w:eastAsia="zh-CN"/>
        </w:rPr>
        <w:t>同</w:t>
      </w:r>
      <w:r>
        <w:rPr>
          <w:rFonts w:ascii="Courier New" w:cs="Courier New" w:hint="eastAsia"/>
          <w:lang w:eastAsia="zh-CN"/>
        </w:rPr>
        <w:t>Linux</w:t>
      </w:r>
      <w:r>
        <w:rPr>
          <w:rFonts w:ascii="Courier New" w:cs="Courier New" w:hint="eastAsia"/>
          <w:lang w:eastAsia="zh-CN"/>
        </w:rPr>
        <w:t>系统内核无关，</w:t>
      </w:r>
      <w:r w:rsidR="00267337">
        <w:rPr>
          <w:rFonts w:ascii="Courier New" w:cs="Courier New" w:hint="eastAsia"/>
          <w:lang w:eastAsia="zh-CN"/>
        </w:rPr>
        <w:t>宝存科技提供的</w:t>
      </w:r>
      <w:r w:rsidR="00267337">
        <w:rPr>
          <w:rFonts w:ascii="Courier New" w:cs="Courier New" w:hint="eastAsia"/>
          <w:lang w:eastAsia="zh-CN"/>
        </w:rPr>
        <w:t>shannon-utils</w:t>
      </w:r>
      <w:r w:rsidR="00B062FC">
        <w:rPr>
          <w:rFonts w:ascii="Courier New" w:cs="Courier New" w:hint="eastAsia"/>
          <w:lang w:eastAsia="zh-CN"/>
        </w:rPr>
        <w:t>管理工具</w:t>
      </w:r>
      <w:r w:rsidR="00267337">
        <w:rPr>
          <w:rFonts w:ascii="Courier New" w:cs="Courier New" w:hint="eastAsia"/>
          <w:lang w:eastAsia="zh-CN"/>
        </w:rPr>
        <w:t>软件包可以直接安装，同时还额外提供了</w:t>
      </w:r>
      <w:r w:rsidR="00267337">
        <w:rPr>
          <w:rFonts w:ascii="Courier New" w:cs="Courier New" w:hint="eastAsia"/>
          <w:lang w:eastAsia="zh-CN"/>
        </w:rPr>
        <w:t>shannon-utils</w:t>
      </w:r>
      <w:r w:rsidR="00267337">
        <w:rPr>
          <w:rFonts w:ascii="Courier New" w:cs="Courier New" w:hint="eastAsia"/>
          <w:lang w:eastAsia="zh-CN"/>
        </w:rPr>
        <w:t>源码包</w:t>
      </w:r>
      <w:r w:rsidR="00A0395A">
        <w:rPr>
          <w:rFonts w:ascii="Courier New" w:cs="Courier New" w:hint="eastAsia"/>
          <w:lang w:eastAsia="zh-CN"/>
        </w:rPr>
        <w:t>。</w:t>
      </w:r>
    </w:p>
    <w:p w:rsidR="00BB241B" w:rsidRPr="00550D0B" w:rsidRDefault="00E06CB6" w:rsidP="00144E48">
      <w:pPr>
        <w:spacing w:afterLines="50"/>
        <w:rPr>
          <w:rFonts w:ascii="Calibri" w:eastAsia="华文仿宋" w:hAnsi="Calibri"/>
          <w:b/>
          <w:color w:val="E65B01" w:themeColor="accent1" w:themeShade="BF"/>
          <w:lang w:eastAsia="zh-CN"/>
        </w:rPr>
      </w:pP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BB241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BB241B" w:rsidRPr="00877902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BB241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BB241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注意</w:t>
      </w:r>
      <w:r w:rsidR="00BB241B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: shannon-utils</w:t>
      </w:r>
      <w:r w:rsidR="00BB241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依赖驱动</w:t>
      </w:r>
      <w:r w:rsidR="00BB241B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shannon-module</w:t>
      </w:r>
      <w:r w:rsidR="00BB241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提供的功能，推荐安装相同的版本</w:t>
      </w:r>
    </w:p>
    <w:p w:rsidR="00812F4F" w:rsidRPr="00550D0B" w:rsidRDefault="00E06CB6" w:rsidP="00144E48">
      <w:pPr>
        <w:spacing w:afterLines="50"/>
        <w:rPr>
          <w:rFonts w:ascii="Calibri" w:hAnsi="Calibri" w:cs="Courier New"/>
          <w:lang w:eastAsia="zh-CN"/>
        </w:rPr>
      </w:pP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812F4F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812F4F" w:rsidRPr="00877902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812F4F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812F4F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注意</w:t>
      </w:r>
      <w:r w:rsidR="00812F4F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 xml:space="preserve">: </w:t>
      </w:r>
      <w:r w:rsidR="00812F4F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本版本用户手册适用的驱动版本为</w:t>
      </w:r>
      <w:r w:rsidR="00812F4F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2.7.6</w:t>
      </w:r>
      <w:r w:rsidR="00812F4F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及以上，旧版本驱动</w:t>
      </w:r>
      <w:r w:rsidR="00667D62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请参见</w:t>
      </w:r>
      <w:r w:rsidR="00812F4F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2.5</w:t>
      </w:r>
      <w:r w:rsidR="00812F4F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版本</w:t>
      </w:r>
      <w:r w:rsidR="006A6C31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及之前</w:t>
      </w:r>
      <w:r w:rsidR="00667D62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的用户手册</w:t>
      </w:r>
    </w:p>
    <w:p w:rsidR="00E338E4" w:rsidRPr="00E338E4" w:rsidRDefault="00331319" w:rsidP="00810AB1">
      <w:pPr>
        <w:pStyle w:val="20"/>
        <w:numPr>
          <w:ilvl w:val="1"/>
          <w:numId w:val="14"/>
        </w:numPr>
        <w:rPr>
          <w:lang w:eastAsia="zh-CN"/>
        </w:rPr>
      </w:pPr>
      <w:bookmarkStart w:id="11" w:name="_Toc391479378"/>
      <w:bookmarkStart w:id="12" w:name="_Toc391631597"/>
      <w:bookmarkStart w:id="13" w:name="_Toc398654002"/>
      <w:r w:rsidRPr="00B039F7">
        <w:rPr>
          <w:rFonts w:hint="eastAsia"/>
        </w:rPr>
        <w:t>RPM</w:t>
      </w:r>
      <w:r w:rsidRPr="00B039F7">
        <w:rPr>
          <w:rFonts w:hint="eastAsia"/>
        </w:rPr>
        <w:t>安装</w:t>
      </w:r>
      <w:r w:rsidR="00C36439" w:rsidRPr="00B039F7">
        <w:rPr>
          <w:rFonts w:hint="eastAsia"/>
        </w:rPr>
        <w:t>/</w:t>
      </w:r>
      <w:r w:rsidR="00C36439" w:rsidRPr="00B039F7">
        <w:rPr>
          <w:rFonts w:hint="eastAsia"/>
        </w:rPr>
        <w:t>卸载</w:t>
      </w:r>
      <w:r w:rsidRPr="00B039F7">
        <w:rPr>
          <w:rFonts w:hint="eastAsia"/>
        </w:rPr>
        <w:t>(Redhat, CentOS, Fedora, SUSE, OpenSUSE, etc)</w:t>
      </w:r>
      <w:bookmarkEnd w:id="11"/>
      <w:bookmarkEnd w:id="12"/>
      <w:bookmarkEnd w:id="13"/>
    </w:p>
    <w:p w:rsidR="00BA3D66" w:rsidRDefault="00BA3D66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BA3D66">
        <w:rPr>
          <w:rFonts w:ascii="Courier New" w:hAnsiTheme="minorEastAsia" w:cs="Courier New"/>
          <w:szCs w:val="21"/>
          <w:lang w:eastAsia="zh-CN"/>
        </w:rPr>
        <w:t>宝存科技提供的驱动</w:t>
      </w:r>
      <w:r w:rsidR="00C77EA7">
        <w:rPr>
          <w:rFonts w:ascii="Courier New" w:hAnsiTheme="minorEastAsia" w:cs="Courier New" w:hint="eastAsia"/>
          <w:szCs w:val="21"/>
          <w:lang w:eastAsia="zh-CN"/>
        </w:rPr>
        <w:t xml:space="preserve">shannon-module </w:t>
      </w:r>
      <w:r w:rsidR="0037030D" w:rsidRPr="0037030D">
        <w:rPr>
          <w:rFonts w:ascii="Courier New" w:hAnsiTheme="minorEastAsia" w:cs="Courier New" w:hint="eastAsia"/>
          <w:szCs w:val="21"/>
          <w:lang w:eastAsia="zh-CN"/>
        </w:rPr>
        <w:t>RPM</w:t>
      </w:r>
      <w:r w:rsidRPr="00BA3D66">
        <w:rPr>
          <w:rFonts w:ascii="Courier New" w:hAnsiTheme="minorEastAsia" w:cs="Courier New"/>
          <w:szCs w:val="21"/>
          <w:lang w:eastAsia="zh-CN"/>
        </w:rPr>
        <w:t>包有两种</w:t>
      </w:r>
      <w:r>
        <w:rPr>
          <w:rFonts w:ascii="Courier New" w:hAnsiTheme="minorEastAsia" w:cs="Courier New" w:hint="eastAsia"/>
          <w:szCs w:val="21"/>
          <w:lang w:eastAsia="zh-CN"/>
        </w:rPr>
        <w:t>：</w:t>
      </w:r>
    </w:p>
    <w:p w:rsidR="00BA3D66" w:rsidRDefault="0037030D" w:rsidP="00144E48">
      <w:pPr>
        <w:pStyle w:val="a4"/>
        <w:numPr>
          <w:ilvl w:val="0"/>
          <w:numId w:val="4"/>
        </w:numPr>
        <w:spacing w:afterLines="50" w:line="240" w:lineRule="auto"/>
        <w:ind w:leftChars="100" w:left="620"/>
        <w:jc w:val="left"/>
        <w:rPr>
          <w:rFonts w:ascii="Courier New" w:hAnsiTheme="minorEastAsia" w:cs="Courier New"/>
          <w:szCs w:val="21"/>
          <w:lang w:eastAsia="zh-CN"/>
        </w:rPr>
      </w:pPr>
      <w:r w:rsidRPr="008D5F02">
        <w:rPr>
          <w:rFonts w:ascii="Courier New" w:hAnsiTheme="minorEastAsia" w:cs="Courier New" w:hint="eastAsia"/>
          <w:b/>
          <w:szCs w:val="21"/>
          <w:lang w:eastAsia="zh-CN"/>
        </w:rPr>
        <w:t xml:space="preserve">RPM: </w:t>
      </w:r>
      <w:r>
        <w:rPr>
          <w:rFonts w:ascii="Courier New" w:hAnsiTheme="minorEastAsia" w:cs="Courier New" w:hint="eastAsia"/>
          <w:szCs w:val="21"/>
          <w:lang w:eastAsia="zh-CN"/>
        </w:rPr>
        <w:t>shannon</w:t>
      </w:r>
      <w:r w:rsidR="005316B5">
        <w:rPr>
          <w:rFonts w:ascii="Courier New" w:hAnsiTheme="minorEastAsia" w:cs="Courier New" w:hint="eastAsia"/>
          <w:szCs w:val="21"/>
          <w:lang w:eastAsia="zh-CN"/>
        </w:rPr>
        <w:t>-module</w:t>
      </w:r>
      <w:r>
        <w:rPr>
          <w:rFonts w:ascii="Courier New" w:hAnsiTheme="minorEastAsia" w:cs="Courier New" w:hint="eastAsia"/>
          <w:szCs w:val="21"/>
          <w:lang w:eastAsia="zh-CN"/>
        </w:rPr>
        <w:t>-&lt;kernel-version&gt;-&lt;driver-version&gt;.&lt;platform&gt;.rpm</w:t>
      </w:r>
    </w:p>
    <w:p w:rsidR="0037030D" w:rsidRPr="0037030D" w:rsidRDefault="0037030D" w:rsidP="00144E48">
      <w:pPr>
        <w:spacing w:afterLines="50" w:line="240" w:lineRule="auto"/>
        <w:ind w:leftChars="100" w:left="2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编译完成的二进制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包，</w:t>
      </w:r>
      <w:r w:rsidR="00461FCC">
        <w:rPr>
          <w:rFonts w:ascii="Courier New" w:hAnsiTheme="minorEastAsia" w:cs="Courier New" w:hint="eastAsia"/>
          <w:szCs w:val="21"/>
          <w:lang w:eastAsia="zh-CN"/>
        </w:rPr>
        <w:t>可以直接安装到系统中，提供</w:t>
      </w:r>
      <w:r w:rsidR="00461FCC">
        <w:rPr>
          <w:rFonts w:ascii="Courier New" w:hAnsiTheme="minorEastAsia" w:cs="Courier New" w:hint="eastAsia"/>
          <w:szCs w:val="21"/>
          <w:lang w:eastAsia="zh-CN"/>
        </w:rPr>
        <w:t>Direct-IO</w:t>
      </w:r>
      <w:r w:rsidR="00461FCC" w:rsidRPr="00461FCC">
        <w:rPr>
          <w:rFonts w:ascii="Courier New" w:hAnsiTheme="minorEastAsia" w:cs="Courier New" w:hint="eastAsia"/>
          <w:szCs w:val="21"/>
          <w:vertAlign w:val="superscript"/>
          <w:lang w:eastAsia="zh-CN"/>
        </w:rPr>
        <w:t>TM</w:t>
      </w:r>
      <w:r w:rsidR="00461FCC">
        <w:rPr>
          <w:rFonts w:ascii="Courier New" w:hAnsiTheme="minorEastAsia" w:cs="Courier New" w:hint="eastAsia"/>
          <w:szCs w:val="21"/>
          <w:lang w:eastAsia="zh-CN"/>
        </w:rPr>
        <w:t xml:space="preserve"> PCIe SSD</w:t>
      </w:r>
      <w:r w:rsidR="00461FCC">
        <w:rPr>
          <w:rFonts w:ascii="Courier New" w:hAnsiTheme="minorEastAsia" w:cs="Courier New" w:hint="eastAsia"/>
          <w:szCs w:val="21"/>
          <w:lang w:eastAsia="zh-CN"/>
        </w:rPr>
        <w:t>的驱动程序。该种</w:t>
      </w:r>
      <w:r w:rsidR="00461FCC">
        <w:rPr>
          <w:rFonts w:ascii="Courier New" w:hAnsiTheme="minorEastAsia" w:cs="Courier New" w:hint="eastAsia"/>
          <w:szCs w:val="21"/>
          <w:lang w:eastAsia="zh-CN"/>
        </w:rPr>
        <w:t>RPM</w:t>
      </w:r>
      <w:r w:rsidR="00461FCC">
        <w:rPr>
          <w:rFonts w:ascii="Courier New" w:hAnsiTheme="minorEastAsia" w:cs="Courier New" w:hint="eastAsia"/>
          <w:szCs w:val="21"/>
          <w:lang w:eastAsia="zh-CN"/>
        </w:rPr>
        <w:t>包仅能安装在由</w:t>
      </w:r>
      <w:r w:rsidR="00461FCC">
        <w:rPr>
          <w:rFonts w:ascii="Courier New" w:hAnsiTheme="minorEastAsia" w:cs="Courier New" w:hint="eastAsia"/>
          <w:szCs w:val="21"/>
          <w:lang w:eastAsia="zh-CN"/>
        </w:rPr>
        <w:t>kernel-version</w:t>
      </w:r>
      <w:r w:rsidR="00461FCC">
        <w:rPr>
          <w:rFonts w:ascii="Courier New" w:hAnsiTheme="minorEastAsia" w:cs="Courier New" w:hint="eastAsia"/>
          <w:szCs w:val="21"/>
          <w:lang w:eastAsia="zh-CN"/>
        </w:rPr>
        <w:t>字段指定的内核版本环境中。</w:t>
      </w:r>
    </w:p>
    <w:p w:rsidR="0037030D" w:rsidRPr="0037030D" w:rsidRDefault="0037030D" w:rsidP="00144E48">
      <w:pPr>
        <w:pStyle w:val="a4"/>
        <w:numPr>
          <w:ilvl w:val="0"/>
          <w:numId w:val="4"/>
        </w:numPr>
        <w:spacing w:afterLines="50" w:line="240" w:lineRule="auto"/>
        <w:ind w:leftChars="100" w:left="620"/>
        <w:jc w:val="left"/>
        <w:rPr>
          <w:rFonts w:ascii="Courier New" w:hAnsiTheme="minorEastAsia" w:cs="Courier New"/>
          <w:szCs w:val="21"/>
          <w:lang w:eastAsia="zh-CN"/>
        </w:rPr>
      </w:pPr>
      <w:r w:rsidRPr="008D5F02">
        <w:rPr>
          <w:rFonts w:ascii="Courier New" w:hAnsiTheme="minorEastAsia" w:cs="Courier New" w:hint="eastAsia"/>
          <w:b/>
          <w:szCs w:val="21"/>
          <w:lang w:eastAsia="zh-CN"/>
        </w:rPr>
        <w:t>SRPM:</w:t>
      </w:r>
      <w:r w:rsidR="00461FCC">
        <w:rPr>
          <w:rFonts w:ascii="Courier New" w:hAnsiTheme="minorEastAsia" w:cs="Courier New"/>
          <w:szCs w:val="21"/>
          <w:lang w:eastAsia="zh-CN"/>
        </w:rPr>
        <w:t>shannon</w:t>
      </w:r>
      <w:r w:rsidR="005316B5">
        <w:rPr>
          <w:rFonts w:ascii="Courier New" w:hAnsiTheme="minorEastAsia" w:cs="Courier New" w:hint="eastAsia"/>
          <w:szCs w:val="21"/>
          <w:lang w:eastAsia="zh-CN"/>
        </w:rPr>
        <w:t>-module</w:t>
      </w:r>
      <w:r>
        <w:rPr>
          <w:rFonts w:ascii="Courier New" w:hAnsiTheme="minorEastAsia" w:cs="Courier New" w:hint="eastAsia"/>
          <w:szCs w:val="21"/>
          <w:lang w:eastAsia="zh-CN"/>
        </w:rPr>
        <w:t>-&lt;driver-version&gt;.src.rpm</w:t>
      </w:r>
    </w:p>
    <w:p w:rsidR="00BA3D66" w:rsidRDefault="0037030D" w:rsidP="00144E48">
      <w:pPr>
        <w:spacing w:afterLines="50" w:line="240" w:lineRule="auto"/>
        <w:ind w:leftChars="100" w:left="2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源码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包，可以通过安装内核开发环境和</w:t>
      </w:r>
      <w:r>
        <w:rPr>
          <w:rFonts w:ascii="Courier New" w:hAnsiTheme="minorEastAsia" w:cs="Courier New" w:hint="eastAsia"/>
          <w:szCs w:val="21"/>
          <w:lang w:eastAsia="zh-CN"/>
        </w:rPr>
        <w:t>rpmbuild</w:t>
      </w:r>
      <w:r>
        <w:rPr>
          <w:rFonts w:ascii="Courier New" w:hAnsiTheme="minorEastAsia" w:cs="Courier New" w:hint="eastAsia"/>
          <w:szCs w:val="21"/>
          <w:lang w:eastAsia="zh-CN"/>
        </w:rPr>
        <w:t>工具进行编译生成二进制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包。</w:t>
      </w:r>
    </w:p>
    <w:p w:rsidR="005316B5" w:rsidRDefault="005316B5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shannon-utils RPM</w:t>
      </w:r>
      <w:r>
        <w:rPr>
          <w:rFonts w:ascii="Courier New" w:hAnsiTheme="minorEastAsia" w:cs="Courier New" w:hint="eastAsia"/>
          <w:szCs w:val="21"/>
          <w:lang w:eastAsia="zh-CN"/>
        </w:rPr>
        <w:t>包：</w:t>
      </w:r>
    </w:p>
    <w:p w:rsidR="00BB241B" w:rsidRDefault="00BB241B" w:rsidP="00144E48">
      <w:pPr>
        <w:pStyle w:val="a4"/>
        <w:numPr>
          <w:ilvl w:val="0"/>
          <w:numId w:val="4"/>
        </w:numPr>
        <w:spacing w:afterLines="50" w:line="240" w:lineRule="auto"/>
        <w:ind w:leftChars="100" w:left="620"/>
        <w:jc w:val="left"/>
        <w:rPr>
          <w:rFonts w:ascii="Courier New" w:hAnsiTheme="minorEastAsia" w:cs="Courier New"/>
          <w:szCs w:val="21"/>
          <w:lang w:eastAsia="zh-CN"/>
        </w:rPr>
      </w:pPr>
      <w:r w:rsidRPr="008D5F02">
        <w:rPr>
          <w:rFonts w:ascii="Courier New" w:hAnsiTheme="minorEastAsia" w:cs="Courier New" w:hint="eastAsia"/>
          <w:b/>
          <w:szCs w:val="21"/>
          <w:lang w:eastAsia="zh-CN"/>
        </w:rPr>
        <w:t xml:space="preserve">RPM: </w:t>
      </w:r>
      <w:r>
        <w:rPr>
          <w:rFonts w:ascii="Courier New" w:hAnsiTheme="minorEastAsia" w:cs="Courier New" w:hint="eastAsia"/>
          <w:szCs w:val="21"/>
          <w:lang w:eastAsia="zh-CN"/>
        </w:rPr>
        <w:t>shannon-utils-&lt;utils-version&gt;.&lt;platform&gt;.rpm</w:t>
      </w:r>
    </w:p>
    <w:p w:rsidR="000B4148" w:rsidRPr="000B4148" w:rsidRDefault="00461FCC" w:rsidP="00810AB1">
      <w:pPr>
        <w:pStyle w:val="3"/>
        <w:numPr>
          <w:ilvl w:val="2"/>
          <w:numId w:val="13"/>
        </w:numPr>
        <w:spacing w:before="156" w:after="156"/>
        <w:rPr>
          <w:lang w:eastAsia="zh-CN"/>
        </w:rPr>
      </w:pPr>
      <w:bookmarkStart w:id="14" w:name="_Toc391631598"/>
      <w:bookmarkStart w:id="15" w:name="_Toc398654003"/>
      <w:r>
        <w:rPr>
          <w:rFonts w:hint="eastAsia"/>
          <w:lang w:eastAsia="zh-CN"/>
        </w:rPr>
        <w:lastRenderedPageBreak/>
        <w:t>RPM</w:t>
      </w:r>
      <w:r w:rsidR="001B3BF1">
        <w:rPr>
          <w:rFonts w:hint="eastAsia"/>
          <w:lang w:eastAsia="zh-CN"/>
        </w:rPr>
        <w:t>包</w:t>
      </w:r>
      <w:r>
        <w:rPr>
          <w:rFonts w:hint="eastAsia"/>
          <w:lang w:eastAsia="zh-CN"/>
        </w:rPr>
        <w:t>安装</w:t>
      </w:r>
      <w:r w:rsidR="00C36439">
        <w:rPr>
          <w:rFonts w:hint="eastAsia"/>
          <w:lang w:eastAsia="zh-CN"/>
        </w:rPr>
        <w:t>/</w:t>
      </w:r>
      <w:r w:rsidR="00C36439">
        <w:rPr>
          <w:rFonts w:hint="eastAsia"/>
          <w:lang w:eastAsia="zh-CN"/>
        </w:rPr>
        <w:t>卸载</w:t>
      </w:r>
      <w:bookmarkEnd w:id="14"/>
      <w:bookmarkEnd w:id="15"/>
    </w:p>
    <w:p w:rsidR="00183590" w:rsidRPr="003B7266" w:rsidRDefault="00E06CB6" w:rsidP="00575B83">
      <w:pPr>
        <w:spacing w:after="0" w:line="240" w:lineRule="auto"/>
        <w:contextualSpacing/>
        <w:rPr>
          <w:rFonts w:asciiTheme="majorEastAsia" w:eastAsiaTheme="majorEastAsia" w:hAnsiTheme="majorEastAsia"/>
          <w:b/>
          <w:color w:val="E65B01" w:themeColor="accent1" w:themeShade="BF"/>
          <w:lang w:eastAsia="zh-CN"/>
        </w:rPr>
      </w:pP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BC2FCB" w:rsidRPr="003B7266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注意：内核版本不一致将导致驱动无法安装</w:t>
      </w:r>
    </w:p>
    <w:p w:rsidR="00BC2FCB" w:rsidRPr="00550D0B" w:rsidRDefault="00E06CB6" w:rsidP="00575B83">
      <w:pPr>
        <w:spacing w:after="0" w:line="240" w:lineRule="auto"/>
        <w:contextualSpacing/>
        <w:rPr>
          <w:rFonts w:ascii="Calibri" w:eastAsia="GungsuhChe" w:hAnsi="Calibri"/>
          <w:b/>
          <w:color w:val="E65B01" w:themeColor="accent1" w:themeShade="BF"/>
          <w:lang w:eastAsia="zh-CN"/>
        </w:rPr>
      </w:pP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BC2FCB" w:rsidRPr="00877902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877902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BC2FC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注意：安装卸载驱动</w:t>
      </w:r>
      <w:r w:rsidR="00BC2FCB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RPM</w:t>
      </w:r>
      <w:r w:rsidR="00BC2FC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包需要</w:t>
      </w:r>
      <w:r w:rsidR="00BC2FCB" w:rsidRPr="00550D0B">
        <w:rPr>
          <w:rFonts w:ascii="Calibri" w:eastAsia="华文仿宋" w:hAnsi="Calibri"/>
          <w:b/>
          <w:color w:val="E65B01" w:themeColor="accent1" w:themeShade="BF"/>
          <w:lang w:eastAsia="zh-CN"/>
        </w:rPr>
        <w:t>root</w:t>
      </w:r>
      <w:r w:rsidR="00BC2FCB" w:rsidRPr="00550D0B">
        <w:rPr>
          <w:rFonts w:ascii="Calibri" w:eastAsia="华文仿宋" w:hAnsi="华文仿宋"/>
          <w:b/>
          <w:color w:val="E65B01" w:themeColor="accent1" w:themeShade="BF"/>
          <w:lang w:eastAsia="zh-CN"/>
        </w:rPr>
        <w:t>权限</w:t>
      </w:r>
    </w:p>
    <w:p w:rsidR="00BD5023" w:rsidRPr="00BD5023" w:rsidRDefault="00BD5023" w:rsidP="00810AB1">
      <w:pPr>
        <w:pStyle w:val="4"/>
        <w:numPr>
          <w:ilvl w:val="3"/>
          <w:numId w:val="12"/>
        </w:numPr>
        <w:spacing w:before="156" w:after="156"/>
        <w:rPr>
          <w:lang w:eastAsia="zh-CN"/>
        </w:rPr>
      </w:pPr>
      <w:bookmarkStart w:id="16" w:name="_Toc398654004"/>
      <w:r>
        <w:rPr>
          <w:rFonts w:hint="eastAsia"/>
          <w:lang w:eastAsia="zh-CN"/>
        </w:rPr>
        <w:t>RPM</w:t>
      </w:r>
      <w:r>
        <w:rPr>
          <w:rFonts w:hint="eastAsia"/>
          <w:lang w:eastAsia="zh-CN"/>
        </w:rPr>
        <w:t>包安装与升级</w:t>
      </w:r>
      <w:bookmarkEnd w:id="16"/>
    </w:p>
    <w:p w:rsidR="00245ACC" w:rsidRPr="00BD5023" w:rsidRDefault="00245ACC" w:rsidP="00144E48">
      <w:pPr>
        <w:pStyle w:val="a4"/>
        <w:numPr>
          <w:ilvl w:val="0"/>
          <w:numId w:val="5"/>
        </w:numPr>
        <w:spacing w:afterLines="50" w:line="240" w:lineRule="atLeast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 w:rsidRPr="00BD5023">
        <w:rPr>
          <w:rFonts w:ascii="Courier New" w:hAnsiTheme="minorEastAsia" w:cs="Courier New" w:hint="eastAsia"/>
          <w:szCs w:val="21"/>
          <w:lang w:eastAsia="zh-CN"/>
        </w:rPr>
        <w:t>确认内核版本号，获取对应内核版本的</w:t>
      </w:r>
      <w:r w:rsidRPr="00BD5023">
        <w:rPr>
          <w:rFonts w:ascii="Courier New" w:hAnsiTheme="minorEastAsia" w:cs="Courier New" w:hint="eastAsia"/>
          <w:szCs w:val="21"/>
          <w:lang w:eastAsia="zh-CN"/>
        </w:rPr>
        <w:t>RPM</w:t>
      </w:r>
      <w:r w:rsidRPr="00BD5023">
        <w:rPr>
          <w:rFonts w:ascii="Courier New" w:hAnsiTheme="minorEastAsia" w:cs="Courier New" w:hint="eastAsia"/>
          <w:szCs w:val="21"/>
          <w:lang w:eastAsia="zh-CN"/>
        </w:rPr>
        <w:t>包</w:t>
      </w:r>
      <w:r w:rsidRPr="00BD5023">
        <w:rPr>
          <w:rFonts w:ascii="Courier New" w:hAnsiTheme="minorEastAsia" w:cs="Courier New" w:hint="eastAsia"/>
          <w:szCs w:val="21"/>
          <w:lang w:eastAsia="zh-CN"/>
        </w:rPr>
        <w:t>(</w:t>
      </w:r>
      <w:r w:rsidR="004B0A8A">
        <w:rPr>
          <w:rFonts w:ascii="Courier New" w:hAnsiTheme="minorEastAsia" w:cs="Courier New" w:hint="eastAsia"/>
          <w:szCs w:val="21"/>
          <w:lang w:eastAsia="zh-CN"/>
        </w:rPr>
        <w:t>从宝存科技获得</w:t>
      </w:r>
      <w:r w:rsidRPr="00BD5023">
        <w:rPr>
          <w:rFonts w:ascii="Courier New" w:hAnsiTheme="minorEastAsia" w:cs="Courier New" w:hint="eastAsia"/>
          <w:szCs w:val="21"/>
          <w:lang w:eastAsia="zh-CN"/>
        </w:rPr>
        <w:t>或</w:t>
      </w:r>
      <w:r w:rsidRPr="00BD5023">
        <w:rPr>
          <w:rFonts w:ascii="Courier New" w:hAnsiTheme="minorEastAsia" w:cs="Courier New" w:hint="eastAsia"/>
          <w:szCs w:val="21"/>
          <w:lang w:eastAsia="zh-CN"/>
        </w:rPr>
        <w:t>SRPM</w:t>
      </w:r>
      <w:r w:rsidRPr="00BD5023">
        <w:rPr>
          <w:rFonts w:ascii="Courier New" w:hAnsiTheme="minorEastAsia" w:cs="Courier New" w:hint="eastAsia"/>
          <w:szCs w:val="21"/>
          <w:lang w:eastAsia="zh-CN"/>
        </w:rPr>
        <w:t>编译生成</w:t>
      </w:r>
      <w:r w:rsidRPr="00BD5023">
        <w:rPr>
          <w:rFonts w:ascii="Courier New" w:hAnsiTheme="minorEastAsia" w:cs="Courier New" w:hint="eastAsia"/>
          <w:szCs w:val="21"/>
          <w:lang w:eastAsia="zh-CN"/>
        </w:rPr>
        <w:t>)</w:t>
      </w:r>
    </w:p>
    <w:p w:rsidR="00B616EA" w:rsidRDefault="00E06CB6" w:rsidP="00F5795D">
      <w:pPr>
        <w:spacing w:before="156" w:after="156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 w:rsidR="00144E48">
        <w:rPr>
          <w:rFonts w:ascii="Courier New" w:hAnsiTheme="minorEastAsia" w:cs="Courier New"/>
          <w:szCs w:val="21"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width:341.85pt;height:53.85pt;mso-height-percent:200;mso-position-horizontal-relative:char;mso-position-vertical-relative:line;mso-height-percent:200;mso-width-relative:margin;mso-height-relative:margin" fillcolor="black [3213]">
            <v:textbox style="mso-next-textbox:#_x0000_s1061;mso-fit-shape-to-text:t">
              <w:txbxContent>
                <w:p w:rsidR="00280A88" w:rsidRPr="00317E45" w:rsidRDefault="00280A88" w:rsidP="006613F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val="es-ES" w:eastAsia="zh-CN"/>
                    </w:rPr>
                  </w:pPr>
                  <w:r w:rsidRPr="00317E45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val="es-ES" w:eastAsia="zh-CN"/>
                    </w:rPr>
                    <w:t>[root@erebor ~]# uname -r</w:t>
                  </w:r>
                </w:p>
                <w:p w:rsidR="00280A88" w:rsidRPr="00317E45" w:rsidRDefault="00280A88" w:rsidP="006613F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val="es-ES" w:eastAsia="zh-CN"/>
                    </w:rPr>
                  </w:pPr>
                  <w:r w:rsidRPr="00317E45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val="es-ES" w:eastAsia="zh-CN"/>
                    </w:rPr>
                    <w:t>2.6.32-431.el6.x86_64</w:t>
                  </w:r>
                </w:p>
              </w:txbxContent>
            </v:textbox>
            <w10:wrap type="none"/>
            <w10:anchorlock/>
          </v:shape>
        </w:pict>
      </w:r>
    </w:p>
    <w:p w:rsidR="00D23B5A" w:rsidRPr="00D23B5A" w:rsidRDefault="00C36439" w:rsidP="00144E48">
      <w:pPr>
        <w:pStyle w:val="a4"/>
        <w:numPr>
          <w:ilvl w:val="0"/>
          <w:numId w:val="5"/>
        </w:numPr>
        <w:spacing w:afterLines="50" w:line="240" w:lineRule="atLeast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 w:rsidRPr="006613FC">
        <w:rPr>
          <w:rFonts w:ascii="Courier New" w:hAnsiTheme="minorEastAsia" w:cs="Courier New" w:hint="eastAsia"/>
          <w:szCs w:val="21"/>
          <w:lang w:eastAsia="zh-CN"/>
        </w:rPr>
        <w:t>安装驱动</w:t>
      </w:r>
      <w:r w:rsidRPr="006613FC">
        <w:rPr>
          <w:rFonts w:ascii="Courier New" w:hAnsiTheme="minorEastAsia" w:cs="Courier New" w:hint="eastAsia"/>
          <w:szCs w:val="21"/>
          <w:lang w:eastAsia="zh-CN"/>
        </w:rPr>
        <w:t>RPM</w:t>
      </w:r>
      <w:r w:rsidRPr="006613FC">
        <w:rPr>
          <w:rFonts w:ascii="Courier New" w:hAnsiTheme="minorEastAsia" w:cs="Courier New" w:hint="eastAsia"/>
          <w:szCs w:val="21"/>
          <w:lang w:eastAsia="zh-CN"/>
        </w:rPr>
        <w:t>包</w:t>
      </w:r>
    </w:p>
    <w:p w:rsidR="00B616EA" w:rsidRDefault="00E06CB6" w:rsidP="00D23B5A">
      <w:pPr>
        <w:spacing w:after="0" w:afterAutospacing="1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lang w:eastAsia="zh-CN"/>
        </w:rPr>
      </w:r>
      <w:r w:rsidRPr="00E06CB6">
        <w:rPr>
          <w:lang w:eastAsia="zh-CN"/>
        </w:rPr>
        <w:pict>
          <v:shape id="_x0000_s1060" type="#_x0000_t202" style="width:353.25pt;height:56.6pt;mso-position-horizontal-relative:char;mso-position-vertical-relative:line;mso-width-relative:margin;mso-height-relative:margin" fillcolor="black [3213]">
            <v:textbox>
              <w:txbxContent>
                <w:p w:rsidR="00280A88" w:rsidRPr="00D23B5A" w:rsidRDefault="00280A88" w:rsidP="006613F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rpm -ivh shannon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-module</w:t>
                  </w: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-2.6.32-431.el6.x86_64-2.7-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.x86_64.rpm </w:t>
                  </w:r>
                </w:p>
                <w:p w:rsidR="00280A88" w:rsidRPr="00D23B5A" w:rsidRDefault="00280A88" w:rsidP="006613F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Preparing...               ########################################### [100%]</w:t>
                  </w:r>
                </w:p>
                <w:p w:rsidR="00280A88" w:rsidRPr="00D23B5A" w:rsidRDefault="00280A88" w:rsidP="006613F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   1:shannon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-module</w:t>
                  </w: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-2.6.32-431.el6.########################################### [100%]</w:t>
                  </w:r>
                </w:p>
              </w:txbxContent>
            </v:textbox>
            <w10:wrap type="none"/>
            <w10:anchorlock/>
          </v:shape>
        </w:pict>
      </w:r>
    </w:p>
    <w:p w:rsidR="00D23B5A" w:rsidRDefault="00D23B5A" w:rsidP="00F5795D">
      <w:pPr>
        <w:spacing w:after="0" w:afterAutospacing="1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驱动包安装时，会自动加载驱动模块到系统中去，根据所安装卡的容量以及卡上数据情况，驱动加载需要</w:t>
      </w:r>
      <w:r>
        <w:rPr>
          <w:rFonts w:ascii="Courier New" w:hAnsiTheme="minorEastAsia" w:cs="Courier New" w:hint="eastAsia"/>
          <w:szCs w:val="21"/>
          <w:lang w:eastAsia="zh-CN"/>
        </w:rPr>
        <w:t>10~60</w:t>
      </w:r>
      <w:r>
        <w:rPr>
          <w:rFonts w:ascii="Courier New" w:hAnsiTheme="minorEastAsia" w:cs="Courier New" w:hint="eastAsia"/>
          <w:szCs w:val="21"/>
          <w:lang w:eastAsia="zh-CN"/>
        </w:rPr>
        <w:t>秒不等的时间。</w:t>
      </w:r>
      <w:r w:rsidRPr="00D23B5A">
        <w:rPr>
          <w:rFonts w:ascii="Courier New" w:hAnsiTheme="minorEastAsia" w:cs="Courier New"/>
          <w:szCs w:val="21"/>
          <w:lang w:eastAsia="zh-CN"/>
        </w:rPr>
        <w:t>驱动模块</w:t>
      </w:r>
      <w:r w:rsidRPr="00D23B5A">
        <w:rPr>
          <w:rFonts w:ascii="Courier New" w:hAnsiTheme="minorEastAsia" w:cs="Courier New"/>
          <w:szCs w:val="21"/>
          <w:lang w:eastAsia="zh-CN"/>
        </w:rPr>
        <w:t>shannon.ko</w:t>
      </w:r>
      <w:r w:rsidRPr="00D23B5A">
        <w:rPr>
          <w:rFonts w:ascii="Courier New" w:hAnsiTheme="minorEastAsia" w:cs="Courier New" w:hint="eastAsia"/>
          <w:szCs w:val="21"/>
          <w:lang w:eastAsia="zh-CN"/>
        </w:rPr>
        <w:t>将</w:t>
      </w:r>
      <w:r w:rsidRPr="00D23B5A">
        <w:rPr>
          <w:rFonts w:ascii="Courier New" w:hAnsiTheme="minorEastAsia" w:cs="Courier New"/>
          <w:szCs w:val="21"/>
          <w:lang w:eastAsia="zh-CN"/>
        </w:rPr>
        <w:t>被安装</w:t>
      </w:r>
      <w:r w:rsidRPr="00D23B5A">
        <w:rPr>
          <w:rFonts w:ascii="Courier New" w:hAnsiTheme="minorEastAsia" w:cs="Courier New"/>
          <w:szCs w:val="21"/>
          <w:lang w:eastAsia="zh-CN"/>
        </w:rPr>
        <w:t>/lib/modules/&lt;kernel-version&gt;/extra/</w:t>
      </w:r>
      <w:r w:rsidRPr="00D23B5A">
        <w:rPr>
          <w:rFonts w:ascii="Courier New" w:hAnsiTheme="minorEastAsia" w:cs="Courier New"/>
          <w:szCs w:val="21"/>
          <w:lang w:eastAsia="zh-CN"/>
        </w:rPr>
        <w:t>目录之下，</w:t>
      </w:r>
      <w:r w:rsidR="00F5795D">
        <w:rPr>
          <w:rFonts w:ascii="Courier New" w:hAnsiTheme="minorEastAsia" w:cs="Courier New" w:hint="eastAsia"/>
          <w:szCs w:val="21"/>
          <w:lang w:eastAsia="zh-CN"/>
        </w:rPr>
        <w:t>与此同时</w:t>
      </w:r>
      <w:r w:rsidRPr="00D23B5A">
        <w:rPr>
          <w:rFonts w:ascii="Courier New" w:hAnsiTheme="minorEastAsia" w:cs="Courier New" w:hint="eastAsia"/>
          <w:szCs w:val="21"/>
          <w:lang w:eastAsia="zh-CN"/>
        </w:rPr>
        <w:t>会在</w:t>
      </w:r>
      <w:r w:rsidRPr="00D23B5A">
        <w:rPr>
          <w:rFonts w:ascii="Courier New" w:hAnsiTheme="minorEastAsia" w:cs="Courier New" w:hint="eastAsia"/>
          <w:szCs w:val="21"/>
          <w:lang w:eastAsia="zh-CN"/>
        </w:rPr>
        <w:t>/usr/bin</w:t>
      </w:r>
      <w:r w:rsidRPr="00D23B5A">
        <w:rPr>
          <w:rFonts w:ascii="Courier New" w:hAnsiTheme="minorEastAsia" w:cs="Courier New" w:hint="eastAsia"/>
          <w:szCs w:val="21"/>
          <w:lang w:eastAsia="zh-CN"/>
        </w:rPr>
        <w:t>目录下安装</w:t>
      </w:r>
      <w:r w:rsidRPr="00D23B5A">
        <w:rPr>
          <w:rFonts w:ascii="Courier New" w:hAnsiTheme="minorEastAsia" w:cs="Courier New" w:hint="eastAsia"/>
          <w:szCs w:val="21"/>
          <w:lang w:eastAsia="zh-CN"/>
        </w:rPr>
        <w:t>shannon-utils</w:t>
      </w:r>
      <w:r w:rsidRPr="00D23B5A">
        <w:rPr>
          <w:rFonts w:ascii="Courier New" w:hAnsiTheme="minorEastAsia" w:cs="Courier New" w:hint="eastAsia"/>
          <w:szCs w:val="21"/>
          <w:lang w:eastAsia="zh-CN"/>
        </w:rPr>
        <w:t>系列实用工具。</w:t>
      </w:r>
    </w:p>
    <w:p w:rsidR="00F97A17" w:rsidRPr="00F97A17" w:rsidRDefault="00F97A17" w:rsidP="00F5795D">
      <w:pPr>
        <w:spacing w:after="0" w:afterAutospacing="1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F97A17">
        <w:rPr>
          <w:rFonts w:ascii="Courier New" w:hAnsiTheme="minorEastAsia" w:cs="Courier New" w:hint="eastAsia"/>
          <w:szCs w:val="21"/>
          <w:lang w:eastAsia="zh-CN"/>
        </w:rPr>
        <w:t>如果进行的是驱动升级，在卸载旧驱动</w:t>
      </w:r>
      <w:r w:rsidRPr="00F97A17">
        <w:rPr>
          <w:rFonts w:ascii="Courier New" w:hAnsiTheme="minorEastAsia" w:cs="Courier New" w:hint="eastAsia"/>
          <w:szCs w:val="21"/>
          <w:lang w:eastAsia="zh-CN"/>
        </w:rPr>
        <w:t>(</w:t>
      </w:r>
      <w:r w:rsidRPr="00F97A17">
        <w:rPr>
          <w:rFonts w:ascii="Courier New" w:hAnsiTheme="minorEastAsia" w:cs="Courier New" w:hint="eastAsia"/>
          <w:szCs w:val="21"/>
          <w:lang w:eastAsia="zh-CN"/>
        </w:rPr>
        <w:t>见</w:t>
      </w:r>
      <w:r w:rsidR="005C6295">
        <w:rPr>
          <w:rFonts w:ascii="Courier New" w:hAnsiTheme="minorEastAsia" w:cs="Courier New" w:hint="eastAsia"/>
          <w:szCs w:val="21"/>
          <w:lang w:eastAsia="zh-CN"/>
        </w:rPr>
        <w:t>3</w:t>
      </w:r>
      <w:r w:rsidRPr="00F97A17">
        <w:rPr>
          <w:rFonts w:ascii="Courier New" w:hAnsiTheme="minorEastAsia" w:cs="Courier New" w:hint="eastAsia"/>
          <w:szCs w:val="21"/>
          <w:lang w:eastAsia="zh-CN"/>
        </w:rPr>
        <w:t>.1.1.2)</w:t>
      </w:r>
      <w:r w:rsidRPr="00F97A17">
        <w:rPr>
          <w:rFonts w:ascii="Courier New" w:hAnsiTheme="minorEastAsia" w:cs="Courier New" w:hint="eastAsia"/>
          <w:szCs w:val="21"/>
          <w:lang w:eastAsia="zh-CN"/>
        </w:rPr>
        <w:t>后再进行安装，在驱动更新以后请重启机器以确保正确加载更新的驱动模块。</w:t>
      </w:r>
    </w:p>
    <w:p w:rsidR="00B97971" w:rsidRPr="00B97971" w:rsidRDefault="00B97971" w:rsidP="00B97971">
      <w:pPr>
        <w:pStyle w:val="a4"/>
        <w:numPr>
          <w:ilvl w:val="0"/>
          <w:numId w:val="5"/>
        </w:numPr>
        <w:spacing w:after="0" w:line="360" w:lineRule="auto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</w:t>
      </w:r>
      <w:r>
        <w:rPr>
          <w:rFonts w:ascii="Courier New" w:hAnsiTheme="minorEastAsia" w:cs="Courier New" w:hint="eastAsia"/>
          <w:szCs w:val="21"/>
          <w:lang w:eastAsia="zh-CN"/>
        </w:rPr>
        <w:t>shannon-utils RPM</w:t>
      </w:r>
      <w:r>
        <w:rPr>
          <w:rFonts w:ascii="Courier New" w:hAnsiTheme="minorEastAsia" w:cs="Courier New" w:hint="eastAsia"/>
          <w:szCs w:val="21"/>
          <w:lang w:eastAsia="zh-CN"/>
        </w:rPr>
        <w:t>包</w:t>
      </w:r>
    </w:p>
    <w:p w:rsidR="00B97971" w:rsidRDefault="00E06CB6" w:rsidP="00144E48">
      <w:pPr>
        <w:pStyle w:val="a4"/>
        <w:spacing w:afterLines="50" w:line="240" w:lineRule="atLeast"/>
        <w:ind w:leftChars="378" w:left="756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lang w:eastAsia="zh-CN"/>
        </w:rPr>
      </w:r>
      <w:r w:rsidRPr="00E06CB6">
        <w:rPr>
          <w:lang w:eastAsia="zh-CN"/>
        </w:rPr>
        <w:pict>
          <v:shape id="_x0000_s1059" type="#_x0000_t202" style="width:353.25pt;height:59.65pt;mso-position-horizontal-relative:char;mso-position-vertical-relative:line;mso-width-relative:margin;mso-height-relative:margin" fillcolor="black [3213]">
            <v:textbox>
              <w:txbxContent>
                <w:p w:rsidR="00280A88" w:rsidRPr="00B97971" w:rsidRDefault="00280A88" w:rsidP="00B97971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97971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redhat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6]# rpm -ivh shannon-utils-2.7-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B97971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.x86_64.rpm </w:t>
                  </w:r>
                </w:p>
                <w:p w:rsidR="00280A88" w:rsidRPr="00B97971" w:rsidRDefault="00280A88" w:rsidP="00B97971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97971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Preparing...                ########################################### [100%]</w:t>
                  </w:r>
                </w:p>
                <w:p w:rsidR="00280A88" w:rsidRPr="00B97971" w:rsidRDefault="00280A88" w:rsidP="00B97971">
                  <w:pP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97971">
                    <w:rPr>
                      <w:szCs w:val="18"/>
                    </w:rPr>
                    <w:t xml:space="preserve">   </w:t>
                  </w:r>
                  <w:r w:rsidRPr="00B97971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1:shannon-utils          ########################################### [100%]</w:t>
                  </w:r>
                </w:p>
              </w:txbxContent>
            </v:textbox>
            <w10:wrap type="none"/>
            <w10:anchorlock/>
          </v:shape>
        </w:pict>
      </w:r>
    </w:p>
    <w:p w:rsidR="00245ACC" w:rsidRPr="00BD5023" w:rsidRDefault="00BD5023" w:rsidP="00144E48">
      <w:pPr>
        <w:pStyle w:val="a4"/>
        <w:numPr>
          <w:ilvl w:val="0"/>
          <w:numId w:val="5"/>
        </w:numPr>
        <w:spacing w:afterLines="50" w:line="240" w:lineRule="atLeast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 w:rsidRPr="00BD5023">
        <w:rPr>
          <w:rFonts w:ascii="Courier New" w:hAnsiTheme="minorEastAsia" w:cs="Courier New" w:hint="eastAsia"/>
          <w:szCs w:val="21"/>
          <w:lang w:eastAsia="zh-CN"/>
        </w:rPr>
        <w:t>确认安装完成</w:t>
      </w:r>
    </w:p>
    <w:p w:rsidR="00BD5023" w:rsidRDefault="00E06CB6" w:rsidP="00F5795D">
      <w:pPr>
        <w:spacing w:before="156" w:after="156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58" type="#_x0000_t202" style="width:341.85pt;height:101.05pt;mso-position-horizontal-relative:char;mso-position-vertical-relative:line;mso-width-relative:margin;mso-height-relative:margin" fillcolor="black [3213]">
            <v:textbox>
              <w:txbxContent>
                <w:p w:rsidR="00280A88" w:rsidRPr="00D23B5A" w:rsidRDefault="00280A88" w:rsidP="00F97A1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ls /dev/df*</w:t>
                  </w:r>
                </w:p>
                <w:p w:rsidR="00280A88" w:rsidRPr="00F97A17" w:rsidRDefault="00280A88" w:rsidP="00F97A1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F97A1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/dev/dfa</w:t>
                  </w:r>
                </w:p>
                <w:p w:rsidR="00280A88" w:rsidRDefault="00280A88" w:rsidP="00F97A1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rpm -qa | grep shannon</w:t>
                  </w:r>
                </w:p>
                <w:p w:rsidR="00280A88" w:rsidRPr="00D23B5A" w:rsidRDefault="00280A88" w:rsidP="00F97A1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shannon-utils-2.7-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259C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.x86_64</w:t>
                  </w:r>
                </w:p>
                <w:p w:rsidR="00280A88" w:rsidRPr="00D23B5A" w:rsidRDefault="00280A88" w:rsidP="00D23B5A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nnon-2.6.32-431.el6.x86_64-2.7-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.x86_64 </w:t>
                  </w:r>
                </w:p>
              </w:txbxContent>
            </v:textbox>
            <w10:wrap type="none"/>
            <w10:anchorlock/>
          </v:shape>
        </w:pict>
      </w:r>
    </w:p>
    <w:p w:rsidR="00F97A17" w:rsidRPr="00BD5023" w:rsidRDefault="00F97A17" w:rsidP="00810AB1">
      <w:pPr>
        <w:pStyle w:val="4"/>
        <w:numPr>
          <w:ilvl w:val="3"/>
          <w:numId w:val="11"/>
        </w:numPr>
        <w:spacing w:before="156" w:after="156"/>
        <w:rPr>
          <w:lang w:eastAsia="zh-CN"/>
        </w:rPr>
      </w:pPr>
      <w:bookmarkStart w:id="17" w:name="_Toc398654005"/>
      <w:r>
        <w:rPr>
          <w:rFonts w:hint="eastAsia"/>
          <w:lang w:eastAsia="zh-CN"/>
        </w:rPr>
        <w:lastRenderedPageBreak/>
        <w:t>RPM</w:t>
      </w:r>
      <w:r>
        <w:rPr>
          <w:rFonts w:hint="eastAsia"/>
          <w:lang w:eastAsia="zh-CN"/>
        </w:rPr>
        <w:t>包卸载</w:t>
      </w:r>
      <w:bookmarkEnd w:id="17"/>
    </w:p>
    <w:p w:rsidR="007050F0" w:rsidRPr="007050F0" w:rsidRDefault="00F97A17" w:rsidP="00144E48">
      <w:pPr>
        <w:pStyle w:val="a4"/>
        <w:numPr>
          <w:ilvl w:val="0"/>
          <w:numId w:val="21"/>
        </w:numPr>
        <w:spacing w:beforeLines="50"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 w:rsidRPr="00F97A17">
        <w:rPr>
          <w:rFonts w:ascii="Courier New" w:hAnsiTheme="minorEastAsia" w:cs="Courier New" w:hint="eastAsia"/>
          <w:szCs w:val="21"/>
          <w:lang w:eastAsia="zh-CN"/>
        </w:rPr>
        <w:t>查询已安装的</w:t>
      </w:r>
      <w:r w:rsidRPr="00F97A17">
        <w:rPr>
          <w:rFonts w:ascii="Courier New" w:hAnsiTheme="minorEastAsia" w:cs="Courier New" w:hint="eastAsia"/>
          <w:szCs w:val="21"/>
          <w:lang w:eastAsia="zh-CN"/>
        </w:rPr>
        <w:t>RPM</w:t>
      </w:r>
      <w:r w:rsidRPr="00F97A17">
        <w:rPr>
          <w:rFonts w:ascii="Courier New" w:hAnsiTheme="minorEastAsia" w:cs="Courier New" w:hint="eastAsia"/>
          <w:szCs w:val="21"/>
          <w:lang w:eastAsia="zh-CN"/>
        </w:rPr>
        <w:t>包</w:t>
      </w:r>
      <w:r w:rsidR="002F377D">
        <w:rPr>
          <w:rFonts w:ascii="Courier New" w:hAnsiTheme="minorEastAsia" w:cs="Courier New" w:hint="eastAsia"/>
          <w:szCs w:val="21"/>
          <w:lang w:eastAsia="zh-CN"/>
        </w:rPr>
        <w:t>，结果要用作</w:t>
      </w:r>
      <w:r w:rsidR="002F377D">
        <w:rPr>
          <w:rFonts w:ascii="Courier New" w:hAnsiTheme="minorEastAsia" w:cs="Courier New" w:hint="eastAsia"/>
          <w:szCs w:val="21"/>
          <w:lang w:eastAsia="zh-CN"/>
        </w:rPr>
        <w:t xml:space="preserve">rpm -e </w:t>
      </w:r>
      <w:r w:rsidR="002F377D">
        <w:rPr>
          <w:rFonts w:ascii="Courier New" w:hAnsiTheme="minorEastAsia" w:cs="Courier New" w:hint="eastAsia"/>
          <w:szCs w:val="21"/>
          <w:lang w:eastAsia="zh-CN"/>
        </w:rPr>
        <w:t>卸载命令的参数</w:t>
      </w:r>
    </w:p>
    <w:p w:rsidR="00F97A17" w:rsidRPr="00F97A17" w:rsidRDefault="00E06CB6" w:rsidP="00F97A17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57" type="#_x0000_t202" style="width:341.85pt;height:62.15pt;mso-position-horizontal-relative:char;mso-position-vertical-relative:line;mso-width-relative:margin;mso-height-relative:margin" fillcolor="black [3213]">
            <v:textbox>
              <w:txbxContent>
                <w:p w:rsidR="00280A88" w:rsidRPr="00D23B5A" w:rsidRDefault="00280A88" w:rsidP="00F97A1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rpm -qa | grep shannon</w:t>
                  </w:r>
                </w:p>
                <w:p w:rsidR="00280A88" w:rsidRPr="00D23B5A" w:rsidRDefault="00280A88" w:rsidP="006D37E0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shannon-utils-2.7-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259C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.x86_64</w:t>
                  </w:r>
                </w:p>
                <w:p w:rsidR="00280A88" w:rsidRPr="00D23B5A" w:rsidRDefault="00280A88" w:rsidP="006D37E0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nnon-2.6.32-431.el6.x86_64-2.7-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D23B5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.x86_64 </w:t>
                  </w:r>
                </w:p>
                <w:p w:rsidR="00280A88" w:rsidRPr="006D37E0" w:rsidRDefault="00280A88" w:rsidP="006D37E0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7050F0" w:rsidRPr="007050F0" w:rsidRDefault="00F97A17" w:rsidP="00144E48">
      <w:pPr>
        <w:pStyle w:val="a4"/>
        <w:numPr>
          <w:ilvl w:val="0"/>
          <w:numId w:val="21"/>
        </w:numPr>
        <w:spacing w:afterLines="50" w:line="240" w:lineRule="auto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卸载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</w:t>
      </w:r>
    </w:p>
    <w:p w:rsidR="00F97A17" w:rsidRDefault="00E06CB6" w:rsidP="00F97A17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56" type="#_x0000_t202" style="width:341.85pt;height:116.15pt;mso-position-horizontal-relative:char;mso-position-vertical-relative:line;mso-width-relative:margin;mso-height-relative:margin" fillcolor="black [3213]">
            <v:textbox>
              <w:txbxContent>
                <w:p w:rsidR="00280A88" w:rsidRPr="002F377D" w:rsidRDefault="00280A88" w:rsidP="002F37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rpm -e shannon-2.6.32-431.el6.x86_64-2.7-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.x86_64</w:t>
                  </w:r>
                </w:p>
                <w:p w:rsidR="00280A88" w:rsidRPr="002F377D" w:rsidRDefault="00280A88" w:rsidP="002F37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Default="00280A88" w:rsidP="002F37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Module shannon is loaded and in use, reboot to completely remove.</w:t>
                  </w:r>
                </w:p>
                <w:p w:rsidR="00280A88" w:rsidRPr="002F377D" w:rsidRDefault="00280A88" w:rsidP="002F37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6D37E0" w:rsidRDefault="00280A88" w:rsidP="006D37E0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[root@erebor valinor]# rpm -e 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shannon-utils-2.7-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259C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.x86_64</w:t>
                  </w:r>
                </w:p>
                <w:p w:rsidR="00280A88" w:rsidRPr="00D23B5A" w:rsidRDefault="00280A88" w:rsidP="002F37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</w:t>
                  </w:r>
                </w:p>
              </w:txbxContent>
            </v:textbox>
            <w10:wrap type="none"/>
            <w10:anchorlock/>
          </v:shape>
        </w:pict>
      </w:r>
    </w:p>
    <w:p w:rsidR="002F377D" w:rsidRPr="00F80865" w:rsidRDefault="00F80865" w:rsidP="00F80865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卸载后</w:t>
      </w:r>
      <w:r>
        <w:rPr>
          <w:rFonts w:ascii="Courier New" w:hAnsiTheme="minorEastAsia" w:cs="Courier New" w:hint="eastAsia"/>
          <w:szCs w:val="21"/>
          <w:lang w:eastAsia="zh-CN"/>
        </w:rPr>
        <w:t>shannon.ko</w:t>
      </w:r>
      <w:r>
        <w:rPr>
          <w:rFonts w:ascii="Courier New" w:hAnsiTheme="minorEastAsia" w:cs="Courier New" w:hint="eastAsia"/>
          <w:szCs w:val="21"/>
          <w:lang w:eastAsia="zh-CN"/>
        </w:rPr>
        <w:t>和</w:t>
      </w:r>
      <w:r>
        <w:rPr>
          <w:rFonts w:ascii="Courier New" w:hAnsiTheme="minorEastAsia" w:cs="Courier New" w:hint="eastAsia"/>
          <w:szCs w:val="21"/>
          <w:lang w:eastAsia="zh-CN"/>
        </w:rPr>
        <w:t>shannon-utils</w:t>
      </w:r>
      <w:r>
        <w:rPr>
          <w:rFonts w:ascii="Courier New" w:hAnsiTheme="minorEastAsia" w:cs="Courier New" w:hint="eastAsia"/>
          <w:szCs w:val="21"/>
          <w:lang w:eastAsia="zh-CN"/>
        </w:rPr>
        <w:t>都会删除，如果驱动模块正在使用中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>
        <w:rPr>
          <w:rFonts w:ascii="Courier New" w:hAnsiTheme="minorEastAsia" w:cs="Courier New" w:hint="eastAsia"/>
          <w:szCs w:val="21"/>
          <w:lang w:eastAsia="zh-CN"/>
        </w:rPr>
        <w:t>即</w:t>
      </w:r>
      <w:r>
        <w:rPr>
          <w:rFonts w:ascii="Courier New" w:hAnsiTheme="minorEastAsia" w:cs="Courier New" w:hint="eastAsia"/>
          <w:szCs w:val="21"/>
          <w:lang w:eastAsia="zh-CN"/>
        </w:rPr>
        <w:t>SSD</w:t>
      </w:r>
      <w:r>
        <w:rPr>
          <w:rFonts w:ascii="Courier New" w:hAnsiTheme="minorEastAsia" w:cs="Courier New" w:hint="eastAsia"/>
          <w:szCs w:val="21"/>
          <w:lang w:eastAsia="zh-CN"/>
        </w:rPr>
        <w:t>卡仍在被使用</w:t>
      </w:r>
      <w:r>
        <w:rPr>
          <w:rFonts w:ascii="Courier New" w:hAnsiTheme="minorEastAsia" w:cs="Courier New" w:hint="eastAsia"/>
          <w:szCs w:val="21"/>
          <w:lang w:eastAsia="zh-CN"/>
        </w:rPr>
        <w:t>)</w:t>
      </w:r>
      <w:r>
        <w:rPr>
          <w:rFonts w:ascii="Courier New" w:hAnsiTheme="minorEastAsia" w:cs="Courier New" w:hint="eastAsia"/>
          <w:szCs w:val="21"/>
          <w:lang w:eastAsia="zh-CN"/>
        </w:rPr>
        <w:t>，请重启机器以完全删除驱动模块。</w:t>
      </w:r>
    </w:p>
    <w:p w:rsidR="00E338E4" w:rsidRPr="00E338E4" w:rsidRDefault="00461FCC" w:rsidP="00810AB1">
      <w:pPr>
        <w:pStyle w:val="3"/>
        <w:numPr>
          <w:ilvl w:val="2"/>
          <w:numId w:val="11"/>
        </w:numPr>
        <w:spacing w:before="156" w:after="156"/>
        <w:rPr>
          <w:lang w:eastAsia="zh-CN"/>
        </w:rPr>
      </w:pPr>
      <w:bookmarkStart w:id="18" w:name="_Toc391631599"/>
      <w:bookmarkStart w:id="19" w:name="_Toc398654006"/>
      <w:r w:rsidRPr="00D23B5A">
        <w:rPr>
          <w:rFonts w:hint="eastAsia"/>
          <w:lang w:eastAsia="zh-CN"/>
        </w:rPr>
        <w:t>SRPM</w:t>
      </w:r>
      <w:r w:rsidRPr="00D23B5A">
        <w:rPr>
          <w:rFonts w:hint="eastAsia"/>
          <w:lang w:eastAsia="zh-CN"/>
        </w:rPr>
        <w:t>编译</w:t>
      </w:r>
      <w:bookmarkEnd w:id="18"/>
      <w:bookmarkEnd w:id="19"/>
    </w:p>
    <w:p w:rsidR="008D5F02" w:rsidRDefault="008D5F02" w:rsidP="00144E48">
      <w:pPr>
        <w:spacing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如果没有对应内核版本的二进制</w:t>
      </w:r>
      <w:r w:rsidR="00F04A60">
        <w:rPr>
          <w:rFonts w:ascii="Courier New" w:hAnsiTheme="minorEastAsia" w:cs="Courier New" w:hint="eastAsia"/>
          <w:szCs w:val="21"/>
          <w:lang w:eastAsia="zh-CN"/>
        </w:rPr>
        <w:t xml:space="preserve">shannon-module 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包，用户可以通过安装内核开发环境以及</w:t>
      </w:r>
      <w:r>
        <w:rPr>
          <w:rFonts w:ascii="Courier New" w:hAnsiTheme="minorEastAsia" w:cs="Courier New" w:hint="eastAsia"/>
          <w:szCs w:val="21"/>
          <w:lang w:eastAsia="zh-CN"/>
        </w:rPr>
        <w:t>rpmbuild</w:t>
      </w:r>
      <w:r>
        <w:rPr>
          <w:rFonts w:ascii="Courier New" w:hAnsiTheme="minorEastAsia" w:cs="Courier New" w:hint="eastAsia"/>
          <w:szCs w:val="21"/>
          <w:lang w:eastAsia="zh-CN"/>
        </w:rPr>
        <w:t>工具在</w:t>
      </w:r>
      <w:r>
        <w:rPr>
          <w:rFonts w:ascii="Courier New" w:hAnsiTheme="minorEastAsia" w:cs="Courier New" w:hint="eastAsia"/>
          <w:szCs w:val="21"/>
          <w:lang w:eastAsia="zh-CN"/>
        </w:rPr>
        <w:t>SRPM</w:t>
      </w:r>
      <w:r>
        <w:rPr>
          <w:rFonts w:ascii="Courier New" w:hAnsiTheme="minorEastAsia" w:cs="Courier New" w:hint="eastAsia"/>
          <w:szCs w:val="21"/>
          <w:lang w:eastAsia="zh-CN"/>
        </w:rPr>
        <w:t>包的基础之上，进行编译生成该内核版本对应的二进制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包。</w:t>
      </w:r>
    </w:p>
    <w:p w:rsidR="008D5F02" w:rsidRDefault="00DC222F" w:rsidP="00144E48">
      <w:pPr>
        <w:pStyle w:val="a4"/>
        <w:numPr>
          <w:ilvl w:val="0"/>
          <w:numId w:val="7"/>
        </w:numPr>
        <w:spacing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确认编译环境</w:t>
      </w:r>
    </w:p>
    <w:p w:rsidR="00DC222F" w:rsidRDefault="00E06CB6" w:rsidP="00DC222F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55" type="#_x0000_t202" style="width:341.85pt;height:57.15pt;mso-position-horizontal-relative:char;mso-position-vertical-relative:line;mso-width-relative:margin;mso-height-relative:margin" fillcolor="black [3213]">
            <v:textbox style="mso-next-textbox:#_x0000_s1055">
              <w:txbxContent>
                <w:p w:rsidR="00280A88" w:rsidRPr="00DC222F" w:rsidRDefault="00280A88" w:rsidP="00DC222F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C222F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~]# ls -l /lib/modules/$(uname -r)/build</w:t>
                  </w:r>
                </w:p>
                <w:p w:rsidR="00280A88" w:rsidRPr="00D23B5A" w:rsidRDefault="00280A88" w:rsidP="00DC222F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C222F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lrwxrwxrwx. 1 root root 46 Mar 12 15:19 /lib/modules/2.6.32-431.el6.x86_64/build -&gt; ../../../usr/src/kernels/2.6.32-431.el6.x86_64</w:t>
                  </w:r>
                </w:p>
              </w:txbxContent>
            </v:textbox>
            <w10:wrap type="none"/>
            <w10:anchorlock/>
          </v:shape>
        </w:pict>
      </w:r>
    </w:p>
    <w:p w:rsidR="00DC222F" w:rsidRDefault="00DC222F" w:rsidP="00DC222F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可以看到</w:t>
      </w:r>
      <w:r>
        <w:rPr>
          <w:rFonts w:ascii="Courier New" w:hAnsiTheme="minorEastAsia" w:cs="Courier New" w:hint="eastAsia"/>
          <w:szCs w:val="21"/>
          <w:lang w:eastAsia="zh-CN"/>
        </w:rPr>
        <w:t>/lib/modules/</w:t>
      </w:r>
      <w:r w:rsidRPr="00DC222F">
        <w:rPr>
          <w:rFonts w:ascii="Courier New" w:hAnsiTheme="minorEastAsia" w:cs="Courier New"/>
          <w:szCs w:val="21"/>
          <w:lang w:eastAsia="zh-CN"/>
        </w:rPr>
        <w:t>2.6.32-431.el6.x86_64</w:t>
      </w:r>
      <w:r>
        <w:rPr>
          <w:rFonts w:ascii="Courier New" w:hAnsiTheme="minorEastAsia" w:cs="Courier New" w:hint="eastAsia"/>
          <w:szCs w:val="21"/>
          <w:lang w:eastAsia="zh-CN"/>
        </w:rPr>
        <w:t>/build</w:t>
      </w:r>
      <w:r>
        <w:rPr>
          <w:rFonts w:ascii="Courier New" w:hAnsiTheme="minorEastAsia" w:cs="Courier New" w:hint="eastAsia"/>
          <w:szCs w:val="21"/>
          <w:lang w:eastAsia="zh-CN"/>
        </w:rPr>
        <w:t>是一个符号链接，连接到</w:t>
      </w:r>
      <w:r>
        <w:rPr>
          <w:rFonts w:ascii="Courier New" w:hAnsiTheme="minorEastAsia" w:cs="Courier New" w:hint="eastAsia"/>
          <w:szCs w:val="21"/>
          <w:lang w:eastAsia="zh-CN"/>
        </w:rPr>
        <w:t>/usr/src/kernels/</w:t>
      </w:r>
      <w:r w:rsidRPr="00DC222F">
        <w:rPr>
          <w:rFonts w:ascii="Courier New" w:hAnsiTheme="minorEastAsia" w:cs="Courier New"/>
          <w:szCs w:val="21"/>
          <w:lang w:eastAsia="zh-CN"/>
        </w:rPr>
        <w:t>2.6.32-431.el6.x86_64</w:t>
      </w:r>
      <w:r>
        <w:rPr>
          <w:rFonts w:ascii="Courier New" w:hAnsiTheme="minorEastAsia" w:cs="Courier New" w:hint="eastAsia"/>
          <w:szCs w:val="21"/>
          <w:lang w:eastAsia="zh-CN"/>
        </w:rPr>
        <w:t>目录，如果该符号链接不存在，则说明当前系统中并没有安装内核开发环境，参见步骤</w:t>
      </w:r>
      <w:r>
        <w:rPr>
          <w:rFonts w:ascii="Courier New" w:hAnsiTheme="minorEastAsia" w:cs="Courier New" w:hint="eastAsia"/>
          <w:szCs w:val="21"/>
          <w:lang w:eastAsia="zh-CN"/>
        </w:rPr>
        <w:t>2</w:t>
      </w:r>
      <w:r>
        <w:rPr>
          <w:rFonts w:ascii="Courier New" w:hAnsiTheme="minorEastAsia" w:cs="Courier New" w:hint="eastAsia"/>
          <w:szCs w:val="21"/>
          <w:lang w:eastAsia="zh-CN"/>
        </w:rPr>
        <w:t>进行安装</w:t>
      </w:r>
    </w:p>
    <w:p w:rsidR="00DC222F" w:rsidRDefault="00DC222F" w:rsidP="00144E48">
      <w:pPr>
        <w:pStyle w:val="a4"/>
        <w:numPr>
          <w:ilvl w:val="0"/>
          <w:numId w:val="7"/>
        </w:numPr>
        <w:spacing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安装内核开发环境</w:t>
      </w:r>
    </w:p>
    <w:p w:rsidR="002B4762" w:rsidRPr="00F04A60" w:rsidRDefault="00F04A60" w:rsidP="00144E48">
      <w:pPr>
        <w:pStyle w:val="a4"/>
        <w:numPr>
          <w:ilvl w:val="0"/>
          <w:numId w:val="26"/>
        </w:numPr>
        <w:spacing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 w:rsidRPr="00F04A60">
        <w:rPr>
          <w:rFonts w:ascii="Courier New" w:hAnsiTheme="minorEastAsia" w:cs="Courier New" w:hint="eastAsia"/>
          <w:szCs w:val="21"/>
          <w:lang w:eastAsia="zh-CN"/>
        </w:rPr>
        <w:t>对于</w:t>
      </w:r>
      <w:r w:rsidRPr="00F04A60">
        <w:rPr>
          <w:rFonts w:ascii="Courier New" w:hAnsiTheme="minorEastAsia" w:cs="Courier New" w:hint="eastAsia"/>
          <w:szCs w:val="21"/>
          <w:lang w:eastAsia="zh-CN"/>
        </w:rPr>
        <w:t>Redhat/CentOS</w:t>
      </w:r>
      <w:r w:rsidR="0094713C" w:rsidRPr="00F04A60">
        <w:rPr>
          <w:rFonts w:ascii="Courier New" w:hAnsiTheme="minorEastAsia" w:cs="Courier New" w:hint="eastAsia"/>
          <w:szCs w:val="21"/>
          <w:lang w:eastAsia="zh-CN"/>
        </w:rPr>
        <w:t>可以使用</w:t>
      </w:r>
    </w:p>
    <w:p w:rsidR="009A3884" w:rsidRDefault="00E06CB6" w:rsidP="00144E48">
      <w:pPr>
        <w:spacing w:afterLines="50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54" type="#_x0000_t202" style="width:311.2pt;height:29.9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F04A60" w:rsidRDefault="00280A88" w:rsidP="00144E48">
                  <w:pPr>
                    <w:spacing w:afterLines="50" w:line="240" w:lineRule="auto"/>
                    <w:jc w:val="left"/>
                    <w:rPr>
                      <w:rFonts w:ascii="Courier New" w:hAnsiTheme="minorEastAsia" w:cs="Courier New"/>
                      <w:szCs w:val="21"/>
                      <w:lang w:eastAsia="zh-CN"/>
                    </w:rPr>
                  </w:pP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>yum install kernel-devel-`uname -r`</w:t>
                  </w:r>
                </w:p>
              </w:txbxContent>
            </v:textbox>
            <w10:wrap type="none"/>
            <w10:anchorlock/>
          </v:shape>
        </w:pict>
      </w:r>
    </w:p>
    <w:p w:rsidR="0094713C" w:rsidRPr="00C61359" w:rsidRDefault="0094713C" w:rsidP="00144E48">
      <w:pPr>
        <w:spacing w:afterLines="50" w:line="240" w:lineRule="auto"/>
        <w:ind w:leftChars="400" w:left="800"/>
        <w:jc w:val="left"/>
        <w:rPr>
          <w:rFonts w:ascii="Courier New" w:hAnsi="Courier New" w:cs="Courier New"/>
          <w:szCs w:val="21"/>
          <w:lang w:eastAsia="zh-CN"/>
        </w:rPr>
      </w:pPr>
      <w:r w:rsidRPr="00C61359">
        <w:rPr>
          <w:rFonts w:ascii="Courier New" w:hAnsi="Courier New" w:cs="Courier New"/>
          <w:szCs w:val="21"/>
          <w:lang w:eastAsia="zh-CN"/>
        </w:rPr>
        <w:t>来安装内核开发包，但是这个命令</w:t>
      </w:r>
      <w:r w:rsidR="00510DEA" w:rsidRPr="00C61359">
        <w:rPr>
          <w:rFonts w:ascii="Courier New" w:hAnsi="Courier New" w:cs="Courier New"/>
          <w:szCs w:val="21"/>
          <w:lang w:eastAsia="zh-CN"/>
        </w:rPr>
        <w:t>有可能只能安装</w:t>
      </w:r>
      <w:r w:rsidRPr="00C61359">
        <w:rPr>
          <w:rFonts w:ascii="Courier New" w:hAnsi="Courier New" w:cs="Courier New"/>
          <w:szCs w:val="21"/>
          <w:lang w:eastAsia="zh-CN"/>
        </w:rPr>
        <w:t>yum</w:t>
      </w:r>
      <w:r w:rsidRPr="00C61359">
        <w:rPr>
          <w:rFonts w:ascii="Courier New" w:hAnsi="Courier New" w:cs="Courier New"/>
          <w:szCs w:val="21"/>
          <w:lang w:eastAsia="zh-CN"/>
        </w:rPr>
        <w:t>源上最新的版本，未必是所需的版本</w:t>
      </w:r>
      <w:r w:rsidR="00510DEA" w:rsidRPr="00C61359">
        <w:rPr>
          <w:rFonts w:ascii="Courier New" w:hAnsi="Courier New" w:cs="Courier New"/>
          <w:szCs w:val="21"/>
          <w:lang w:eastAsia="zh-CN"/>
        </w:rPr>
        <w:t>，</w:t>
      </w:r>
      <w:r w:rsidR="002B4762" w:rsidRPr="00C61359">
        <w:rPr>
          <w:rFonts w:ascii="Courier New" w:hAnsi="Courier New" w:cs="Courier New"/>
          <w:szCs w:val="21"/>
          <w:lang w:eastAsia="zh-CN"/>
        </w:rPr>
        <w:t>正确的版本已经从</w:t>
      </w:r>
      <w:r w:rsidR="002B4762" w:rsidRPr="00C61359">
        <w:rPr>
          <w:rFonts w:ascii="Courier New" w:hAnsi="Courier New" w:cs="Courier New"/>
          <w:szCs w:val="21"/>
          <w:lang w:eastAsia="zh-CN"/>
        </w:rPr>
        <w:t>yum</w:t>
      </w:r>
      <w:r w:rsidR="002B4762" w:rsidRPr="00C61359">
        <w:rPr>
          <w:rFonts w:ascii="Courier New" w:hAnsi="Courier New" w:cs="Courier New"/>
          <w:szCs w:val="21"/>
          <w:lang w:eastAsia="zh-CN"/>
        </w:rPr>
        <w:t>库中移除</w:t>
      </w:r>
      <w:r w:rsidRPr="00C61359">
        <w:rPr>
          <w:rFonts w:ascii="Courier New" w:hAnsi="Courier New" w:cs="Courier New"/>
          <w:szCs w:val="21"/>
          <w:lang w:eastAsia="zh-CN"/>
        </w:rPr>
        <w:t>。如果有安装光盘，可以使用安装光盘做源</w:t>
      </w:r>
      <w:r w:rsidRPr="00C61359">
        <w:rPr>
          <w:rFonts w:ascii="Courier New" w:hAnsi="Courier New" w:cs="Courier New"/>
          <w:szCs w:val="21"/>
          <w:lang w:eastAsia="zh-CN"/>
        </w:rPr>
        <w:lastRenderedPageBreak/>
        <w:t>或者直接提取</w:t>
      </w:r>
      <w:r w:rsidRPr="00C61359">
        <w:rPr>
          <w:rFonts w:ascii="Courier New" w:hAnsi="Courier New" w:cs="Courier New"/>
          <w:szCs w:val="21"/>
          <w:lang w:eastAsia="zh-CN"/>
        </w:rPr>
        <w:t>RPM</w:t>
      </w:r>
      <w:r w:rsidRPr="00C61359">
        <w:rPr>
          <w:rFonts w:ascii="Courier New" w:hAnsi="Courier New" w:cs="Courier New"/>
          <w:szCs w:val="21"/>
          <w:lang w:eastAsia="zh-CN"/>
        </w:rPr>
        <w:t>包进行安装。</w:t>
      </w:r>
      <w:r w:rsidRPr="00C61359">
        <w:rPr>
          <w:rFonts w:ascii="Courier New" w:hAnsi="Courier New" w:cs="Courier New"/>
          <w:szCs w:val="21"/>
          <w:lang w:eastAsia="zh-CN"/>
        </w:rPr>
        <w:t>Redhat</w:t>
      </w:r>
      <w:r w:rsidRPr="00C61359">
        <w:rPr>
          <w:rFonts w:ascii="Courier New" w:hAnsi="Courier New" w:cs="Courier New"/>
          <w:szCs w:val="21"/>
          <w:lang w:eastAsia="zh-CN"/>
        </w:rPr>
        <w:t>和</w:t>
      </w:r>
      <w:r w:rsidRPr="00C61359">
        <w:rPr>
          <w:rFonts w:ascii="Courier New" w:hAnsi="Courier New" w:cs="Courier New"/>
          <w:szCs w:val="21"/>
          <w:lang w:eastAsia="zh-CN"/>
        </w:rPr>
        <w:t>CentOS</w:t>
      </w:r>
      <w:r w:rsidRPr="00C61359">
        <w:rPr>
          <w:rFonts w:ascii="Courier New" w:hAnsi="Courier New" w:cs="Courier New"/>
          <w:szCs w:val="21"/>
          <w:lang w:eastAsia="zh-CN"/>
        </w:rPr>
        <w:t>系列的内核开发包都可以在如下的网站上找到</w:t>
      </w:r>
      <w:r w:rsidRPr="00C61359">
        <w:rPr>
          <w:rFonts w:ascii="Courier New" w:hAnsi="Courier New" w:cs="Courier New"/>
          <w:szCs w:val="21"/>
          <w:lang w:eastAsia="zh-CN"/>
        </w:rPr>
        <w:t xml:space="preserve">: </w:t>
      </w:r>
      <w:hyperlink r:id="rId11" w:history="1">
        <w:r w:rsidRPr="00C61359">
          <w:rPr>
            <w:rStyle w:val="af4"/>
            <w:rFonts w:ascii="Courier New" w:hAnsi="Courier New" w:cs="Courier New"/>
            <w:szCs w:val="21"/>
            <w:lang w:eastAsia="zh-CN"/>
          </w:rPr>
          <w:t>http://vault.centos.org</w:t>
        </w:r>
      </w:hyperlink>
    </w:p>
    <w:p w:rsidR="00F04A60" w:rsidRDefault="0094713C" w:rsidP="00144E48">
      <w:pPr>
        <w:spacing w:afterLines="50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下载</w:t>
      </w:r>
      <w:r w:rsidRPr="0094713C">
        <w:rPr>
          <w:rFonts w:ascii="Courier New" w:hAnsiTheme="minorEastAsia" w:cs="Courier New"/>
          <w:szCs w:val="21"/>
          <w:lang w:eastAsia="zh-CN"/>
        </w:rPr>
        <w:t>kernel-devel-2.6.32-431.el6.x86_64.rpm</w:t>
      </w:r>
      <w:r>
        <w:rPr>
          <w:rFonts w:ascii="Courier New" w:hAnsiTheme="minorEastAsia" w:cs="Courier New" w:hint="eastAsia"/>
          <w:szCs w:val="21"/>
          <w:lang w:eastAsia="zh-CN"/>
        </w:rPr>
        <w:t>类似的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包进行安装即可。</w:t>
      </w:r>
    </w:p>
    <w:p w:rsidR="00F04A60" w:rsidRPr="00F04A60" w:rsidRDefault="00F04A60" w:rsidP="00144E48">
      <w:pPr>
        <w:pStyle w:val="a4"/>
        <w:numPr>
          <w:ilvl w:val="0"/>
          <w:numId w:val="26"/>
        </w:numPr>
        <w:spacing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 w:rsidRPr="00F04A60">
        <w:rPr>
          <w:rFonts w:ascii="Courier New" w:hAnsiTheme="minorEastAsia" w:cs="Courier New" w:hint="eastAsia"/>
          <w:szCs w:val="21"/>
          <w:lang w:eastAsia="zh-CN"/>
        </w:rPr>
        <w:t>对于</w:t>
      </w:r>
      <w:r>
        <w:rPr>
          <w:rFonts w:ascii="Courier New" w:hAnsiTheme="minorEastAsia" w:cs="Courier New" w:hint="eastAsia"/>
          <w:szCs w:val="21"/>
          <w:lang w:eastAsia="zh-CN"/>
        </w:rPr>
        <w:t>Novell SLES</w:t>
      </w:r>
      <w:r w:rsidRPr="00F04A60">
        <w:rPr>
          <w:rFonts w:ascii="Courier New" w:hAnsiTheme="minorEastAsia" w:cs="Courier New" w:hint="eastAsia"/>
          <w:szCs w:val="21"/>
          <w:lang w:eastAsia="zh-CN"/>
        </w:rPr>
        <w:t>可以使用</w:t>
      </w:r>
    </w:p>
    <w:p w:rsidR="00F04A60" w:rsidRDefault="00E06CB6" w:rsidP="00144E48">
      <w:pPr>
        <w:spacing w:afterLines="50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53" type="#_x0000_t202" style="width:311.2pt;height:25.4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F04A60" w:rsidRDefault="00280A88" w:rsidP="00144E48">
                  <w:pPr>
                    <w:spacing w:afterLines="50" w:line="240" w:lineRule="auto"/>
                    <w:jc w:val="left"/>
                    <w:rPr>
                      <w:rFonts w:ascii="Courier New" w:hAnsiTheme="minorEastAsia" w:cs="Courier New"/>
                      <w:szCs w:val="21"/>
                      <w:lang w:eastAsia="zh-CN"/>
                    </w:rPr>
                  </w:pP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>zypper install kernel-source</w:t>
                  </w:r>
                </w:p>
              </w:txbxContent>
            </v:textbox>
            <w10:wrap type="none"/>
            <w10:anchorlock/>
          </v:shape>
        </w:pict>
      </w:r>
    </w:p>
    <w:p w:rsidR="00F04A60" w:rsidRPr="00F04A60" w:rsidRDefault="0094713C" w:rsidP="00144E48">
      <w:pPr>
        <w:pStyle w:val="a4"/>
        <w:numPr>
          <w:ilvl w:val="0"/>
          <w:numId w:val="26"/>
        </w:numPr>
        <w:spacing w:beforeLines="50" w:afterLines="100" w:line="240" w:lineRule="auto"/>
        <w:ind w:left="1219"/>
        <w:jc w:val="left"/>
        <w:rPr>
          <w:rFonts w:ascii="Courier New" w:hAnsiTheme="minorEastAsia" w:cs="Courier New"/>
          <w:szCs w:val="21"/>
          <w:lang w:eastAsia="zh-CN"/>
        </w:rPr>
      </w:pPr>
      <w:r w:rsidRPr="00F04A60">
        <w:rPr>
          <w:rFonts w:ascii="Courier New" w:hAnsiTheme="minorEastAsia" w:cs="Courier New" w:hint="eastAsia"/>
          <w:szCs w:val="21"/>
          <w:lang w:eastAsia="zh-CN"/>
        </w:rPr>
        <w:t>其他使用</w:t>
      </w:r>
      <w:r w:rsidRPr="00F04A60">
        <w:rPr>
          <w:rFonts w:ascii="Courier New" w:hAnsiTheme="minorEastAsia" w:cs="Courier New" w:hint="eastAsia"/>
          <w:szCs w:val="21"/>
          <w:lang w:eastAsia="zh-CN"/>
        </w:rPr>
        <w:t>RPM</w:t>
      </w:r>
      <w:r w:rsidRPr="00F04A60">
        <w:rPr>
          <w:rFonts w:ascii="Courier New" w:hAnsiTheme="minorEastAsia" w:cs="Courier New" w:hint="eastAsia"/>
          <w:szCs w:val="21"/>
          <w:lang w:eastAsia="zh-CN"/>
        </w:rPr>
        <w:t>的</w:t>
      </w:r>
      <w:r w:rsidRPr="00F04A60">
        <w:rPr>
          <w:rFonts w:ascii="Courier New" w:hAnsiTheme="minorEastAsia" w:cs="Courier New" w:hint="eastAsia"/>
          <w:szCs w:val="21"/>
          <w:lang w:eastAsia="zh-CN"/>
        </w:rPr>
        <w:t>Linux</w:t>
      </w:r>
      <w:r w:rsidRPr="00F04A60">
        <w:rPr>
          <w:rFonts w:ascii="Courier New" w:hAnsiTheme="minorEastAsia" w:cs="Courier New" w:hint="eastAsia"/>
          <w:szCs w:val="21"/>
          <w:lang w:eastAsia="zh-CN"/>
        </w:rPr>
        <w:t>发行版，请参考它们的手册进行安装。</w:t>
      </w:r>
    </w:p>
    <w:p w:rsidR="0094713C" w:rsidRDefault="0094713C" w:rsidP="00144E48">
      <w:pPr>
        <w:pStyle w:val="a4"/>
        <w:numPr>
          <w:ilvl w:val="0"/>
          <w:numId w:val="7"/>
        </w:numPr>
        <w:snapToGrid w:val="0"/>
        <w:spacing w:beforeLines="50"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</w:t>
      </w:r>
      <w:r>
        <w:rPr>
          <w:rFonts w:ascii="Courier New" w:hAnsiTheme="minorEastAsia" w:cs="Courier New" w:hint="eastAsia"/>
          <w:szCs w:val="21"/>
          <w:lang w:eastAsia="zh-CN"/>
        </w:rPr>
        <w:t>rpmbuild</w:t>
      </w:r>
      <w:r>
        <w:rPr>
          <w:rFonts w:ascii="Courier New" w:hAnsiTheme="minorEastAsia" w:cs="Courier New" w:hint="eastAsia"/>
          <w:szCs w:val="21"/>
          <w:lang w:eastAsia="zh-CN"/>
        </w:rPr>
        <w:t>工具</w:t>
      </w:r>
      <w:r w:rsidR="00F33E7E">
        <w:rPr>
          <w:rFonts w:ascii="Courier New" w:hAnsiTheme="minorEastAsia" w:cs="Courier New" w:hint="eastAsia"/>
          <w:szCs w:val="21"/>
          <w:lang w:eastAsia="zh-CN"/>
        </w:rPr>
        <w:t>及其他依赖包</w:t>
      </w:r>
    </w:p>
    <w:p w:rsidR="007050F0" w:rsidRDefault="00E06CB6" w:rsidP="00144E48">
      <w:pPr>
        <w:pStyle w:val="a4"/>
        <w:snapToGrid w:val="0"/>
        <w:spacing w:afterLines="50" w:line="240" w:lineRule="atLeast"/>
        <w:ind w:leftChars="378" w:left="756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52" type="#_x0000_t202" style="width:313.6pt;height:23.9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Default="00280A88" w:rsidP="007050F0">
                  <w:pPr>
                    <w:pStyle w:val="a4"/>
                    <w:spacing w:after="100" w:afterAutospacing="1" w:line="240" w:lineRule="atLeast"/>
                    <w:ind w:left="0"/>
                    <w:jc w:val="left"/>
                    <w:rPr>
                      <w:rFonts w:ascii="Courier New" w:hAnsiTheme="minorEastAsia" w:cs="Courier New"/>
                      <w:szCs w:val="21"/>
                      <w:lang w:eastAsia="zh-CN"/>
                    </w:rPr>
                  </w:pP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 xml:space="preserve">yum install rpm-build </w:t>
                  </w:r>
                  <w:r w:rsidRPr="00F33E7E"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>ncurses-devel</w:t>
                  </w: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 xml:space="preserve"> openssl-devel</w:t>
                  </w:r>
                </w:p>
              </w:txbxContent>
            </v:textbox>
            <w10:wrap type="none"/>
            <w10:anchorlock/>
          </v:shape>
        </w:pict>
      </w:r>
    </w:p>
    <w:p w:rsidR="008D5F02" w:rsidRDefault="008D5F02" w:rsidP="00144E48">
      <w:pPr>
        <w:pStyle w:val="a4"/>
        <w:numPr>
          <w:ilvl w:val="0"/>
          <w:numId w:val="7"/>
        </w:numPr>
        <w:spacing w:afterLines="50" w:line="240" w:lineRule="auto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SRPM</w:t>
      </w:r>
      <w:r>
        <w:rPr>
          <w:rFonts w:ascii="Courier New" w:hAnsiTheme="minorEastAsia" w:cs="Courier New" w:hint="eastAsia"/>
          <w:szCs w:val="21"/>
          <w:lang w:eastAsia="zh-CN"/>
        </w:rPr>
        <w:t>编译</w:t>
      </w:r>
    </w:p>
    <w:p w:rsidR="0094713C" w:rsidRDefault="00E06CB6" w:rsidP="00F04A60">
      <w:pPr>
        <w:pStyle w:val="a4"/>
        <w:spacing w:after="100" w:afterAutospacing="1" w:line="240" w:lineRule="atLeast"/>
        <w:ind w:leftChars="80" w:left="1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51" type="#_x0000_t202" style="width:403.85pt;height:383.05pt;mso-position-horizontal-relative:char;mso-position-vertical-relative:line;mso-width-relative:margin;mso-height-relative:margin" fillcolor="black [3213]">
            <v:textbox>
              <w:txbxContent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 rpmbuild --rebuild shannon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-module</w:t>
                  </w: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-2.7-0.src.rpm 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Installing shannon-2.7-0.src.rpm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Executing(%prep): /bin/sh -e /var/tmp/rpm-tmp.hPGeAp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umask 022</w:t>
                  </w:r>
                </w:p>
                <w:p w:rsidR="00280A88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cd /root/rpmbuild/BUILD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………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omit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………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Checking for unpackaged file(s): /usr/lib/rpm/check-files /root/rpmbuild/BUILDROOT/shannon-2.7-0.x86_64</w:t>
                  </w:r>
                </w:p>
                <w:p w:rsidR="00280A88" w:rsidRPr="00183590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0000"/>
                      <w:sz w:val="18"/>
                      <w:szCs w:val="18"/>
                      <w:lang w:eastAsia="zh-CN"/>
                    </w:rPr>
                  </w:pPr>
                  <w:r w:rsidRPr="00183590">
                    <w:rPr>
                      <w:rFonts w:ascii="Calibri" w:hAnsi="Calibri" w:cs="Courier New"/>
                      <w:color w:val="FF0000"/>
                      <w:sz w:val="18"/>
                      <w:szCs w:val="18"/>
                      <w:lang w:eastAsia="zh-CN"/>
                    </w:rPr>
                    <w:t>Wrote: /root/rpmbuild/RPMS/x86_64/shannon</w:t>
                  </w:r>
                  <w:r>
                    <w:rPr>
                      <w:rFonts w:ascii="Calibri" w:hAnsi="Calibri" w:cs="Courier New" w:hint="eastAsia"/>
                      <w:color w:val="FF0000"/>
                      <w:sz w:val="18"/>
                      <w:szCs w:val="18"/>
                      <w:lang w:eastAsia="zh-CN"/>
                    </w:rPr>
                    <w:t>-module</w:t>
                  </w:r>
                  <w:r w:rsidRPr="00183590">
                    <w:rPr>
                      <w:rFonts w:ascii="Calibri" w:hAnsi="Calibri" w:cs="Courier New"/>
                      <w:color w:val="FF0000"/>
                      <w:sz w:val="18"/>
                      <w:szCs w:val="18"/>
                      <w:lang w:eastAsia="zh-CN"/>
                    </w:rPr>
                    <w:t>-2.6.32-431.el6.x86_64-2.7-0.x86_64.rpm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Executing(%clean): /bin/sh -e /var/tmp/rpm-tmp.z8BDOU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umask 022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cd /root/rpmbuild/BUILD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cd shannon-2.7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'[' /root/rpmbuild/BUILDROOT/shannon-2.7-0.x86_64 '!=' / ']'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rm -rf /root/rpmbuild/BUILDROOT/shannon-2.7-0.x86_64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rm -rf /root/rpmbuild/BUILD/shannon-2.7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exit 0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Executing(--clean): /bin/sh -e /var/tmp/rpm-tmp.zdA7T7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umask 022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cd /root/rpmbuild/BUILD</w:t>
                  </w:r>
                </w:p>
                <w:p w:rsidR="00280A88" w:rsidRPr="0094713C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rm -rf shannon-2.7</w:t>
                  </w:r>
                </w:p>
                <w:p w:rsidR="00280A88" w:rsidRPr="002F377D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4713C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+ exit 0</w:t>
                  </w:r>
                </w:p>
                <w:p w:rsidR="00280A88" w:rsidRPr="002F377D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D23B5A" w:rsidRDefault="00280A88" w:rsidP="0094713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</w:t>
                  </w:r>
                </w:p>
              </w:txbxContent>
            </v:textbox>
            <w10:wrap type="none"/>
            <w10:anchorlock/>
          </v:shape>
        </w:pict>
      </w:r>
    </w:p>
    <w:p w:rsidR="00E338E4" w:rsidRPr="007050F0" w:rsidRDefault="00183590" w:rsidP="007050F0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rpmbuild</w:t>
      </w:r>
      <w:r>
        <w:rPr>
          <w:rFonts w:ascii="Courier New" w:hAnsiTheme="minorEastAsia" w:cs="Courier New" w:hint="eastAsia"/>
          <w:szCs w:val="21"/>
          <w:lang w:eastAsia="zh-CN"/>
        </w:rPr>
        <w:t>成功完成后，观察如红字的部分，即是编译生成的二进制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包所在路径。</w:t>
      </w:r>
    </w:p>
    <w:p w:rsidR="008D5F02" w:rsidRDefault="008D5F02" w:rsidP="00144E48">
      <w:pPr>
        <w:pStyle w:val="a4"/>
        <w:numPr>
          <w:ilvl w:val="0"/>
          <w:numId w:val="7"/>
        </w:numPr>
        <w:spacing w:afterLines="50" w:line="240" w:lineRule="auto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安装编译完成的二进制</w:t>
      </w:r>
      <w:r>
        <w:rPr>
          <w:rFonts w:ascii="Courier New" w:hAnsiTheme="minorEastAsia" w:cs="Courier New" w:hint="eastAsia"/>
          <w:szCs w:val="21"/>
          <w:lang w:eastAsia="zh-CN"/>
        </w:rPr>
        <w:t>RPM</w:t>
      </w:r>
      <w:r>
        <w:rPr>
          <w:rFonts w:ascii="Courier New" w:hAnsiTheme="minorEastAsia" w:cs="Courier New" w:hint="eastAsia"/>
          <w:szCs w:val="21"/>
          <w:lang w:eastAsia="zh-CN"/>
        </w:rPr>
        <w:t>包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>
        <w:rPr>
          <w:rFonts w:ascii="Courier New" w:hAnsiTheme="minorEastAsia" w:cs="Courier New" w:hint="eastAsia"/>
          <w:szCs w:val="21"/>
          <w:lang w:eastAsia="zh-CN"/>
        </w:rPr>
        <w:t>见</w:t>
      </w:r>
      <w:r w:rsidR="00F146D7">
        <w:rPr>
          <w:rFonts w:ascii="Courier New" w:hAnsiTheme="minorEastAsia" w:cs="Courier New" w:hint="eastAsia"/>
          <w:szCs w:val="21"/>
          <w:lang w:eastAsia="zh-CN"/>
        </w:rPr>
        <w:t>3</w:t>
      </w:r>
      <w:r>
        <w:rPr>
          <w:rFonts w:ascii="Courier New" w:hAnsiTheme="minorEastAsia" w:cs="Courier New" w:hint="eastAsia"/>
          <w:szCs w:val="21"/>
          <w:lang w:eastAsia="zh-CN"/>
        </w:rPr>
        <w:t>.1.1)</w:t>
      </w:r>
    </w:p>
    <w:p w:rsidR="00F04A60" w:rsidRPr="00F04A60" w:rsidRDefault="00F04A60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</w:p>
    <w:p w:rsidR="00331319" w:rsidRDefault="00331319" w:rsidP="00810AB1">
      <w:pPr>
        <w:pStyle w:val="20"/>
        <w:numPr>
          <w:ilvl w:val="1"/>
          <w:numId w:val="11"/>
        </w:numPr>
        <w:spacing w:before="156" w:after="156"/>
        <w:rPr>
          <w:lang w:eastAsia="zh-CN"/>
        </w:rPr>
      </w:pPr>
      <w:bookmarkStart w:id="20" w:name="_Toc391479379"/>
      <w:bookmarkStart w:id="21" w:name="_Toc391631600"/>
      <w:bookmarkStart w:id="22" w:name="_Toc398654007"/>
      <w:r>
        <w:rPr>
          <w:rFonts w:hint="eastAsia"/>
          <w:lang w:eastAsia="zh-CN"/>
        </w:rPr>
        <w:lastRenderedPageBreak/>
        <w:t>DEB</w:t>
      </w:r>
      <w:r>
        <w:rPr>
          <w:rFonts w:hint="eastAsia"/>
          <w:lang w:eastAsia="zh-CN"/>
        </w:rPr>
        <w:t>安装</w:t>
      </w:r>
      <w:r w:rsidR="001B3BF1">
        <w:rPr>
          <w:rFonts w:hint="eastAsia"/>
          <w:lang w:eastAsia="zh-CN"/>
        </w:rPr>
        <w:t>/</w:t>
      </w:r>
      <w:r w:rsidR="001B3BF1">
        <w:rPr>
          <w:rFonts w:hint="eastAsia"/>
          <w:lang w:eastAsia="zh-CN"/>
        </w:rPr>
        <w:t>卸载</w:t>
      </w:r>
      <w:r>
        <w:rPr>
          <w:rFonts w:hint="eastAsia"/>
          <w:lang w:eastAsia="zh-CN"/>
        </w:rPr>
        <w:t>(Debian, Ubuntu, etc)</w:t>
      </w:r>
      <w:bookmarkEnd w:id="20"/>
      <w:bookmarkEnd w:id="21"/>
      <w:bookmarkEnd w:id="22"/>
    </w:p>
    <w:p w:rsidR="00436FC1" w:rsidRDefault="00436FC1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436FC1">
        <w:rPr>
          <w:rFonts w:ascii="Courier New" w:hAnsiTheme="minorEastAsia" w:cs="Courier New" w:hint="eastAsia"/>
          <w:szCs w:val="21"/>
          <w:lang w:eastAsia="zh-CN"/>
        </w:rPr>
        <w:t>宝存科技提供编译完成的二进制</w:t>
      </w:r>
      <w:r w:rsidRPr="00436FC1">
        <w:rPr>
          <w:rFonts w:ascii="Courier New" w:hAnsiTheme="minorEastAsia" w:cs="Courier New" w:hint="eastAsia"/>
          <w:szCs w:val="21"/>
          <w:lang w:eastAsia="zh-CN"/>
        </w:rPr>
        <w:t>DEB</w:t>
      </w:r>
      <w:r w:rsidRPr="00436FC1">
        <w:rPr>
          <w:rFonts w:ascii="Courier New" w:hAnsiTheme="minorEastAsia" w:cs="Courier New" w:hint="eastAsia"/>
          <w:szCs w:val="21"/>
          <w:lang w:eastAsia="zh-CN"/>
        </w:rPr>
        <w:t>包</w:t>
      </w:r>
      <w:r w:rsidR="00B92875">
        <w:rPr>
          <w:rFonts w:ascii="Courier New" w:hAnsiTheme="minorEastAsia" w:cs="Courier New" w:hint="eastAsia"/>
          <w:szCs w:val="21"/>
          <w:lang w:eastAsia="zh-CN"/>
        </w:rPr>
        <w:t>:</w:t>
      </w:r>
    </w:p>
    <w:p w:rsidR="00436FC1" w:rsidRDefault="00436FC1" w:rsidP="00144E48">
      <w:pPr>
        <w:pStyle w:val="a4"/>
        <w:numPr>
          <w:ilvl w:val="0"/>
          <w:numId w:val="16"/>
        </w:num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6220B7">
        <w:rPr>
          <w:rFonts w:ascii="Courier New" w:hAnsiTheme="minorEastAsia" w:cs="Courier New" w:hint="eastAsia"/>
          <w:b/>
          <w:szCs w:val="21"/>
          <w:lang w:eastAsia="zh-CN"/>
        </w:rPr>
        <w:t>驱动</w:t>
      </w:r>
      <w:r w:rsidRPr="006220B7">
        <w:rPr>
          <w:rFonts w:ascii="Courier New" w:hAnsiTheme="minorEastAsia" w:cs="Courier New" w:hint="eastAsia"/>
          <w:b/>
          <w:szCs w:val="21"/>
          <w:lang w:eastAsia="zh-CN"/>
        </w:rPr>
        <w:t>DEB</w:t>
      </w:r>
      <w:r w:rsidRPr="006220B7">
        <w:rPr>
          <w:rFonts w:ascii="Courier New" w:hAnsiTheme="minorEastAsia" w:cs="Courier New" w:hint="eastAsia"/>
          <w:b/>
          <w:szCs w:val="21"/>
          <w:lang w:eastAsia="zh-CN"/>
        </w:rPr>
        <w:t>包</w:t>
      </w:r>
      <w:r>
        <w:rPr>
          <w:rFonts w:ascii="Courier New" w:hAnsiTheme="minorEastAsia" w:cs="Courier New" w:hint="eastAsia"/>
          <w:szCs w:val="21"/>
          <w:lang w:eastAsia="zh-CN"/>
        </w:rPr>
        <w:t>: shannon-module-&lt;kernel-version&gt;_&lt;driver-version&gt;</w:t>
      </w:r>
      <w:r w:rsidR="0018109D">
        <w:rPr>
          <w:rFonts w:ascii="Courier New" w:hAnsiTheme="minorEastAsia" w:cs="Courier New" w:hint="eastAsia"/>
          <w:szCs w:val="21"/>
          <w:lang w:eastAsia="zh-CN"/>
        </w:rPr>
        <w:t>_&lt;platform&gt;.deb</w:t>
      </w:r>
    </w:p>
    <w:p w:rsidR="0018109D" w:rsidRDefault="0018109D" w:rsidP="00144E48">
      <w:pPr>
        <w:pStyle w:val="a4"/>
        <w:numPr>
          <w:ilvl w:val="0"/>
          <w:numId w:val="16"/>
        </w:num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6220B7">
        <w:rPr>
          <w:rFonts w:ascii="Courier New" w:hAnsiTheme="minorEastAsia" w:cs="Courier New" w:hint="eastAsia"/>
          <w:b/>
          <w:szCs w:val="21"/>
          <w:lang w:eastAsia="zh-CN"/>
        </w:rPr>
        <w:t>工具</w:t>
      </w:r>
      <w:r w:rsidRPr="006220B7">
        <w:rPr>
          <w:rFonts w:ascii="Courier New" w:hAnsiTheme="minorEastAsia" w:cs="Courier New" w:hint="eastAsia"/>
          <w:b/>
          <w:szCs w:val="21"/>
          <w:lang w:eastAsia="zh-CN"/>
        </w:rPr>
        <w:t>DEB</w:t>
      </w:r>
      <w:r w:rsidRPr="006220B7">
        <w:rPr>
          <w:rFonts w:ascii="Courier New" w:hAnsiTheme="minorEastAsia" w:cs="Courier New" w:hint="eastAsia"/>
          <w:b/>
          <w:szCs w:val="21"/>
          <w:lang w:eastAsia="zh-CN"/>
        </w:rPr>
        <w:t>包</w:t>
      </w:r>
      <w:r>
        <w:rPr>
          <w:rFonts w:ascii="Courier New" w:hAnsiTheme="minorEastAsia" w:cs="Courier New" w:hint="eastAsia"/>
          <w:szCs w:val="21"/>
          <w:lang w:eastAsia="zh-CN"/>
        </w:rPr>
        <w:t>：</w:t>
      </w:r>
    </w:p>
    <w:p w:rsidR="0018109D" w:rsidRDefault="0018109D" w:rsidP="00144E48">
      <w:pPr>
        <w:pStyle w:val="a4"/>
        <w:spacing w:afterLines="50" w:line="240" w:lineRule="auto"/>
        <w:ind w:left="42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shannon-utils_&lt;utils-version&gt;_&lt;platform&gt;.deb</w:t>
      </w:r>
    </w:p>
    <w:p w:rsidR="0018109D" w:rsidRDefault="0018109D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这里以</w:t>
      </w:r>
      <w:r>
        <w:rPr>
          <w:rFonts w:ascii="Courier New" w:hAnsiTheme="minorEastAsia" w:cs="Courier New" w:hint="eastAsia"/>
          <w:szCs w:val="21"/>
          <w:lang w:eastAsia="zh-CN"/>
        </w:rPr>
        <w:t>Debian 7.4 Wheezy</w:t>
      </w:r>
      <w:r>
        <w:rPr>
          <w:rFonts w:ascii="Courier New" w:hAnsiTheme="minorEastAsia" w:cs="Courier New" w:hint="eastAsia"/>
          <w:szCs w:val="21"/>
          <w:lang w:eastAsia="zh-CN"/>
        </w:rPr>
        <w:t>为例</w:t>
      </w:r>
      <w:r w:rsidR="00882FEF">
        <w:rPr>
          <w:rFonts w:ascii="Courier New" w:hAnsiTheme="minorEastAsia" w:cs="Courier New" w:hint="eastAsia"/>
          <w:szCs w:val="21"/>
          <w:lang w:eastAsia="zh-CN"/>
        </w:rPr>
        <w:t>，需要如下两个</w:t>
      </w:r>
      <w:r w:rsidR="00882FEF">
        <w:rPr>
          <w:rFonts w:ascii="Courier New" w:hAnsiTheme="minorEastAsia" w:cs="Courier New" w:hint="eastAsia"/>
          <w:szCs w:val="21"/>
          <w:lang w:eastAsia="zh-CN"/>
        </w:rPr>
        <w:t>DEB</w:t>
      </w:r>
      <w:r w:rsidR="00882FEF">
        <w:rPr>
          <w:rFonts w:ascii="Courier New" w:hAnsiTheme="minorEastAsia" w:cs="Courier New" w:hint="eastAsia"/>
          <w:szCs w:val="21"/>
          <w:lang w:eastAsia="zh-CN"/>
        </w:rPr>
        <w:t>包：</w:t>
      </w:r>
    </w:p>
    <w:p w:rsidR="0018109D" w:rsidRDefault="0018109D" w:rsidP="00144E48">
      <w:pPr>
        <w:spacing w:afterLines="50" w:line="240" w:lineRule="atLeast"/>
        <w:contextualSpacing/>
        <w:jc w:val="left"/>
        <w:rPr>
          <w:rFonts w:ascii="Courier New" w:hAnsiTheme="minorEastAsia" w:cs="Courier New"/>
          <w:szCs w:val="21"/>
          <w:lang w:eastAsia="zh-CN"/>
        </w:rPr>
      </w:pPr>
      <w:r w:rsidRPr="0018109D">
        <w:rPr>
          <w:rFonts w:ascii="Courier New" w:hAnsiTheme="minorEastAsia" w:cs="Courier New"/>
          <w:szCs w:val="21"/>
          <w:lang w:eastAsia="zh-CN"/>
        </w:rPr>
        <w:t>shannon-module-3.2.0-4-amd64_2.7.</w:t>
      </w:r>
      <w:r w:rsidR="00932F3F">
        <w:rPr>
          <w:rFonts w:ascii="Courier New" w:hAnsiTheme="minorEastAsia" w:cs="Courier New" w:hint="eastAsia"/>
          <w:szCs w:val="21"/>
          <w:lang w:eastAsia="zh-CN"/>
        </w:rPr>
        <w:t>6</w:t>
      </w:r>
      <w:r w:rsidRPr="0018109D">
        <w:rPr>
          <w:rFonts w:ascii="Courier New" w:hAnsiTheme="minorEastAsia" w:cs="Courier New"/>
          <w:szCs w:val="21"/>
          <w:lang w:eastAsia="zh-CN"/>
        </w:rPr>
        <w:t>_amd64.deb</w:t>
      </w:r>
    </w:p>
    <w:p w:rsidR="0018109D" w:rsidRDefault="0018109D" w:rsidP="00144E48">
      <w:pPr>
        <w:spacing w:afterLines="50" w:line="240" w:lineRule="atLeast"/>
        <w:contextualSpacing/>
        <w:jc w:val="left"/>
        <w:rPr>
          <w:rFonts w:ascii="Courier New" w:hAnsiTheme="minorEastAsia" w:cs="Courier New"/>
          <w:szCs w:val="21"/>
          <w:lang w:eastAsia="zh-CN"/>
        </w:rPr>
      </w:pPr>
      <w:r w:rsidRPr="0018109D">
        <w:rPr>
          <w:rFonts w:ascii="Courier New" w:hAnsiTheme="minorEastAsia" w:cs="Courier New"/>
          <w:szCs w:val="21"/>
          <w:lang w:eastAsia="zh-CN"/>
        </w:rPr>
        <w:t>shannon-utils_2.7.</w:t>
      </w:r>
      <w:r w:rsidR="00932F3F">
        <w:rPr>
          <w:rFonts w:ascii="Courier New" w:hAnsiTheme="minorEastAsia" w:cs="Courier New" w:hint="eastAsia"/>
          <w:szCs w:val="21"/>
          <w:lang w:eastAsia="zh-CN"/>
        </w:rPr>
        <w:t>6</w:t>
      </w:r>
      <w:r w:rsidRPr="0018109D">
        <w:rPr>
          <w:rFonts w:ascii="Courier New" w:hAnsiTheme="minorEastAsia" w:cs="Courier New"/>
          <w:szCs w:val="21"/>
          <w:lang w:eastAsia="zh-CN"/>
        </w:rPr>
        <w:t>_amd64.deb</w:t>
      </w:r>
    </w:p>
    <w:p w:rsidR="002D7455" w:rsidRPr="002D7455" w:rsidRDefault="002D7455" w:rsidP="0018109D">
      <w:pPr>
        <w:spacing w:after="0" w:line="240" w:lineRule="auto"/>
        <w:rPr>
          <w:rFonts w:ascii="Gungsuh" w:hAnsi="Gungsuh"/>
          <w:b/>
          <w:color w:val="E65B01" w:themeColor="accent1" w:themeShade="BF"/>
          <w:lang w:eastAsia="zh-CN"/>
        </w:rPr>
      </w:pPr>
    </w:p>
    <w:p w:rsidR="00E338E4" w:rsidRDefault="00436FC1" w:rsidP="00810AB1">
      <w:pPr>
        <w:pStyle w:val="3"/>
        <w:numPr>
          <w:ilvl w:val="2"/>
          <w:numId w:val="11"/>
        </w:numPr>
        <w:spacing w:before="156" w:after="156"/>
        <w:rPr>
          <w:lang w:eastAsia="zh-CN"/>
        </w:rPr>
      </w:pPr>
      <w:bookmarkStart w:id="23" w:name="_Toc398654008"/>
      <w:r>
        <w:rPr>
          <w:rFonts w:hint="eastAsia"/>
          <w:lang w:eastAsia="zh-CN"/>
        </w:rPr>
        <w:t>DEB</w:t>
      </w:r>
      <w:r>
        <w:rPr>
          <w:rFonts w:hint="eastAsia"/>
          <w:lang w:eastAsia="zh-CN"/>
        </w:rPr>
        <w:t>包安装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卸载</w:t>
      </w:r>
      <w:bookmarkEnd w:id="23"/>
    </w:p>
    <w:p w:rsidR="00436FC1" w:rsidRDefault="00436FC1" w:rsidP="00810AB1">
      <w:pPr>
        <w:pStyle w:val="4"/>
        <w:numPr>
          <w:ilvl w:val="3"/>
          <w:numId w:val="17"/>
        </w:numPr>
        <w:spacing w:before="156" w:after="156"/>
        <w:rPr>
          <w:lang w:eastAsia="zh-CN"/>
        </w:rPr>
      </w:pPr>
      <w:bookmarkStart w:id="24" w:name="_Toc398654009"/>
      <w:r>
        <w:rPr>
          <w:rFonts w:hint="eastAsia"/>
          <w:lang w:eastAsia="zh-CN"/>
        </w:rPr>
        <w:t>DEB</w:t>
      </w:r>
      <w:r>
        <w:rPr>
          <w:rFonts w:hint="eastAsia"/>
          <w:lang w:eastAsia="zh-CN"/>
        </w:rPr>
        <w:t>包安装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升级</w:t>
      </w:r>
      <w:bookmarkEnd w:id="24"/>
    </w:p>
    <w:p w:rsidR="004D5A8E" w:rsidRPr="004D5A8E" w:rsidRDefault="004D5A8E" w:rsidP="00144E48">
      <w:pPr>
        <w:pStyle w:val="a4"/>
        <w:numPr>
          <w:ilvl w:val="0"/>
          <w:numId w:val="18"/>
        </w:numPr>
        <w:spacing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 w:rsidRPr="004D5A8E">
        <w:rPr>
          <w:rFonts w:ascii="Courier New" w:hAnsiTheme="minorEastAsia" w:cs="Courier New" w:hint="eastAsia"/>
          <w:szCs w:val="21"/>
          <w:lang w:eastAsia="zh-CN"/>
        </w:rPr>
        <w:t>确认内核版本号，获取对应内核版本的</w:t>
      </w:r>
      <w:r w:rsidRPr="004D5A8E">
        <w:rPr>
          <w:rFonts w:ascii="Courier New" w:hAnsiTheme="minorEastAsia" w:cs="Courier New" w:hint="eastAsia"/>
          <w:szCs w:val="21"/>
          <w:lang w:eastAsia="zh-CN"/>
        </w:rPr>
        <w:t>RPM</w:t>
      </w:r>
      <w:r w:rsidRPr="004D5A8E">
        <w:rPr>
          <w:rFonts w:ascii="Courier New" w:hAnsiTheme="minorEastAsia" w:cs="Courier New" w:hint="eastAsia"/>
          <w:szCs w:val="21"/>
          <w:lang w:eastAsia="zh-CN"/>
        </w:rPr>
        <w:t>包</w:t>
      </w:r>
      <w:r w:rsidRPr="004D5A8E">
        <w:rPr>
          <w:rFonts w:ascii="Courier New" w:hAnsiTheme="minorEastAsia" w:cs="Courier New" w:hint="eastAsia"/>
          <w:szCs w:val="21"/>
          <w:lang w:eastAsia="zh-CN"/>
        </w:rPr>
        <w:t>(</w:t>
      </w:r>
      <w:r w:rsidRPr="004D5A8E">
        <w:rPr>
          <w:rFonts w:ascii="Courier New" w:hAnsiTheme="minorEastAsia" w:cs="Courier New" w:hint="eastAsia"/>
          <w:szCs w:val="21"/>
          <w:lang w:eastAsia="zh-CN"/>
        </w:rPr>
        <w:t>驱动包自带或</w:t>
      </w:r>
      <w:r w:rsidRPr="004D5A8E">
        <w:rPr>
          <w:rFonts w:ascii="Courier New" w:hAnsiTheme="minorEastAsia" w:cs="Courier New" w:hint="eastAsia"/>
          <w:szCs w:val="21"/>
          <w:lang w:eastAsia="zh-CN"/>
        </w:rPr>
        <w:t>SRPM</w:t>
      </w:r>
      <w:r w:rsidRPr="004D5A8E">
        <w:rPr>
          <w:rFonts w:ascii="Courier New" w:hAnsiTheme="minorEastAsia" w:cs="Courier New" w:hint="eastAsia"/>
          <w:szCs w:val="21"/>
          <w:lang w:eastAsia="zh-CN"/>
        </w:rPr>
        <w:t>编译生成</w:t>
      </w:r>
      <w:r w:rsidRPr="004D5A8E">
        <w:rPr>
          <w:rFonts w:ascii="Courier New" w:hAnsiTheme="minorEastAsia" w:cs="Courier New" w:hint="eastAsia"/>
          <w:szCs w:val="21"/>
          <w:lang w:eastAsia="zh-CN"/>
        </w:rPr>
        <w:t>)</w:t>
      </w:r>
    </w:p>
    <w:p w:rsidR="004D5A8E" w:rsidRDefault="00E06CB6" w:rsidP="004D5A8E">
      <w:pPr>
        <w:spacing w:before="156" w:after="156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 w:rsidR="00144E48">
        <w:rPr>
          <w:rFonts w:ascii="Courier New" w:hAnsiTheme="minorEastAsia" w:cs="Courier New"/>
          <w:szCs w:val="21"/>
          <w:lang w:eastAsia="zh-CN"/>
        </w:rPr>
        <w:pict>
          <v:shape id="_x0000_s1050" type="#_x0000_t202" style="width:341.85pt;height:53.85pt;mso-height-percent:200;mso-position-horizontal-relative:char;mso-position-vertical-relative:line;mso-height-percent:200;mso-width-relative:margin;mso-height-relative:margin" fillcolor="black [3213]">
            <v:textbox style="mso-next-textbox:#_x0000_s1050;mso-fit-shape-to-text:t">
              <w:txbxContent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uname -r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3.2.0-4-amd64</w:t>
                  </w:r>
                </w:p>
                <w:p w:rsidR="00280A88" w:rsidRPr="00D23B5A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</w:t>
                  </w:r>
                </w:p>
              </w:txbxContent>
            </v:textbox>
            <w10:wrap type="none"/>
            <w10:anchorlock/>
          </v:shape>
        </w:pict>
      </w:r>
    </w:p>
    <w:p w:rsidR="004D5A8E" w:rsidRPr="009A46F7" w:rsidRDefault="004D5A8E" w:rsidP="00144E48">
      <w:pPr>
        <w:pStyle w:val="a4"/>
        <w:numPr>
          <w:ilvl w:val="0"/>
          <w:numId w:val="18"/>
        </w:numPr>
        <w:spacing w:afterLines="50" w:line="240" w:lineRule="auto"/>
        <w:ind w:left="357" w:hanging="357"/>
        <w:rPr>
          <w:rFonts w:ascii="Courier New" w:hAnsiTheme="minorEastAsia" w:cs="Courier New"/>
          <w:szCs w:val="21"/>
          <w:lang w:eastAsia="zh-CN"/>
        </w:rPr>
      </w:pPr>
      <w:r w:rsidRPr="009A46F7">
        <w:rPr>
          <w:rFonts w:ascii="Courier New" w:hAnsiTheme="minorEastAsia" w:cs="Courier New" w:hint="eastAsia"/>
          <w:szCs w:val="21"/>
          <w:lang w:eastAsia="zh-CN"/>
        </w:rPr>
        <w:t>DEB</w:t>
      </w:r>
      <w:r w:rsidRPr="009A46F7">
        <w:rPr>
          <w:rFonts w:ascii="Courier New" w:hAnsiTheme="minorEastAsia" w:cs="Courier New" w:hint="eastAsia"/>
          <w:szCs w:val="21"/>
          <w:lang w:eastAsia="zh-CN"/>
        </w:rPr>
        <w:t>包安装</w:t>
      </w:r>
    </w:p>
    <w:p w:rsidR="00781F11" w:rsidRDefault="00E06CB6" w:rsidP="004D5A8E">
      <w:pPr>
        <w:ind w:leftChars="400" w:left="800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9" type="#_x0000_t202" style="width:373.55pt;height:239.25pt;mso-position-horizontal-relative:char;mso-position-vertical-relative:line;mso-width-relative:margin;mso-height-relative:margin" fillcolor="black [3213]">
            <v:textbox style="mso-next-textbox:#_x0000_s1049">
              <w:txbxContent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dpkg -i shannon-module-3.2.0-4-amd64_2.7.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_amd64.deb 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Selecting previously unselected package shannon-module-3.2.0-4-amd64.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(Reading database ... 145700 files and directories currently installed.)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Unpacking shannon-module-3.2.0-4-amd64 (from shannon-module-3.2.0-4-amd64_2.7.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_amd64.deb) ...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Setting up shannon-module-3.2.0-4-amd64 (2.7.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) ...</w:t>
                  </w:r>
                </w:p>
                <w:p w:rsidR="00280A88" w:rsidRPr="00B92875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If you are preforming a driver update, reboot to make update effective.</w:t>
                  </w:r>
                </w:p>
                <w:p w:rsidR="00280A88" w:rsidRPr="004D5A8E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Default="00280A88" w:rsidP="004D5A8E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4D5A8E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</w:t>
                  </w:r>
                  <w:r w:rsidRPr="00D01A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dpkg -i shannon-utils_2.7.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D01A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_amd64.deb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(Reading database ... 145705 files and directories currently installed.)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Preparing to replace shannon-utils 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 (using shannon-utils_2.7.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_amd64.deb) ...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Unpacking replacement shannon-utils ...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Setting up shannon-utils (2.7.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) ...</w:t>
                  </w:r>
                </w:p>
                <w:p w:rsidR="00280A88" w:rsidRPr="00D23B5A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</w:t>
                  </w:r>
                </w:p>
              </w:txbxContent>
            </v:textbox>
            <w10:wrap type="none"/>
            <w10:anchorlock/>
          </v:shape>
        </w:pict>
      </w:r>
    </w:p>
    <w:p w:rsidR="009A46F7" w:rsidRPr="00F97A17" w:rsidRDefault="009A46F7" w:rsidP="009A46F7">
      <w:pPr>
        <w:spacing w:after="0" w:afterAutospacing="1" w:line="240" w:lineRule="auto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lastRenderedPageBreak/>
        <w:t>驱动包安装时，会自动加载驱动模块到系统中去，根据所安装卡的容量以及卡上数据情况，驱动加载需要</w:t>
      </w:r>
      <w:r>
        <w:rPr>
          <w:rFonts w:ascii="Courier New" w:hAnsiTheme="minorEastAsia" w:cs="Courier New" w:hint="eastAsia"/>
          <w:szCs w:val="21"/>
          <w:lang w:eastAsia="zh-CN"/>
        </w:rPr>
        <w:t>10~60</w:t>
      </w:r>
      <w:r>
        <w:rPr>
          <w:rFonts w:ascii="Courier New" w:hAnsiTheme="minorEastAsia" w:cs="Courier New" w:hint="eastAsia"/>
          <w:szCs w:val="21"/>
          <w:lang w:eastAsia="zh-CN"/>
        </w:rPr>
        <w:t>秒不等的时间。</w:t>
      </w:r>
      <w:r w:rsidRPr="00D23B5A">
        <w:rPr>
          <w:rFonts w:ascii="Courier New" w:hAnsiTheme="minorEastAsia" w:cs="Courier New"/>
          <w:szCs w:val="21"/>
          <w:lang w:eastAsia="zh-CN"/>
        </w:rPr>
        <w:t>驱动模块</w:t>
      </w:r>
      <w:r w:rsidRPr="00D23B5A">
        <w:rPr>
          <w:rFonts w:ascii="Courier New" w:hAnsiTheme="minorEastAsia" w:cs="Courier New"/>
          <w:szCs w:val="21"/>
          <w:lang w:eastAsia="zh-CN"/>
        </w:rPr>
        <w:t>shannon.ko</w:t>
      </w:r>
      <w:r w:rsidRPr="00D23B5A">
        <w:rPr>
          <w:rFonts w:ascii="Courier New" w:hAnsiTheme="minorEastAsia" w:cs="Courier New" w:hint="eastAsia"/>
          <w:szCs w:val="21"/>
          <w:lang w:eastAsia="zh-CN"/>
        </w:rPr>
        <w:t>将</w:t>
      </w:r>
      <w:r w:rsidRPr="00D23B5A">
        <w:rPr>
          <w:rFonts w:ascii="Courier New" w:hAnsiTheme="minorEastAsia" w:cs="Courier New"/>
          <w:szCs w:val="21"/>
          <w:lang w:eastAsia="zh-CN"/>
        </w:rPr>
        <w:t>被安装</w:t>
      </w:r>
      <w:r w:rsidRPr="00D23B5A">
        <w:rPr>
          <w:rFonts w:ascii="Courier New" w:hAnsiTheme="minorEastAsia" w:cs="Courier New"/>
          <w:szCs w:val="21"/>
          <w:lang w:eastAsia="zh-CN"/>
        </w:rPr>
        <w:t>/lib/modules/&lt;kernel-version&gt;/extra/shannon/</w:t>
      </w:r>
      <w:r w:rsidRPr="00D23B5A">
        <w:rPr>
          <w:rFonts w:ascii="Courier New" w:hAnsiTheme="minorEastAsia" w:cs="Courier New"/>
          <w:szCs w:val="21"/>
          <w:lang w:eastAsia="zh-CN"/>
        </w:rPr>
        <w:t>目录之下</w:t>
      </w:r>
      <w:r>
        <w:rPr>
          <w:rFonts w:ascii="Courier New" w:hAnsiTheme="minorEastAsia" w:cs="Courier New" w:hint="eastAsia"/>
          <w:szCs w:val="21"/>
          <w:lang w:eastAsia="zh-CN"/>
        </w:rPr>
        <w:t>。</w:t>
      </w:r>
      <w:r w:rsidRPr="00F97A17">
        <w:rPr>
          <w:rFonts w:ascii="Courier New" w:hAnsiTheme="minorEastAsia" w:cs="Courier New" w:hint="eastAsia"/>
          <w:szCs w:val="21"/>
          <w:lang w:eastAsia="zh-CN"/>
        </w:rPr>
        <w:t>如果进行的是驱动升级，</w:t>
      </w:r>
      <w:r>
        <w:rPr>
          <w:rFonts w:ascii="Courier New" w:hAnsiTheme="minorEastAsia" w:cs="Courier New" w:hint="eastAsia"/>
          <w:szCs w:val="21"/>
          <w:lang w:eastAsia="zh-CN"/>
        </w:rPr>
        <w:t>旧的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包会自动</w:t>
      </w:r>
      <w:r w:rsidRPr="00F97A17">
        <w:rPr>
          <w:rFonts w:ascii="Courier New" w:hAnsiTheme="minorEastAsia" w:cs="Courier New" w:hint="eastAsia"/>
          <w:szCs w:val="21"/>
          <w:lang w:eastAsia="zh-CN"/>
        </w:rPr>
        <w:t>卸载</w:t>
      </w:r>
      <w:r>
        <w:rPr>
          <w:rFonts w:ascii="Courier New" w:hAnsiTheme="minorEastAsia" w:cs="Courier New" w:hint="eastAsia"/>
          <w:szCs w:val="21"/>
          <w:lang w:eastAsia="zh-CN"/>
        </w:rPr>
        <w:t>并</w:t>
      </w:r>
      <w:r w:rsidRPr="00F97A17">
        <w:rPr>
          <w:rFonts w:ascii="Courier New" w:hAnsiTheme="minorEastAsia" w:cs="Courier New" w:hint="eastAsia"/>
          <w:szCs w:val="21"/>
          <w:lang w:eastAsia="zh-CN"/>
        </w:rPr>
        <w:t>安装</w:t>
      </w:r>
      <w:r>
        <w:rPr>
          <w:rFonts w:ascii="Courier New" w:hAnsiTheme="minorEastAsia" w:cs="Courier New" w:hint="eastAsia"/>
          <w:szCs w:val="21"/>
          <w:lang w:eastAsia="zh-CN"/>
        </w:rPr>
        <w:t>新版本</w:t>
      </w:r>
      <w:r w:rsidRPr="00F97A17">
        <w:rPr>
          <w:rFonts w:ascii="Courier New" w:hAnsiTheme="minorEastAsia" w:cs="Courier New" w:hint="eastAsia"/>
          <w:szCs w:val="21"/>
          <w:lang w:eastAsia="zh-CN"/>
        </w:rPr>
        <w:t>，在驱动更新以后请重启机器以确保正确加载更新的驱动模块。</w:t>
      </w:r>
    </w:p>
    <w:p w:rsidR="009A46F7" w:rsidRPr="00BD5023" w:rsidRDefault="009A46F7" w:rsidP="00144E48">
      <w:pPr>
        <w:pStyle w:val="a4"/>
        <w:numPr>
          <w:ilvl w:val="0"/>
          <w:numId w:val="19"/>
        </w:numPr>
        <w:spacing w:afterLines="50" w:line="240" w:lineRule="atLeast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 w:rsidRPr="00BD5023">
        <w:rPr>
          <w:rFonts w:ascii="Courier New" w:hAnsiTheme="minorEastAsia" w:cs="Courier New" w:hint="eastAsia"/>
          <w:szCs w:val="21"/>
          <w:lang w:eastAsia="zh-CN"/>
        </w:rPr>
        <w:t>确认安装完成</w:t>
      </w:r>
    </w:p>
    <w:p w:rsidR="009A46F7" w:rsidRDefault="00E06CB6" w:rsidP="00550D0B">
      <w:pPr>
        <w:spacing w:before="156" w:after="156" w:afterAutospacing="1" w:line="240" w:lineRule="atLeast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8" type="#_x0000_t202" style="width:403.7pt;height:112.35pt;mso-position-horizontal-relative:char;mso-position-vertical-relative:line;mso-width-relative:margin;mso-height-relative:margin" fillcolor="black [3213]">
            <v:textbox style="mso-next-textbox:#_x0000_s1048">
              <w:txbxContent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root@Erebor:~# ls /dev/df*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/dev/dfa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root@Erebor:~# 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root@Erebor:~# dpkg -l | grep shannon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ii  shannon-module-3.2.0-4-amd64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2.7.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>6</w:t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  amd64        Driver for PCIe SSD of Shannon Systems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ii  shannon-utils     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2.7.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>6</w:t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  amd64        Administrative toolkit for PCIe SSD of Shannon Systems</w:t>
                  </w:r>
                </w:p>
                <w:p w:rsidR="00280A88" w:rsidRPr="00932F3F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root@Erebor:~#</w:t>
                  </w:r>
                </w:p>
              </w:txbxContent>
            </v:textbox>
            <w10:wrap type="none"/>
            <w10:anchorlock/>
          </v:shape>
        </w:pict>
      </w:r>
    </w:p>
    <w:p w:rsidR="00436FC1" w:rsidRDefault="00436FC1" w:rsidP="00810AB1">
      <w:pPr>
        <w:pStyle w:val="4"/>
        <w:numPr>
          <w:ilvl w:val="3"/>
          <w:numId w:val="17"/>
        </w:numPr>
        <w:spacing w:before="156" w:after="156"/>
        <w:rPr>
          <w:lang w:eastAsia="zh-CN"/>
        </w:rPr>
      </w:pPr>
      <w:bookmarkStart w:id="25" w:name="_Toc398654010"/>
      <w:r>
        <w:rPr>
          <w:rFonts w:hint="eastAsia"/>
          <w:lang w:eastAsia="zh-CN"/>
        </w:rPr>
        <w:t>DEB</w:t>
      </w:r>
      <w:r>
        <w:rPr>
          <w:rFonts w:hint="eastAsia"/>
          <w:lang w:eastAsia="zh-CN"/>
        </w:rPr>
        <w:t>包卸载</w:t>
      </w:r>
      <w:bookmarkEnd w:id="25"/>
    </w:p>
    <w:p w:rsidR="009A46F7" w:rsidRDefault="009A46F7" w:rsidP="00144E48">
      <w:pPr>
        <w:pStyle w:val="a4"/>
        <w:numPr>
          <w:ilvl w:val="0"/>
          <w:numId w:val="20"/>
        </w:numPr>
        <w:spacing w:before="100" w:beforeAutospacing="1" w:afterLines="50" w:line="240" w:lineRule="auto"/>
        <w:ind w:left="357" w:hanging="357"/>
        <w:jc w:val="left"/>
        <w:rPr>
          <w:rFonts w:ascii="Courier New" w:hAnsiTheme="minorEastAsia" w:cs="Courier New"/>
          <w:szCs w:val="21"/>
          <w:lang w:eastAsia="zh-CN"/>
        </w:rPr>
      </w:pPr>
      <w:r w:rsidRPr="009A46F7">
        <w:rPr>
          <w:rFonts w:ascii="Courier New" w:hAnsiTheme="minorEastAsia" w:cs="Courier New" w:hint="eastAsia"/>
          <w:szCs w:val="21"/>
          <w:lang w:eastAsia="zh-CN"/>
        </w:rPr>
        <w:t>查询已安装的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 w:rsidRPr="009A46F7">
        <w:rPr>
          <w:rFonts w:ascii="Courier New" w:hAnsiTheme="minorEastAsia" w:cs="Courier New" w:hint="eastAsia"/>
          <w:szCs w:val="21"/>
          <w:lang w:eastAsia="zh-CN"/>
        </w:rPr>
        <w:t>包，结果要用作</w:t>
      </w:r>
      <w:r>
        <w:rPr>
          <w:rFonts w:ascii="Courier New" w:hAnsiTheme="minorEastAsia" w:cs="Courier New" w:hint="eastAsia"/>
          <w:szCs w:val="21"/>
          <w:lang w:eastAsia="zh-CN"/>
        </w:rPr>
        <w:t>dpkg -r</w:t>
      </w:r>
      <w:r w:rsidRPr="009A46F7">
        <w:rPr>
          <w:rFonts w:ascii="Courier New" w:hAnsiTheme="minorEastAsia" w:cs="Courier New" w:hint="eastAsia"/>
          <w:szCs w:val="21"/>
          <w:lang w:eastAsia="zh-CN"/>
        </w:rPr>
        <w:t>卸载命令的参数</w:t>
      </w:r>
    </w:p>
    <w:p w:rsidR="00967C16" w:rsidRPr="00967C16" w:rsidRDefault="00E06CB6" w:rsidP="00550D0B">
      <w:pPr>
        <w:spacing w:before="156" w:after="156" w:afterAutospacing="1" w:line="240" w:lineRule="atLeast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7" type="#_x0000_t202" style="width:404.3pt;height:65.9pt;mso-position-horizontal-relative:char;mso-position-vertical-relative:line;mso-width-relative:margin;mso-height-relative:margin" fillcolor="black [3213]">
            <v:textbox style="mso-next-textbox:#_x0000_s1047">
              <w:txbxContent>
                <w:p w:rsidR="00280A88" w:rsidRPr="00932F3F" w:rsidRDefault="00280A88" w:rsidP="00967C16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root@Erebor:~# dpkg -l | grep shannon</w:t>
                  </w:r>
                </w:p>
                <w:p w:rsidR="00280A88" w:rsidRPr="00932F3F" w:rsidRDefault="00280A88" w:rsidP="00967C16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ii  shannon-module-3.2.0-4-amd64  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>6</w:t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  amd64        Driver for PCIe SSD of Shannon Systems</w:t>
                  </w:r>
                </w:p>
                <w:p w:rsidR="00280A88" w:rsidRPr="00932F3F" w:rsidRDefault="00280A88" w:rsidP="00967C16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ii  shannon-utils     </w:t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 w:rsidRPr="00932F3F"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ab/>
                  </w:r>
                  <w:r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5"/>
                      <w:szCs w:val="15"/>
                      <w:lang w:eastAsia="zh-CN"/>
                    </w:rPr>
                    <w:t>6</w:t>
                  </w: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 xml:space="preserve">  amd64        Administrative toolkit for PCIe SSD of Shannon Systems</w:t>
                  </w:r>
                </w:p>
                <w:p w:rsidR="00280A88" w:rsidRPr="00932F3F" w:rsidRDefault="00280A88" w:rsidP="00967C16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</w:pPr>
                  <w:r w:rsidRPr="00932F3F">
                    <w:rPr>
                      <w:rFonts w:ascii="Calibri" w:hAnsi="Calibri" w:cs="Courier New"/>
                      <w:color w:val="FFFFFF" w:themeColor="background1"/>
                      <w:sz w:val="15"/>
                      <w:szCs w:val="15"/>
                      <w:lang w:eastAsia="zh-CN"/>
                    </w:rPr>
                    <w:t>root@Erebor:~#</w:t>
                  </w:r>
                </w:p>
              </w:txbxContent>
            </v:textbox>
            <w10:wrap type="none"/>
            <w10:anchorlock/>
          </v:shape>
        </w:pict>
      </w:r>
    </w:p>
    <w:p w:rsidR="009A46F7" w:rsidRPr="009A46F7" w:rsidRDefault="009A46F7" w:rsidP="00144E48">
      <w:pPr>
        <w:pStyle w:val="a4"/>
        <w:numPr>
          <w:ilvl w:val="0"/>
          <w:numId w:val="20"/>
        </w:numPr>
        <w:spacing w:before="100" w:beforeAutospacing="1" w:afterLines="50" w:line="240" w:lineRule="auto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 w:rsidRPr="009A46F7">
        <w:rPr>
          <w:rFonts w:ascii="Courier New" w:hAnsiTheme="minorEastAsia" w:cs="Courier New" w:hint="eastAsia"/>
          <w:szCs w:val="21"/>
          <w:lang w:eastAsia="zh-CN"/>
        </w:rPr>
        <w:t>卸载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 w:rsidRPr="009A46F7">
        <w:rPr>
          <w:rFonts w:ascii="Courier New" w:hAnsiTheme="minorEastAsia" w:cs="Courier New" w:hint="eastAsia"/>
          <w:szCs w:val="21"/>
          <w:lang w:eastAsia="zh-CN"/>
        </w:rPr>
        <w:t>包</w:t>
      </w:r>
    </w:p>
    <w:p w:rsidR="009A46F7" w:rsidRDefault="00E06CB6" w:rsidP="009A46F7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6" type="#_x0000_t202" style="width:341.85pt;height:161.75pt;mso-position-horizontal-relative:char;mso-position-vertical-relative:line;mso-width-relative:margin;mso-height-relative:margin" fillcolor="black [3213]">
            <v:textbox style="mso-next-textbox:#_x0000_s1046">
              <w:txbxContent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dpkg -r shannon-utils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(Reading database ... 145569 files and directories currently installed.)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Removing shannon-utils ...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dpkg -r shannon-module-3.2.0-4-amd64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(Reading database ... 145558 files and directories currently installed.)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Removing shannon-module-3.2.0-4-amd64 ...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If module shannon is loaded and in use, reboot to completely remove.</w:t>
                  </w:r>
                </w:p>
                <w:p w:rsidR="00280A88" w:rsidRPr="009A46F7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2F377D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9A46F7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</w:t>
                  </w:r>
                </w:p>
                <w:p w:rsidR="00280A88" w:rsidRPr="00D23B5A" w:rsidRDefault="00280A88" w:rsidP="009A46F7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2F37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valinor]#</w:t>
                  </w:r>
                </w:p>
              </w:txbxContent>
            </v:textbox>
            <w10:wrap type="none"/>
            <w10:anchorlock/>
          </v:shape>
        </w:pict>
      </w:r>
    </w:p>
    <w:p w:rsidR="009A46F7" w:rsidRDefault="00A8227A" w:rsidP="009A46F7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</w:t>
      </w:r>
      <w:r w:rsidR="009A46F7">
        <w:rPr>
          <w:rFonts w:ascii="Courier New" w:hAnsiTheme="minorEastAsia" w:cs="Courier New" w:hint="eastAsia"/>
          <w:szCs w:val="21"/>
          <w:lang w:eastAsia="zh-CN"/>
        </w:rPr>
        <w:t>卸载后</w:t>
      </w:r>
      <w:r w:rsidR="009A46F7">
        <w:rPr>
          <w:rFonts w:ascii="Courier New" w:hAnsiTheme="minorEastAsia" w:cs="Courier New" w:hint="eastAsia"/>
          <w:szCs w:val="21"/>
          <w:lang w:eastAsia="zh-CN"/>
        </w:rPr>
        <w:t>shannon.ko</w:t>
      </w:r>
      <w:r w:rsidR="009A46F7">
        <w:rPr>
          <w:rFonts w:ascii="Courier New" w:hAnsiTheme="minorEastAsia" w:cs="Courier New" w:hint="eastAsia"/>
          <w:szCs w:val="21"/>
          <w:lang w:eastAsia="zh-CN"/>
        </w:rPr>
        <w:t>和</w:t>
      </w:r>
      <w:r w:rsidR="009A46F7">
        <w:rPr>
          <w:rFonts w:ascii="Courier New" w:hAnsiTheme="minorEastAsia" w:cs="Courier New" w:hint="eastAsia"/>
          <w:szCs w:val="21"/>
          <w:lang w:eastAsia="zh-CN"/>
        </w:rPr>
        <w:t>shannon-utils</w:t>
      </w:r>
      <w:r w:rsidR="009A46F7">
        <w:rPr>
          <w:rFonts w:ascii="Courier New" w:hAnsiTheme="minorEastAsia" w:cs="Courier New" w:hint="eastAsia"/>
          <w:szCs w:val="21"/>
          <w:lang w:eastAsia="zh-CN"/>
        </w:rPr>
        <w:t>都会删除，如果驱动模块正在使用中</w:t>
      </w:r>
      <w:r w:rsidR="009A46F7">
        <w:rPr>
          <w:rFonts w:ascii="Courier New" w:hAnsiTheme="minorEastAsia" w:cs="Courier New" w:hint="eastAsia"/>
          <w:szCs w:val="21"/>
          <w:lang w:eastAsia="zh-CN"/>
        </w:rPr>
        <w:t>(</w:t>
      </w:r>
      <w:r w:rsidR="009A46F7">
        <w:rPr>
          <w:rFonts w:ascii="Courier New" w:hAnsiTheme="minorEastAsia" w:cs="Courier New" w:hint="eastAsia"/>
          <w:szCs w:val="21"/>
          <w:lang w:eastAsia="zh-CN"/>
        </w:rPr>
        <w:t>即</w:t>
      </w:r>
      <w:r w:rsidR="009A46F7">
        <w:rPr>
          <w:rFonts w:ascii="Courier New" w:hAnsiTheme="minorEastAsia" w:cs="Courier New" w:hint="eastAsia"/>
          <w:szCs w:val="21"/>
          <w:lang w:eastAsia="zh-CN"/>
        </w:rPr>
        <w:t>SSD</w:t>
      </w:r>
      <w:r w:rsidR="009A46F7">
        <w:rPr>
          <w:rFonts w:ascii="Courier New" w:hAnsiTheme="minorEastAsia" w:cs="Courier New" w:hint="eastAsia"/>
          <w:szCs w:val="21"/>
          <w:lang w:eastAsia="zh-CN"/>
        </w:rPr>
        <w:t>卡仍在被使用</w:t>
      </w:r>
      <w:r w:rsidR="009A46F7">
        <w:rPr>
          <w:rFonts w:ascii="Courier New" w:hAnsiTheme="minorEastAsia" w:cs="Courier New" w:hint="eastAsia"/>
          <w:szCs w:val="21"/>
          <w:lang w:eastAsia="zh-CN"/>
        </w:rPr>
        <w:t>)</w:t>
      </w:r>
      <w:r w:rsidR="009A46F7">
        <w:rPr>
          <w:rFonts w:ascii="Courier New" w:hAnsiTheme="minorEastAsia" w:cs="Courier New" w:hint="eastAsia"/>
          <w:szCs w:val="21"/>
          <w:lang w:eastAsia="zh-CN"/>
        </w:rPr>
        <w:t>，请重启机器以完全删除驱动模块。</w:t>
      </w:r>
    </w:p>
    <w:p w:rsidR="00932F3F" w:rsidRPr="00F80865" w:rsidRDefault="00932F3F" w:rsidP="009A46F7">
      <w:pPr>
        <w:pStyle w:val="a4"/>
        <w:spacing w:before="156" w:after="156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</w:p>
    <w:p w:rsidR="00436FC1" w:rsidRPr="00436FC1" w:rsidRDefault="00436FC1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26" w:name="_Toc398654011"/>
      <w:r w:rsidRPr="00436FC1">
        <w:rPr>
          <w:rFonts w:hint="eastAsia"/>
        </w:rPr>
        <w:lastRenderedPageBreak/>
        <w:t>编译生成</w:t>
      </w:r>
      <w:r w:rsidRPr="00436FC1">
        <w:rPr>
          <w:rFonts w:hint="eastAsia"/>
        </w:rPr>
        <w:t>DEB</w:t>
      </w:r>
      <w:r w:rsidRPr="00436FC1">
        <w:rPr>
          <w:rFonts w:hint="eastAsia"/>
        </w:rPr>
        <w:t>包</w:t>
      </w:r>
      <w:bookmarkEnd w:id="26"/>
    </w:p>
    <w:p w:rsidR="00B82829" w:rsidRDefault="00B82829" w:rsidP="00144E48">
      <w:pPr>
        <w:spacing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bookmarkStart w:id="27" w:name="_Toc391479380"/>
      <w:bookmarkStart w:id="28" w:name="_Toc391631601"/>
      <w:r>
        <w:rPr>
          <w:rFonts w:ascii="Courier New" w:hAnsiTheme="minorEastAsia" w:cs="Courier New" w:hint="eastAsia"/>
          <w:szCs w:val="21"/>
          <w:lang w:eastAsia="zh-CN"/>
        </w:rPr>
        <w:t>如果没有对应内核版本的驱动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包，用户可以通过安装内核开发环境以及</w:t>
      </w:r>
      <w:r>
        <w:rPr>
          <w:rFonts w:ascii="Courier New" w:hAnsiTheme="minorEastAsia" w:cs="Courier New" w:hint="eastAsia"/>
          <w:szCs w:val="21"/>
          <w:lang w:eastAsia="zh-CN"/>
        </w:rPr>
        <w:t>dpkg-dev</w:t>
      </w:r>
      <w:r>
        <w:rPr>
          <w:rFonts w:ascii="Courier New" w:hAnsiTheme="minorEastAsia" w:cs="Courier New" w:hint="eastAsia"/>
          <w:szCs w:val="21"/>
          <w:lang w:eastAsia="zh-CN"/>
        </w:rPr>
        <w:t>工具在宝存科技提供的源码包的基础之上，进行编译生成该内核版本对应的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包。</w:t>
      </w:r>
      <w:r w:rsidR="00D01A7D">
        <w:rPr>
          <w:rFonts w:ascii="Courier New" w:hAnsiTheme="minorEastAsia" w:cs="Courier New" w:hint="eastAsia"/>
          <w:szCs w:val="21"/>
          <w:lang w:eastAsia="zh-CN"/>
        </w:rPr>
        <w:t>请仔细参照如下步骤进行驱动</w:t>
      </w:r>
      <w:r w:rsidR="00D01A7D">
        <w:rPr>
          <w:rFonts w:ascii="Courier New" w:hAnsiTheme="minorEastAsia" w:cs="Courier New" w:hint="eastAsia"/>
          <w:szCs w:val="21"/>
          <w:lang w:eastAsia="zh-CN"/>
        </w:rPr>
        <w:t>DEB</w:t>
      </w:r>
      <w:r w:rsidR="00D01A7D">
        <w:rPr>
          <w:rFonts w:ascii="Courier New" w:hAnsiTheme="minorEastAsia" w:cs="Courier New" w:hint="eastAsia"/>
          <w:szCs w:val="21"/>
          <w:lang w:eastAsia="zh-CN"/>
        </w:rPr>
        <w:t>包制作</w:t>
      </w:r>
      <w:r w:rsidR="0036612C">
        <w:rPr>
          <w:rFonts w:ascii="Courier New" w:hAnsiTheme="minorEastAsia" w:cs="Courier New" w:hint="eastAsia"/>
          <w:szCs w:val="21"/>
          <w:lang w:eastAsia="zh-CN"/>
        </w:rPr>
        <w:t>，该方式适用于</w:t>
      </w:r>
      <w:r w:rsidR="0036612C">
        <w:rPr>
          <w:rFonts w:ascii="Courier New" w:hAnsiTheme="minorEastAsia" w:cs="Courier New" w:hint="eastAsia"/>
          <w:szCs w:val="21"/>
          <w:lang w:eastAsia="zh-CN"/>
        </w:rPr>
        <w:t>Debian</w:t>
      </w:r>
      <w:r w:rsidR="0036612C">
        <w:rPr>
          <w:rFonts w:ascii="Courier New" w:hAnsiTheme="minorEastAsia" w:cs="Courier New" w:hint="eastAsia"/>
          <w:szCs w:val="21"/>
          <w:lang w:eastAsia="zh-CN"/>
        </w:rPr>
        <w:t>和</w:t>
      </w:r>
      <w:r w:rsidR="0036612C">
        <w:rPr>
          <w:rFonts w:ascii="Courier New" w:hAnsiTheme="minorEastAsia" w:cs="Courier New" w:hint="eastAsia"/>
          <w:szCs w:val="21"/>
          <w:lang w:eastAsia="zh-CN"/>
        </w:rPr>
        <w:t>Ubuntu</w:t>
      </w:r>
      <w:r w:rsidR="0036612C">
        <w:rPr>
          <w:rFonts w:ascii="Courier New" w:hAnsiTheme="minorEastAsia" w:cs="Courier New" w:hint="eastAsia"/>
          <w:szCs w:val="21"/>
          <w:lang w:eastAsia="zh-CN"/>
        </w:rPr>
        <w:t>系统</w:t>
      </w:r>
      <w:r w:rsidR="00D01A7D">
        <w:rPr>
          <w:rFonts w:ascii="Courier New" w:hAnsiTheme="minorEastAsia" w:cs="Courier New" w:hint="eastAsia"/>
          <w:szCs w:val="21"/>
          <w:lang w:eastAsia="zh-CN"/>
        </w:rPr>
        <w:t>。这里以</w:t>
      </w:r>
      <w:r w:rsidR="00D01A7D" w:rsidRPr="00D01A7D">
        <w:rPr>
          <w:rFonts w:ascii="Courier New" w:hAnsiTheme="minorEastAsia" w:cs="Courier New"/>
          <w:szCs w:val="21"/>
          <w:lang w:eastAsia="zh-CN"/>
        </w:rPr>
        <w:t>Ubuntu 10.04.4 LTS</w:t>
      </w:r>
      <w:r w:rsidR="00D01A7D">
        <w:rPr>
          <w:rFonts w:ascii="Courier New" w:hAnsiTheme="minorEastAsia" w:cs="Courier New" w:hint="eastAsia"/>
          <w:szCs w:val="21"/>
          <w:lang w:eastAsia="zh-CN"/>
        </w:rPr>
        <w:t xml:space="preserve"> Server</w:t>
      </w:r>
      <w:r w:rsidR="00D01A7D">
        <w:rPr>
          <w:rFonts w:ascii="Courier New" w:hAnsiTheme="minorEastAsia" w:cs="Courier New" w:hint="eastAsia"/>
          <w:szCs w:val="21"/>
          <w:lang w:eastAsia="zh-CN"/>
        </w:rPr>
        <w:t>为例：</w:t>
      </w:r>
    </w:p>
    <w:p w:rsidR="00B82829" w:rsidRDefault="00B82829" w:rsidP="00144E48">
      <w:pPr>
        <w:pStyle w:val="a4"/>
        <w:numPr>
          <w:ilvl w:val="0"/>
          <w:numId w:val="22"/>
        </w:numPr>
        <w:spacing w:afterLines="50" w:line="240" w:lineRule="atLeast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确认编译环境</w:t>
      </w:r>
    </w:p>
    <w:p w:rsidR="00B82829" w:rsidRDefault="00E06CB6" w:rsidP="00B82829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5" type="#_x0000_t202" style="width:341.85pt;height:54.05pt;mso-position-horizontal-relative:char;mso-position-vertical-relative:line;mso-width-relative:margin;mso-height-relative:margin" fillcolor="black [3213]">
            <v:textbox style="mso-next-textbox:#_x0000_s1045">
              <w:txbxContent>
                <w:p w:rsidR="00280A88" w:rsidRPr="00D01A7D" w:rsidRDefault="00280A88" w:rsidP="00D01A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01A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ls -l /lib/modules/$(uname -r)/build</w:t>
                  </w:r>
                </w:p>
                <w:p w:rsidR="00280A88" w:rsidRPr="00D23B5A" w:rsidRDefault="00280A88" w:rsidP="00D01A7D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D01A7D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lrwxrwxrwx 1 root root 39 2014-03-12 12:07 /lib/modules/2.6.32-38-server/build -&gt; /usr/src/linux-headers-2.6.32-38-server</w:t>
                  </w:r>
                </w:p>
              </w:txbxContent>
            </v:textbox>
            <w10:wrap type="none"/>
            <w10:anchorlock/>
          </v:shape>
        </w:pict>
      </w:r>
    </w:p>
    <w:p w:rsidR="00B82829" w:rsidRDefault="00B82829" w:rsidP="00144E48">
      <w:pPr>
        <w:pStyle w:val="a4"/>
        <w:spacing w:afterLines="50" w:line="240" w:lineRule="atLeast"/>
        <w:ind w:leftChars="380" w:left="760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可以看到</w:t>
      </w:r>
      <w:r>
        <w:rPr>
          <w:rFonts w:ascii="Courier New" w:hAnsiTheme="minorEastAsia" w:cs="Courier New" w:hint="eastAsia"/>
          <w:szCs w:val="21"/>
          <w:lang w:eastAsia="zh-CN"/>
        </w:rPr>
        <w:t>/lib/modules/</w:t>
      </w:r>
      <w:r w:rsidR="00D01A7D">
        <w:rPr>
          <w:rFonts w:ascii="Courier New" w:hAnsiTheme="minorEastAsia" w:cs="Courier New" w:hint="eastAsia"/>
          <w:szCs w:val="21"/>
          <w:lang w:eastAsia="zh-CN"/>
        </w:rPr>
        <w:t>2.6.32-38-server</w:t>
      </w:r>
      <w:r>
        <w:rPr>
          <w:rFonts w:ascii="Courier New" w:hAnsiTheme="minorEastAsia" w:cs="Courier New" w:hint="eastAsia"/>
          <w:szCs w:val="21"/>
          <w:lang w:eastAsia="zh-CN"/>
        </w:rPr>
        <w:t>/build</w:t>
      </w:r>
      <w:r>
        <w:rPr>
          <w:rFonts w:ascii="Courier New" w:hAnsiTheme="minorEastAsia" w:cs="Courier New" w:hint="eastAsia"/>
          <w:szCs w:val="21"/>
          <w:lang w:eastAsia="zh-CN"/>
        </w:rPr>
        <w:t>是一个符号链接，连接到</w:t>
      </w:r>
      <w:r>
        <w:rPr>
          <w:rFonts w:ascii="Courier New" w:hAnsiTheme="minorEastAsia" w:cs="Courier New" w:hint="eastAsia"/>
          <w:szCs w:val="21"/>
          <w:lang w:eastAsia="zh-CN"/>
        </w:rPr>
        <w:t>/usr/src/</w:t>
      </w:r>
      <w:r w:rsidR="00D01A7D">
        <w:rPr>
          <w:rFonts w:ascii="Courier New" w:hAnsiTheme="minorEastAsia" w:cs="Courier New" w:hint="eastAsia"/>
          <w:szCs w:val="21"/>
          <w:lang w:eastAsia="zh-CN"/>
        </w:rPr>
        <w:t>linux-headers-2.6.32-38-server</w:t>
      </w:r>
      <w:r>
        <w:rPr>
          <w:rFonts w:ascii="Courier New" w:hAnsiTheme="minorEastAsia" w:cs="Courier New" w:hint="eastAsia"/>
          <w:szCs w:val="21"/>
          <w:lang w:eastAsia="zh-CN"/>
        </w:rPr>
        <w:t>目录，如果该符号链接不存在，则说明当前系统中并没有安装内核开发环境，参见步骤</w:t>
      </w:r>
      <w:r>
        <w:rPr>
          <w:rFonts w:ascii="Courier New" w:hAnsiTheme="minorEastAsia" w:cs="Courier New" w:hint="eastAsia"/>
          <w:szCs w:val="21"/>
          <w:lang w:eastAsia="zh-CN"/>
        </w:rPr>
        <w:t>2</w:t>
      </w:r>
      <w:r>
        <w:rPr>
          <w:rFonts w:ascii="Courier New" w:hAnsiTheme="minorEastAsia" w:cs="Courier New" w:hint="eastAsia"/>
          <w:szCs w:val="21"/>
          <w:lang w:eastAsia="zh-CN"/>
        </w:rPr>
        <w:t>进行安装</w:t>
      </w:r>
      <w:r w:rsidR="00F92A2C">
        <w:rPr>
          <w:rFonts w:ascii="Courier New" w:hAnsiTheme="minorEastAsia" w:cs="Courier New" w:hint="eastAsia"/>
          <w:szCs w:val="21"/>
          <w:lang w:eastAsia="zh-CN"/>
        </w:rPr>
        <w:t>。</w:t>
      </w:r>
    </w:p>
    <w:p w:rsidR="00B82829" w:rsidRDefault="00B82829" w:rsidP="00144E48">
      <w:pPr>
        <w:pStyle w:val="a4"/>
        <w:numPr>
          <w:ilvl w:val="0"/>
          <w:numId w:val="22"/>
        </w:numPr>
        <w:spacing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安装内核开发环境</w:t>
      </w:r>
    </w:p>
    <w:p w:rsidR="00B82829" w:rsidRDefault="00B82829" w:rsidP="00144E48">
      <w:pPr>
        <w:spacing w:afterLines="50" w:line="240" w:lineRule="atLeast"/>
        <w:ind w:leftChars="400" w:left="800"/>
        <w:contextualSpacing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可以使用</w:t>
      </w:r>
    </w:p>
    <w:p w:rsidR="00B82829" w:rsidRDefault="00E06CB6" w:rsidP="00144E48">
      <w:pPr>
        <w:spacing w:afterLines="50" w:line="240" w:lineRule="auto"/>
        <w:ind w:leftChars="400" w:left="800"/>
        <w:contextualSpacing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44" type="#_x0000_t202" style="width:311.2pt;height:22.1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44">
              <w:txbxContent>
                <w:p w:rsidR="00280A88" w:rsidRDefault="00280A88" w:rsidP="00144E48">
                  <w:pPr>
                    <w:spacing w:afterLines="50" w:line="240" w:lineRule="auto"/>
                    <w:jc w:val="left"/>
                    <w:rPr>
                      <w:rFonts w:ascii="Courier New" w:hAnsiTheme="minorEastAsia" w:cs="Courier New"/>
                      <w:szCs w:val="21"/>
                      <w:lang w:eastAsia="zh-CN"/>
                    </w:rPr>
                  </w:pPr>
                  <w:r w:rsidRPr="00D07764">
                    <w:rPr>
                      <w:rFonts w:ascii="Courier New" w:hAnsiTheme="minorEastAsia" w:cs="Courier New"/>
                      <w:szCs w:val="21"/>
                      <w:lang w:eastAsia="zh-CN"/>
                    </w:rPr>
                    <w:t>apt-get install linux-headers-$(uname -r)</w:t>
                  </w:r>
                </w:p>
              </w:txbxContent>
            </v:textbox>
            <w10:wrap type="none"/>
            <w10:anchorlock/>
          </v:shape>
        </w:pict>
      </w:r>
    </w:p>
    <w:p w:rsidR="00F57986" w:rsidRDefault="00B82829" w:rsidP="00144E48">
      <w:pPr>
        <w:spacing w:afterLines="50" w:line="240" w:lineRule="auto"/>
        <w:ind w:leftChars="400" w:left="800"/>
        <w:jc w:val="left"/>
        <w:rPr>
          <w:rFonts w:ascii="Courier New" w:hAnsi="Courier New" w:cs="Courier New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来安装内核开发包，但是这个命令</w:t>
      </w:r>
      <w:r w:rsidR="00F57986">
        <w:rPr>
          <w:rFonts w:ascii="Courier New" w:hAnsiTheme="minorEastAsia" w:cs="Courier New" w:hint="eastAsia"/>
          <w:szCs w:val="21"/>
          <w:lang w:eastAsia="zh-CN"/>
        </w:rPr>
        <w:t>有可能</w:t>
      </w:r>
      <w:r>
        <w:rPr>
          <w:rFonts w:ascii="Courier New" w:hAnsiTheme="minorEastAsia" w:cs="Courier New" w:hint="eastAsia"/>
          <w:szCs w:val="21"/>
          <w:lang w:eastAsia="zh-CN"/>
        </w:rPr>
        <w:t>安装源上最新的版本，未必是所需的版本</w:t>
      </w:r>
      <w:r w:rsidR="00F57986">
        <w:rPr>
          <w:rFonts w:ascii="Courier New" w:hAnsiTheme="minorEastAsia" w:cs="Courier New" w:hint="eastAsia"/>
          <w:szCs w:val="21"/>
          <w:lang w:eastAsia="zh-CN"/>
        </w:rPr>
        <w:t>。</w:t>
      </w:r>
      <w:r w:rsidRPr="00A26C49">
        <w:rPr>
          <w:rFonts w:ascii="Times New Roman" w:cs="Times New Roman"/>
          <w:szCs w:val="21"/>
          <w:lang w:eastAsia="zh-CN"/>
        </w:rPr>
        <w:t>如果正确的版本已经</w:t>
      </w:r>
      <w:r w:rsidRPr="004E1DAD">
        <w:rPr>
          <w:rFonts w:ascii="Courier New" w:hAnsi="Courier New" w:cs="Courier New"/>
          <w:szCs w:val="21"/>
          <w:lang w:eastAsia="zh-CN"/>
        </w:rPr>
        <w:t>从</w:t>
      </w:r>
      <w:r w:rsidR="004E1DAD" w:rsidRPr="004E1DAD">
        <w:rPr>
          <w:rFonts w:ascii="Courier New" w:hAnsi="Courier New" w:cs="Courier New"/>
          <w:szCs w:val="21"/>
          <w:lang w:eastAsia="zh-CN"/>
        </w:rPr>
        <w:t>apt</w:t>
      </w:r>
      <w:r w:rsidRPr="004E1DAD">
        <w:rPr>
          <w:rFonts w:ascii="Courier New" w:hAnsi="Courier New" w:cs="Courier New"/>
          <w:szCs w:val="21"/>
          <w:lang w:eastAsia="zh-CN"/>
        </w:rPr>
        <w:t>库中移除</w:t>
      </w:r>
      <w:r w:rsidR="00F57986">
        <w:rPr>
          <w:rFonts w:ascii="Times New Roman" w:cs="Times New Roman" w:hint="eastAsia"/>
          <w:szCs w:val="21"/>
          <w:lang w:eastAsia="zh-CN"/>
        </w:rPr>
        <w:t>，可以使用如下方法</w:t>
      </w:r>
      <w:r w:rsidR="00F57986">
        <w:rPr>
          <w:rFonts w:ascii="Courier New" w:hAnsiTheme="minorEastAsia" w:cs="Courier New" w:hint="eastAsia"/>
          <w:szCs w:val="21"/>
          <w:lang w:eastAsia="zh-CN"/>
        </w:rPr>
        <w:t>：</w:t>
      </w:r>
      <w:r>
        <w:rPr>
          <w:rFonts w:ascii="Courier New" w:hAnsiTheme="minorEastAsia" w:cs="Courier New" w:hint="eastAsia"/>
          <w:szCs w:val="21"/>
          <w:lang w:eastAsia="zh-CN"/>
        </w:rPr>
        <w:t>如果有安装光盘，可以使用安装光盘做源或者直接提取</w:t>
      </w:r>
      <w:r w:rsidR="00F57986">
        <w:rPr>
          <w:rFonts w:ascii="Courier New" w:hAnsiTheme="minorEastAsia" w:cs="Courier New" w:hint="eastAsia"/>
          <w:szCs w:val="21"/>
          <w:lang w:eastAsia="zh-CN"/>
        </w:rPr>
        <w:t>DEB</w:t>
      </w:r>
      <w:r w:rsidR="004E1DAD">
        <w:rPr>
          <w:rFonts w:ascii="Courier New" w:hAnsiTheme="minorEastAsia" w:cs="Courier New" w:hint="eastAsia"/>
          <w:szCs w:val="21"/>
          <w:lang w:eastAsia="zh-CN"/>
        </w:rPr>
        <w:t>包进行安装；或者使用网络下载，</w:t>
      </w:r>
      <w:r w:rsidR="00F57986">
        <w:rPr>
          <w:rFonts w:ascii="Courier New" w:hAnsiTheme="minorEastAsia" w:cs="Courier New" w:hint="eastAsia"/>
          <w:szCs w:val="21"/>
          <w:lang w:eastAsia="zh-CN"/>
        </w:rPr>
        <w:t>Ubuntu</w:t>
      </w:r>
      <w:r>
        <w:rPr>
          <w:rFonts w:ascii="Courier New" w:hAnsiTheme="minorEastAsia" w:cs="Courier New" w:hint="eastAsia"/>
          <w:szCs w:val="21"/>
          <w:lang w:eastAsia="zh-CN"/>
        </w:rPr>
        <w:t>系列的内核开发包都可以在如下的网站上找到</w:t>
      </w:r>
      <w:r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hyperlink r:id="rId12" w:history="1">
        <w:r w:rsidR="00F57986" w:rsidRPr="00AD308B">
          <w:rPr>
            <w:rStyle w:val="af4"/>
            <w:rFonts w:ascii="Courier New" w:hAnsi="Courier New" w:cs="Courier New"/>
            <w:lang w:eastAsia="zh-CN"/>
          </w:rPr>
          <w:t>http://packages.ubuntu.com</w:t>
        </w:r>
      </w:hyperlink>
    </w:p>
    <w:p w:rsidR="00B82829" w:rsidRPr="0094713C" w:rsidRDefault="00B82829" w:rsidP="00144E48">
      <w:pPr>
        <w:spacing w:afterLines="50" w:line="240" w:lineRule="auto"/>
        <w:ind w:leftChars="400" w:left="800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下载</w:t>
      </w:r>
      <w:r w:rsidR="00F57986" w:rsidRPr="00F57986">
        <w:rPr>
          <w:rFonts w:ascii="Courier New" w:hAnsiTheme="minorEastAsia" w:cs="Courier New"/>
          <w:szCs w:val="21"/>
          <w:lang w:eastAsia="zh-CN"/>
        </w:rPr>
        <w:t>linux-headers-2.6.32-38-server_2.6.32-38.83_amd64.deb</w:t>
      </w:r>
      <w:r>
        <w:rPr>
          <w:rFonts w:ascii="Courier New" w:hAnsiTheme="minorEastAsia" w:cs="Courier New" w:hint="eastAsia"/>
          <w:szCs w:val="21"/>
          <w:lang w:eastAsia="zh-CN"/>
        </w:rPr>
        <w:t>类似的</w:t>
      </w:r>
      <w:r w:rsidR="00F57986"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包进行安装即可。其他使用</w:t>
      </w:r>
      <w:r w:rsidR="00F57986"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的</w:t>
      </w:r>
      <w:r>
        <w:rPr>
          <w:rFonts w:ascii="Courier New" w:hAnsiTheme="minorEastAsia" w:cs="Courier New" w:hint="eastAsia"/>
          <w:szCs w:val="21"/>
          <w:lang w:eastAsia="zh-CN"/>
        </w:rPr>
        <w:t>Linux</w:t>
      </w:r>
      <w:r>
        <w:rPr>
          <w:rFonts w:ascii="Courier New" w:hAnsiTheme="minorEastAsia" w:cs="Courier New" w:hint="eastAsia"/>
          <w:szCs w:val="21"/>
          <w:lang w:eastAsia="zh-CN"/>
        </w:rPr>
        <w:t>发行版，请参考它们的手册进行安装。</w:t>
      </w:r>
    </w:p>
    <w:p w:rsidR="00B82829" w:rsidRDefault="00B82829" w:rsidP="00144E48">
      <w:pPr>
        <w:pStyle w:val="a4"/>
        <w:numPr>
          <w:ilvl w:val="0"/>
          <w:numId w:val="22"/>
        </w:numPr>
        <w:snapToGrid w:val="0"/>
        <w:spacing w:afterLines="50" w:line="240" w:lineRule="atLeast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</w:t>
      </w:r>
      <w:r w:rsidR="0061338C">
        <w:rPr>
          <w:rFonts w:ascii="Courier New" w:hAnsiTheme="minorEastAsia" w:cs="Courier New" w:hint="eastAsia"/>
          <w:szCs w:val="21"/>
          <w:lang w:eastAsia="zh-CN"/>
        </w:rPr>
        <w:t>dpkg-dev</w:t>
      </w:r>
      <w:r>
        <w:rPr>
          <w:rFonts w:ascii="Courier New" w:hAnsiTheme="minorEastAsia" w:cs="Courier New" w:hint="eastAsia"/>
          <w:szCs w:val="21"/>
          <w:lang w:eastAsia="zh-CN"/>
        </w:rPr>
        <w:t>工具</w:t>
      </w:r>
    </w:p>
    <w:p w:rsidR="00B82829" w:rsidRDefault="00E06CB6" w:rsidP="00144E48">
      <w:pPr>
        <w:pStyle w:val="a4"/>
        <w:snapToGrid w:val="0"/>
        <w:spacing w:afterLines="50" w:line="240" w:lineRule="atLeast"/>
        <w:ind w:leftChars="378" w:left="756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43" type="#_x0000_t202" style="width:311.2pt;height:23.9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43">
              <w:txbxContent>
                <w:p w:rsidR="00280A88" w:rsidRDefault="00280A88" w:rsidP="00B82829">
                  <w:pPr>
                    <w:pStyle w:val="a4"/>
                    <w:spacing w:after="100" w:afterAutospacing="1" w:line="240" w:lineRule="atLeast"/>
                    <w:ind w:left="0"/>
                    <w:jc w:val="left"/>
                    <w:rPr>
                      <w:rFonts w:ascii="Courier New" w:hAnsiTheme="minorEastAsia" w:cs="Courier New"/>
                      <w:szCs w:val="21"/>
                      <w:lang w:eastAsia="zh-CN"/>
                    </w:rPr>
                  </w:pP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>apt-get install dpkg-dev</w:t>
                  </w:r>
                </w:p>
              </w:txbxContent>
            </v:textbox>
            <w10:wrap type="none"/>
            <w10:anchorlock/>
          </v:shape>
        </w:pict>
      </w:r>
    </w:p>
    <w:p w:rsidR="00B82829" w:rsidRDefault="00B82829" w:rsidP="00144E48">
      <w:pPr>
        <w:pStyle w:val="a4"/>
        <w:numPr>
          <w:ilvl w:val="0"/>
          <w:numId w:val="22"/>
        </w:numPr>
        <w:spacing w:afterLines="50" w:line="240" w:lineRule="auto"/>
        <w:ind w:left="357" w:hanging="357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编译</w:t>
      </w:r>
      <w:r w:rsidR="000C4573">
        <w:rPr>
          <w:rFonts w:ascii="Courier New" w:hAnsiTheme="minorEastAsia" w:cs="Courier New" w:hint="eastAsia"/>
          <w:szCs w:val="21"/>
          <w:lang w:eastAsia="zh-CN"/>
        </w:rPr>
        <w:t>生成</w:t>
      </w:r>
      <w:r w:rsidR="000C4573">
        <w:rPr>
          <w:rFonts w:ascii="Courier New" w:hAnsiTheme="minorEastAsia" w:cs="Courier New" w:hint="eastAsia"/>
          <w:szCs w:val="21"/>
          <w:lang w:eastAsia="zh-CN"/>
        </w:rPr>
        <w:t>DEB</w:t>
      </w:r>
      <w:r w:rsidR="000C4573">
        <w:rPr>
          <w:rFonts w:ascii="Courier New" w:hAnsiTheme="minorEastAsia" w:cs="Courier New" w:hint="eastAsia"/>
          <w:szCs w:val="21"/>
          <w:lang w:eastAsia="zh-CN"/>
        </w:rPr>
        <w:t>包</w:t>
      </w:r>
    </w:p>
    <w:p w:rsidR="000C4573" w:rsidRDefault="000C4573" w:rsidP="00144E48">
      <w:pPr>
        <w:pStyle w:val="a4"/>
        <w:spacing w:afterLines="50" w:line="240" w:lineRule="auto"/>
        <w:ind w:left="760"/>
        <w:contextualSpacing w:val="0"/>
        <w:jc w:val="left"/>
        <w:rPr>
          <w:rFonts w:ascii="Courier New" w:hAnsiTheme="minorEastAsia" w:cs="Courier New"/>
          <w:szCs w:val="21"/>
          <w:lang w:eastAsia="zh-CN"/>
        </w:rPr>
      </w:pPr>
      <w:r w:rsidRPr="00BC2FCB">
        <w:rPr>
          <w:rFonts w:ascii="Courier New" w:hAnsiTheme="minorEastAsia" w:cs="Courier New" w:hint="eastAsia"/>
          <w:szCs w:val="21"/>
          <w:lang w:eastAsia="zh-CN"/>
        </w:rPr>
        <w:t>宝存科技提供驱动源码和管理工具源码，可以通过源码来进行编译安装。源码包</w:t>
      </w:r>
      <w:r>
        <w:rPr>
          <w:rFonts w:ascii="Courier New" w:hAnsiTheme="minorEastAsia" w:cs="Courier New" w:hint="eastAsia"/>
          <w:szCs w:val="21"/>
          <w:lang w:eastAsia="zh-CN"/>
        </w:rPr>
        <w:t>的命名格式为</w:t>
      </w:r>
      <w:r>
        <w:rPr>
          <w:rFonts w:ascii="Courier New" w:hAnsiTheme="minorEastAsia" w:cs="Courier New" w:hint="eastAsia"/>
          <w:szCs w:val="21"/>
          <w:lang w:eastAsia="zh-CN"/>
        </w:rPr>
        <w:t>shannon-source_&lt;driver-version&gt;.tar.gz</w:t>
      </w:r>
      <w:r>
        <w:rPr>
          <w:rFonts w:ascii="Courier New" w:hAnsiTheme="minorEastAsia" w:cs="Courier New" w:hint="eastAsia"/>
          <w:szCs w:val="21"/>
          <w:lang w:eastAsia="zh-CN"/>
        </w:rPr>
        <w:t>。解压缩源码包，进入目录运行</w:t>
      </w:r>
      <w:r>
        <w:rPr>
          <w:rFonts w:ascii="Courier New" w:hAnsiTheme="minorEastAsia" w:cs="Courier New" w:hint="eastAsia"/>
          <w:szCs w:val="21"/>
          <w:lang w:eastAsia="zh-CN"/>
        </w:rPr>
        <w:t xml:space="preserve"> dpkg-buildpackage -us -uc</w:t>
      </w:r>
    </w:p>
    <w:p w:rsidR="00B82829" w:rsidRDefault="00E06CB6" w:rsidP="00B82829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2" type="#_x0000_t202" style="width:341.85pt;height:120.4pt;mso-position-horizontal-relative:char;mso-position-vertical-relative:line;mso-width-relative:margin;mso-height-relative:margin" fillcolor="black [3213]">
            <v:textbox style="mso-next-textbox:#_x0000_s1042">
              <w:txbxContent>
                <w:p w:rsidR="00280A88" w:rsidRPr="000C4573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r:~# tar xf shannon-source_2.7.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.tar.gz </w:t>
                  </w:r>
                </w:p>
                <w:p w:rsidR="00280A88" w:rsidRPr="000C4573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rebor:~# cd shannon-source_2.7.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/</w:t>
                  </w:r>
                </w:p>
                <w:p w:rsidR="00280A88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ot@Erebor:~/shannon-source_2.7.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# dpkg-buildpackage -us -uc</w:t>
                  </w:r>
                </w:p>
                <w:p w:rsidR="00280A88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…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..</w:t>
                  </w:r>
                </w:p>
                <w:p w:rsidR="00280A88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E65B01" w:themeColor="accent1" w:themeShade="BF"/>
                      <w:sz w:val="18"/>
                      <w:szCs w:val="18"/>
                      <w:lang w:eastAsia="zh-CN"/>
                    </w:rPr>
                  </w:pPr>
                  <w:r w:rsidRPr="000C4573">
                    <w:rPr>
                      <w:rFonts w:ascii="Calibri" w:hAnsi="Calibri" w:cs="Courier New"/>
                      <w:color w:val="E65B01" w:themeColor="accent1" w:themeShade="BF"/>
                      <w:sz w:val="18"/>
                      <w:szCs w:val="18"/>
                      <w:lang w:eastAsia="zh-CN"/>
                    </w:rPr>
                    <w:t>dpkg-deb: building package `shannon-module-2.6.32-38-server' in `../shann</w:t>
                  </w:r>
                  <w:r>
                    <w:rPr>
                      <w:rFonts w:ascii="Calibri" w:hAnsi="Calibri" w:cs="Courier New"/>
                      <w:color w:val="E65B01" w:themeColor="accent1" w:themeShade="BF"/>
                      <w:sz w:val="18"/>
                      <w:szCs w:val="18"/>
                      <w:lang w:eastAsia="zh-CN"/>
                    </w:rPr>
                    <w:t>on-module-2.6.32-38-server_2.7.</w:t>
                  </w:r>
                  <w:r>
                    <w:rPr>
                      <w:rFonts w:ascii="Calibri" w:hAnsi="Calibri" w:cs="Courier New" w:hint="eastAsia"/>
                      <w:color w:val="E65B01" w:themeColor="accent1" w:themeShade="BF"/>
                      <w:sz w:val="18"/>
                      <w:szCs w:val="18"/>
                      <w:lang w:eastAsia="zh-CN"/>
                    </w:rPr>
                    <w:t>6</w:t>
                  </w:r>
                  <w:r w:rsidRPr="000C4573">
                    <w:rPr>
                      <w:rFonts w:ascii="Calibri" w:hAnsi="Calibri" w:cs="Courier New"/>
                      <w:color w:val="E65B01" w:themeColor="accent1" w:themeShade="BF"/>
                      <w:sz w:val="18"/>
                      <w:szCs w:val="18"/>
                      <w:lang w:eastAsia="zh-CN"/>
                    </w:rPr>
                    <w:t>_amd64.deb'.</w:t>
                  </w:r>
                </w:p>
                <w:p w:rsidR="00280A88" w:rsidRPr="000C4573" w:rsidRDefault="00280A88" w:rsidP="000C4573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0C4573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…</w:t>
                  </w:r>
                  <w:r w:rsidRPr="000C4573"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.</w:t>
                  </w:r>
                </w:p>
              </w:txbxContent>
            </v:textbox>
            <w10:wrap type="none"/>
            <w10:anchorlock/>
          </v:shape>
        </w:pict>
      </w:r>
    </w:p>
    <w:p w:rsidR="00E338E4" w:rsidRPr="000C4573" w:rsidRDefault="000C4573" w:rsidP="000C4573">
      <w:pPr>
        <w:pStyle w:val="a4"/>
        <w:spacing w:after="100" w:afterAutospacing="1" w:line="240" w:lineRule="atLeast"/>
        <w:ind w:leftChars="380" w:left="76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成功执行后，会如类似橙色字输出，在上层目录中生成</w:t>
      </w:r>
      <w:r w:rsidRPr="000C4573">
        <w:rPr>
          <w:rFonts w:ascii="Courier New" w:hAnsiTheme="minorEastAsia" w:cs="Courier New"/>
          <w:szCs w:val="21"/>
          <w:lang w:eastAsia="zh-CN"/>
        </w:rPr>
        <w:t>shannon-module-2.6.32-38-server_2.7.0_amd64.deb</w:t>
      </w:r>
      <w:r>
        <w:rPr>
          <w:rFonts w:ascii="Courier New" w:hAnsiTheme="minorEastAsia" w:cs="Courier New" w:hint="eastAsia"/>
          <w:szCs w:val="21"/>
          <w:lang w:eastAsia="zh-CN"/>
        </w:rPr>
        <w:t>。该</w:t>
      </w:r>
      <w:r>
        <w:rPr>
          <w:rFonts w:ascii="Courier New" w:hAnsiTheme="minorEastAsia" w:cs="Courier New" w:hint="eastAsia"/>
          <w:szCs w:val="21"/>
          <w:lang w:eastAsia="zh-CN"/>
        </w:rPr>
        <w:t>DEB</w:t>
      </w:r>
      <w:r>
        <w:rPr>
          <w:rFonts w:ascii="Courier New" w:hAnsiTheme="minorEastAsia" w:cs="Courier New" w:hint="eastAsia"/>
          <w:szCs w:val="21"/>
          <w:lang w:eastAsia="zh-CN"/>
        </w:rPr>
        <w:t>包即可按照</w:t>
      </w:r>
      <w:r>
        <w:rPr>
          <w:rFonts w:ascii="Courier New" w:hAnsiTheme="minorEastAsia" w:cs="Courier New" w:hint="eastAsia"/>
          <w:szCs w:val="21"/>
          <w:lang w:eastAsia="zh-CN"/>
        </w:rPr>
        <w:t>(3.2.1)</w:t>
      </w:r>
      <w:r>
        <w:rPr>
          <w:rFonts w:ascii="Courier New" w:hAnsiTheme="minorEastAsia" w:cs="Courier New" w:hint="eastAsia"/>
          <w:szCs w:val="21"/>
          <w:lang w:eastAsia="zh-CN"/>
        </w:rPr>
        <w:t>进行安装。</w:t>
      </w:r>
    </w:p>
    <w:p w:rsidR="00331319" w:rsidRDefault="00331319" w:rsidP="00810AB1">
      <w:pPr>
        <w:pStyle w:val="20"/>
        <w:numPr>
          <w:ilvl w:val="1"/>
          <w:numId w:val="17"/>
        </w:numPr>
        <w:spacing w:before="156" w:after="156"/>
        <w:rPr>
          <w:lang w:eastAsia="zh-CN"/>
        </w:rPr>
      </w:pPr>
      <w:bookmarkStart w:id="29" w:name="_Toc398654012"/>
      <w:r>
        <w:rPr>
          <w:rFonts w:hint="eastAsia"/>
          <w:lang w:eastAsia="zh-CN"/>
        </w:rPr>
        <w:t>源码安装</w:t>
      </w:r>
      <w:bookmarkEnd w:id="27"/>
      <w:bookmarkEnd w:id="28"/>
      <w:bookmarkEnd w:id="29"/>
    </w:p>
    <w:p w:rsidR="002128C3" w:rsidRPr="002128C3" w:rsidRDefault="00BC2FCB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30" w:name="_Toc391631602"/>
      <w:bookmarkStart w:id="31" w:name="_Toc398654013"/>
      <w:r>
        <w:rPr>
          <w:rFonts w:hint="eastAsia"/>
          <w:lang w:eastAsia="zh-CN"/>
        </w:rPr>
        <w:t>驱动源码编译安装</w:t>
      </w:r>
      <w:r w:rsidR="007C280A">
        <w:rPr>
          <w:rFonts w:hint="eastAsia"/>
          <w:lang w:eastAsia="zh-CN"/>
        </w:rPr>
        <w:t>/</w:t>
      </w:r>
      <w:r w:rsidR="007C280A">
        <w:rPr>
          <w:rFonts w:hint="eastAsia"/>
          <w:lang w:eastAsia="zh-CN"/>
        </w:rPr>
        <w:t>卸载</w:t>
      </w:r>
      <w:bookmarkEnd w:id="30"/>
      <w:bookmarkEnd w:id="31"/>
    </w:p>
    <w:p w:rsidR="00BC2FCB" w:rsidRDefault="00BC2FCB" w:rsidP="00BC2FCB">
      <w:pPr>
        <w:spacing w:after="100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BC2FCB">
        <w:rPr>
          <w:rFonts w:ascii="Courier New" w:hAnsiTheme="minorEastAsia" w:cs="Courier New" w:hint="eastAsia"/>
          <w:szCs w:val="21"/>
          <w:lang w:eastAsia="zh-CN"/>
        </w:rPr>
        <w:t>宝存科技提供驱动源码和管理工具源码，可以通过源码来进行编译安装。源码包</w:t>
      </w:r>
      <w:r w:rsidR="00003EE5">
        <w:rPr>
          <w:rFonts w:ascii="Courier New" w:hAnsiTheme="minorEastAsia" w:cs="Courier New" w:hint="eastAsia"/>
          <w:szCs w:val="21"/>
          <w:lang w:eastAsia="zh-CN"/>
        </w:rPr>
        <w:t>的命名格式为</w:t>
      </w:r>
      <w:r w:rsidR="00003EE5">
        <w:rPr>
          <w:rFonts w:ascii="Courier New" w:hAnsiTheme="minorEastAsia" w:cs="Courier New" w:hint="eastAsia"/>
          <w:szCs w:val="21"/>
          <w:lang w:eastAsia="zh-CN"/>
        </w:rPr>
        <w:t>shannon-source_&lt;driver-version&gt;.tar.gz</w:t>
      </w:r>
      <w:r>
        <w:rPr>
          <w:rFonts w:ascii="Courier New" w:hAnsiTheme="minorEastAsia" w:cs="Courier New" w:hint="eastAsia"/>
          <w:szCs w:val="21"/>
          <w:lang w:eastAsia="zh-CN"/>
        </w:rPr>
        <w:t>，驱动源码编译需要安装内核开发环境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>
        <w:rPr>
          <w:rFonts w:ascii="Courier New" w:hAnsiTheme="minorEastAsia" w:cs="Courier New" w:hint="eastAsia"/>
          <w:szCs w:val="21"/>
          <w:lang w:eastAsia="zh-CN"/>
        </w:rPr>
        <w:t>见</w:t>
      </w:r>
      <w:r w:rsidR="00476F2B">
        <w:rPr>
          <w:rFonts w:ascii="Courier New" w:hAnsiTheme="minorEastAsia" w:cs="Courier New" w:hint="eastAsia"/>
          <w:szCs w:val="21"/>
          <w:lang w:eastAsia="zh-CN"/>
        </w:rPr>
        <w:t>3</w:t>
      </w:r>
      <w:r>
        <w:rPr>
          <w:rFonts w:ascii="Courier New" w:hAnsiTheme="minorEastAsia" w:cs="Courier New" w:hint="eastAsia"/>
          <w:szCs w:val="21"/>
          <w:lang w:eastAsia="zh-CN"/>
        </w:rPr>
        <w:t>.1.2)</w:t>
      </w:r>
      <w:r>
        <w:rPr>
          <w:rFonts w:ascii="Courier New" w:hAnsiTheme="minorEastAsia" w:cs="Courier New" w:hint="eastAsia"/>
          <w:szCs w:val="21"/>
          <w:lang w:eastAsia="zh-CN"/>
        </w:rPr>
        <w:t>。</w:t>
      </w:r>
    </w:p>
    <w:p w:rsidR="00BC2FCB" w:rsidRDefault="00E06CB6" w:rsidP="00BC2FCB">
      <w:pPr>
        <w:spacing w:after="100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41" type="#_x0000_t202" style="width:341.85pt;height:118.05pt;mso-position-horizontal-relative:char;mso-position-vertical-relative:line;mso-width-relative:margin;mso-height-relative:margin" fillcolor="black [3213]">
            <v:textbox style="mso-next-textbox:#_x0000_s1041">
              <w:txbxContent>
                <w:p w:rsidR="00280A88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[root@erebor valinor]# 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tar xf shannon-source_2.7.6.tar.gz</w:t>
                  </w:r>
                </w:p>
                <w:p w:rsidR="00280A88" w:rsidRPr="00003EE5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oot@erebor valinor]# cd 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shannon-source_2.7.6</w:t>
                  </w:r>
                </w:p>
                <w:p w:rsidR="00280A88" w:rsidRPr="00BC2FCB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[root@erebor 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shannon-source_2.7.6</w:t>
                  </w: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ls</w:t>
                  </w:r>
                </w:p>
                <w:p w:rsidR="00280A88" w:rsidRPr="00BC2FCB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debian  shannon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-module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  shannon-utils_2.7.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</w:p>
                <w:p w:rsidR="00280A88" w:rsidRPr="00BC2FCB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[root@erebor 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shannon-source_2.7.6</w:t>
                  </w: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cd shannon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-module_2.7.6</w:t>
                  </w:r>
                </w:p>
                <w:p w:rsidR="00280A88" w:rsidRPr="00D23B5A" w:rsidRDefault="00280A88" w:rsidP="00BC2FC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shannon_2.7.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BC2FC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make modules_install</w:t>
                  </w:r>
                </w:p>
              </w:txbxContent>
            </v:textbox>
            <w10:wrap type="none"/>
            <w10:anchorlock/>
          </v:shape>
        </w:pict>
      </w:r>
    </w:p>
    <w:p w:rsidR="007C280A" w:rsidRDefault="007C280A" w:rsidP="00144E48">
      <w:pPr>
        <w:spacing w:afterLines="50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安装完成后，驱动模块并不会自动加载，重启以后就会自动加载。或者使用</w:t>
      </w:r>
    </w:p>
    <w:p w:rsidR="00CB402C" w:rsidRDefault="00E06CB6" w:rsidP="00144E48">
      <w:pPr>
        <w:spacing w:afterLines="50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40" type="#_x0000_t202" style="width:311.2pt;height:23.9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40">
              <w:txbxContent>
                <w:p w:rsidR="00280A88" w:rsidRPr="00CB402C" w:rsidRDefault="00280A88" w:rsidP="00CB402C">
                  <w:pPr>
                    <w:rPr>
                      <w:szCs w:val="21"/>
                    </w:rPr>
                  </w:pPr>
                  <w:r>
                    <w:rPr>
                      <w:rFonts w:ascii="Courier New" w:hAnsiTheme="minorEastAsia" w:cs="Courier New"/>
                      <w:szCs w:val="21"/>
                      <w:lang w:eastAsia="zh-CN"/>
                    </w:rPr>
                    <w:t>modprobe</w:t>
                  </w: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 xml:space="preserve"> shannon</w:t>
                  </w:r>
                </w:p>
              </w:txbxContent>
            </v:textbox>
            <w10:wrap type="none"/>
            <w10:anchorlock/>
          </v:shape>
        </w:pict>
      </w:r>
    </w:p>
    <w:p w:rsidR="007C280A" w:rsidRDefault="007C280A" w:rsidP="00144E48">
      <w:pPr>
        <w:spacing w:afterLines="50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来手动加载驱动模块。</w:t>
      </w:r>
    </w:p>
    <w:p w:rsidR="007C280A" w:rsidRDefault="007C280A" w:rsidP="00144E48">
      <w:pPr>
        <w:spacing w:afterLines="50" w:line="240" w:lineRule="atLeast"/>
        <w:ind w:leftChars="400" w:left="800"/>
        <w:contextualSpacing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如果想要卸载驱动：</w:t>
      </w:r>
    </w:p>
    <w:p w:rsidR="007C280A" w:rsidRPr="00BC2FCB" w:rsidRDefault="00E06CB6" w:rsidP="00BC2FCB">
      <w:pPr>
        <w:spacing w:after="100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39" type="#_x0000_t202" style="width:341.85pt;height:37.4pt;mso-position-horizontal-relative:char;mso-position-vertical-relative:line;mso-width-relative:margin;mso-height-relative:margin" fillcolor="black [3213]">
            <v:textbox style="mso-next-textbox:#_x0000_s1039">
              <w:txbxContent>
                <w:p w:rsidR="00280A88" w:rsidRPr="007C280A" w:rsidRDefault="00280A88" w:rsidP="007C280A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shannon_2.7.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make uninstall</w:t>
                  </w:r>
                </w:p>
                <w:p w:rsidR="00280A88" w:rsidRPr="007C280A" w:rsidRDefault="00280A88" w:rsidP="007C280A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shannon_2.7.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depmod</w:t>
                  </w:r>
                </w:p>
              </w:txbxContent>
            </v:textbox>
            <w10:wrap type="none"/>
            <w10:anchorlock/>
          </v:shape>
        </w:pict>
      </w:r>
    </w:p>
    <w:p w:rsidR="002128C3" w:rsidRPr="002128C3" w:rsidRDefault="00BC2FCB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32" w:name="_Toc391631603"/>
      <w:bookmarkStart w:id="33" w:name="_Toc398654014"/>
      <w:r>
        <w:rPr>
          <w:rFonts w:hint="eastAsia"/>
          <w:lang w:eastAsia="zh-CN"/>
        </w:rPr>
        <w:t>shannon-utils</w:t>
      </w:r>
      <w:r>
        <w:rPr>
          <w:rFonts w:hint="eastAsia"/>
          <w:lang w:eastAsia="zh-CN"/>
        </w:rPr>
        <w:t>工具编译安装</w:t>
      </w:r>
      <w:bookmarkEnd w:id="32"/>
      <w:r w:rsidR="00CB402C">
        <w:rPr>
          <w:rFonts w:hint="eastAsia"/>
          <w:lang w:eastAsia="zh-CN"/>
        </w:rPr>
        <w:t>/</w:t>
      </w:r>
      <w:r w:rsidR="00CB402C">
        <w:rPr>
          <w:rFonts w:hint="eastAsia"/>
          <w:lang w:eastAsia="zh-CN"/>
        </w:rPr>
        <w:t>卸载</w:t>
      </w:r>
      <w:bookmarkEnd w:id="33"/>
    </w:p>
    <w:p w:rsidR="007C280A" w:rsidRDefault="00E06CB6" w:rsidP="007C280A">
      <w:pPr>
        <w:ind w:leftChars="400" w:left="800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38" type="#_x0000_t202" style="width:341.85pt;height:48.2pt;mso-position-horizontal-relative:char;mso-position-vertical-relative:line;mso-width-relative:margin;mso-height-relative:margin" fillcolor="black [3213]">
            <v:textbox style="mso-next-textbox:#_x0000_s1038">
              <w:txbxContent>
                <w:p w:rsidR="00280A88" w:rsidRPr="007C280A" w:rsidRDefault="00280A88" w:rsidP="007C280A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[root@erebor 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shannon-source_2.7.6</w:t>
                  </w: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cd shannon-utils_2.7.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</w:p>
                <w:p w:rsidR="00280A88" w:rsidRPr="00D23B5A" w:rsidRDefault="00280A88" w:rsidP="007C280A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[root@erebor shannon-utils_2.7.</w:t>
                  </w:r>
                  <w:r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6</w:t>
                  </w:r>
                  <w:r w:rsidRPr="007C280A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]# make install</w:t>
                  </w:r>
                </w:p>
              </w:txbxContent>
            </v:textbox>
            <w10:wrap type="none"/>
            <w10:anchorlock/>
          </v:shape>
        </w:pict>
      </w:r>
    </w:p>
    <w:p w:rsidR="007C280A" w:rsidRDefault="007C280A" w:rsidP="007C280A">
      <w:pPr>
        <w:ind w:leftChars="400" w:left="800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如果想要卸载</w:t>
      </w:r>
      <w:r>
        <w:rPr>
          <w:rFonts w:ascii="Courier New" w:hAnsiTheme="minorEastAsia" w:cs="Courier New" w:hint="eastAsia"/>
          <w:szCs w:val="21"/>
          <w:lang w:eastAsia="zh-CN"/>
        </w:rPr>
        <w:t>shannon-utils</w:t>
      </w:r>
      <w:r>
        <w:rPr>
          <w:rFonts w:ascii="Courier New" w:hAnsiTheme="minorEastAsia" w:cs="Courier New" w:hint="eastAsia"/>
          <w:szCs w:val="21"/>
          <w:lang w:eastAsia="zh-CN"/>
        </w:rPr>
        <w:t>工具，请使用如下命令：</w:t>
      </w:r>
    </w:p>
    <w:p w:rsidR="00CB402C" w:rsidRDefault="00E06CB6" w:rsidP="007C280A">
      <w:pPr>
        <w:ind w:leftChars="400" w:left="800"/>
        <w:rPr>
          <w:rFonts w:ascii="Courier New" w:hAnsiTheme="minorEastAsia" w:cs="Courier New"/>
          <w:szCs w:val="21"/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37" type="#_x0000_t202" style="width:311.2pt;height:23.9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37">
              <w:txbxContent>
                <w:p w:rsidR="00280A88" w:rsidRPr="007C280A" w:rsidRDefault="00280A88" w:rsidP="00CB402C">
                  <w:pPr>
                    <w:rPr>
                      <w:lang w:eastAsia="zh-CN"/>
                    </w:rPr>
                  </w:pPr>
                  <w:r>
                    <w:rPr>
                      <w:rFonts w:ascii="Courier New" w:hAnsiTheme="minorEastAsia" w:cs="Courier New" w:hint="eastAsia"/>
                      <w:szCs w:val="21"/>
                      <w:lang w:eastAsia="zh-CN"/>
                    </w:rPr>
                    <w:t>make uninstall</w:t>
                  </w:r>
                </w:p>
                <w:p w:rsidR="00280A88" w:rsidRPr="00CB402C" w:rsidRDefault="00280A88" w:rsidP="00CB402C">
                  <w:pPr>
                    <w:rPr>
                      <w:szCs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33E7E" w:rsidRDefault="00F33E7E">
      <w:pPr>
        <w:rPr>
          <w:b/>
          <w:smallCaps/>
          <w:spacing w:val="5"/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:rsidR="002128C3" w:rsidRPr="002128C3" w:rsidRDefault="00F80865" w:rsidP="00810AB1">
      <w:pPr>
        <w:pStyle w:val="20"/>
        <w:numPr>
          <w:ilvl w:val="1"/>
          <w:numId w:val="17"/>
        </w:numPr>
        <w:rPr>
          <w:lang w:eastAsia="zh-CN"/>
        </w:rPr>
      </w:pPr>
      <w:bookmarkStart w:id="34" w:name="_Toc391631604"/>
      <w:bookmarkStart w:id="35" w:name="_Toc398654015"/>
      <w:r>
        <w:rPr>
          <w:rFonts w:hint="eastAsia"/>
          <w:lang w:eastAsia="zh-CN"/>
        </w:rPr>
        <w:lastRenderedPageBreak/>
        <w:t>shannon-utils</w:t>
      </w:r>
      <w:r>
        <w:rPr>
          <w:rFonts w:hint="eastAsia"/>
          <w:lang w:eastAsia="zh-CN"/>
        </w:rPr>
        <w:t>管理工具</w:t>
      </w:r>
      <w:bookmarkEnd w:id="34"/>
      <w:bookmarkEnd w:id="35"/>
    </w:p>
    <w:p w:rsidR="002B4762" w:rsidRPr="00550D0B" w:rsidRDefault="00E06CB6" w:rsidP="00144E48">
      <w:pPr>
        <w:spacing w:afterLines="50" w:line="240" w:lineRule="auto"/>
        <w:contextualSpacing/>
        <w:rPr>
          <w:rFonts w:ascii="Calibri" w:eastAsia="华文仿宋" w:hAnsi="Calibri" w:cs="Courier New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2B4762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注意：使用</w:t>
      </w:r>
      <w:r w:rsidR="002B4762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shannon-utils</w:t>
      </w:r>
      <w:r w:rsidR="002B4762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工具需要</w:t>
      </w:r>
      <w:r w:rsidR="002B4762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root</w:t>
      </w:r>
      <w:r w:rsidR="002B4762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权限</w:t>
      </w:r>
    </w:p>
    <w:p w:rsidR="002B4762" w:rsidRPr="00550D0B" w:rsidRDefault="00E06CB6" w:rsidP="00144E48">
      <w:pPr>
        <w:spacing w:afterLines="50" w:line="240" w:lineRule="auto"/>
        <w:contextualSpacing/>
        <w:rPr>
          <w:rFonts w:ascii="Calibri" w:eastAsia="GungsuhChe" w:hAnsi="Calibri" w:cs="Courier New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2B4762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2B4762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注意：每块</w:t>
      </w:r>
      <w:r w:rsidR="002B4762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Direct-IO</w:t>
      </w:r>
      <w:r w:rsidR="002B4762" w:rsidRPr="00550D0B">
        <w:rPr>
          <w:rFonts w:ascii="Calibri" w:eastAsia="华文仿宋" w:hAnsi="Calibri" w:cs="Courier New"/>
          <w:b/>
          <w:color w:val="E65B01" w:themeColor="accent1" w:themeShade="BF"/>
          <w:vertAlign w:val="superscript"/>
          <w:lang w:eastAsia="zh-CN"/>
        </w:rPr>
        <w:t>TM</w:t>
      </w:r>
      <w:r w:rsidR="002B4762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 xml:space="preserve"> PCIe SSD</w:t>
      </w:r>
      <w:r w:rsidR="002B4762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卡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都会生成一个</w:t>
      </w:r>
      <w:r w:rsidR="00DB5E47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/dev/dfa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这样的块设备，一个</w:t>
      </w:r>
      <w:r w:rsidR="00DB5E47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/dev/scta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这样的字符设备，两者一一对应。</w:t>
      </w:r>
      <w:r w:rsidR="00DB5E47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a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是编号，表示系统识别的第一块卡。</w:t>
      </w:r>
      <w:r w:rsidR="00DB5E47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shannon-utils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工具均使用</w:t>
      </w:r>
      <w:r w:rsidR="00DB5E47" w:rsidRPr="00550D0B">
        <w:rPr>
          <w:rFonts w:ascii="Calibri" w:eastAsia="华文仿宋" w:hAnsi="Calibri" w:cs="Courier New"/>
          <w:b/>
          <w:color w:val="E65B01" w:themeColor="accent1" w:themeShade="BF"/>
          <w:lang w:eastAsia="zh-CN"/>
        </w:rPr>
        <w:t>/dev/sctx</w:t>
      </w:r>
      <w:r w:rsidR="00DB5E47" w:rsidRPr="00550D0B">
        <w:rPr>
          <w:rFonts w:ascii="Calibri" w:eastAsia="华文仿宋" w:hAnsi="华文仿宋" w:cs="Courier New"/>
          <w:b/>
          <w:color w:val="E65B01" w:themeColor="accent1" w:themeShade="BF"/>
          <w:lang w:eastAsia="zh-CN"/>
        </w:rPr>
        <w:t>字符设备作参数。</w:t>
      </w:r>
    </w:p>
    <w:p w:rsidR="00D436B2" w:rsidRPr="00550D0B" w:rsidRDefault="00D436B2" w:rsidP="00D436B2">
      <w:pPr>
        <w:spacing w:after="0" w:line="240" w:lineRule="auto"/>
        <w:rPr>
          <w:rFonts w:ascii="Calibri" w:hAnsi="Calibri"/>
          <w:b/>
          <w:color w:val="E65B01" w:themeColor="accent1" w:themeShade="BF"/>
          <w:lang w:eastAsia="zh-CN"/>
        </w:rPr>
      </w:pPr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36" w:name="_Toc347006175"/>
      <w:bookmarkStart w:id="37" w:name="_Toc347090207"/>
      <w:bookmarkStart w:id="38" w:name="_Toc353530312"/>
      <w:bookmarkStart w:id="39" w:name="_Toc360632670"/>
      <w:bookmarkStart w:id="40" w:name="_Toc369700928"/>
      <w:bookmarkStart w:id="41" w:name="_Toc369701035"/>
      <w:bookmarkStart w:id="42" w:name="_Toc369701080"/>
      <w:bookmarkStart w:id="43" w:name="_Toc369701225"/>
      <w:bookmarkStart w:id="44" w:name="_Toc370991955"/>
      <w:bookmarkStart w:id="45" w:name="_Toc371946530"/>
      <w:bookmarkStart w:id="46" w:name="_Toc391631605"/>
      <w:bookmarkStart w:id="47" w:name="_Toc398654016"/>
      <w:r w:rsidRPr="006976E2">
        <w:rPr>
          <w:rFonts w:hint="eastAsia"/>
          <w:lang w:eastAsia="zh-CN"/>
        </w:rPr>
        <w:t>shannon-status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2B476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2B4762" w:rsidRPr="002B4762" w:rsidRDefault="002B4762" w:rsidP="00144E48">
      <w:pPr>
        <w:spacing w:afterLines="50" w:line="240" w:lineRule="atLeast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shannon-statu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工具可以查询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2B476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 xml:space="preserve">PCIe 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卡的常用信息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如型号</w:t>
      </w:r>
      <w:r>
        <w:rPr>
          <w:rFonts w:ascii="Courier New" w:hAnsiTheme="minorEastAsia" w:cs="Courier New" w:hint="eastAsia"/>
          <w:szCs w:val="21"/>
          <w:lang w:eastAsia="zh-CN"/>
        </w:rPr>
        <w:t>,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序列号</w:t>
      </w:r>
      <w:r>
        <w:rPr>
          <w:rFonts w:ascii="Courier New" w:hAnsiTheme="minorEastAsia" w:cs="Courier New" w:hint="eastAsia"/>
          <w:szCs w:val="21"/>
          <w:lang w:eastAsia="zh-CN"/>
        </w:rPr>
        <w:t>,</w:t>
      </w:r>
      <w:r w:rsidRPr="002B4762">
        <w:rPr>
          <w:rFonts w:ascii="Courier New" w:hAnsiTheme="minorEastAsia" w:cs="Courier New" w:hint="eastAsia"/>
          <w:szCs w:val="21"/>
          <w:lang w:eastAsia="zh-CN"/>
        </w:rPr>
        <w:t>软硬件版本号</w:t>
      </w:r>
      <w:r>
        <w:rPr>
          <w:rFonts w:ascii="Courier New" w:hAnsiTheme="minorEastAsia" w:cs="Courier New" w:hint="eastAsia"/>
          <w:szCs w:val="21"/>
          <w:lang w:eastAsia="zh-CN"/>
        </w:rPr>
        <w:t>等</w:t>
      </w:r>
      <w:r>
        <w:rPr>
          <w:rFonts w:ascii="Courier New" w:hAnsiTheme="minorEastAsia" w:cs="Courier New" w:hint="eastAsia"/>
          <w:szCs w:val="21"/>
          <w:lang w:eastAsia="zh-CN"/>
        </w:rPr>
        <w:t>)</w:t>
      </w:r>
      <w:r>
        <w:rPr>
          <w:rFonts w:ascii="Courier New" w:hAnsiTheme="minorEastAsia" w:cs="Courier New" w:hint="eastAsia"/>
          <w:szCs w:val="21"/>
          <w:lang w:eastAsia="zh-CN"/>
        </w:rPr>
        <w:t>以及卡的工作情况</w:t>
      </w:r>
      <w:r w:rsidRPr="002B4762">
        <w:rPr>
          <w:rFonts w:ascii="Courier New" w:hAnsiTheme="minorEastAsia" w:cs="Courier New" w:hint="eastAsia"/>
          <w:szCs w:val="21"/>
          <w:lang w:eastAsia="zh-CN"/>
        </w:rPr>
        <w:t>。还可以实时</w:t>
      </w:r>
      <w:r w:rsidRPr="002B4762">
        <w:rPr>
          <w:rFonts w:ascii="Courier New" w:hAnsiTheme="minorEastAsia" w:cs="Courier New"/>
          <w:szCs w:val="21"/>
          <w:lang w:eastAsia="zh-CN"/>
        </w:rPr>
        <w:t>监控</w:t>
      </w:r>
      <w:r w:rsidRPr="002B4762">
        <w:rPr>
          <w:rFonts w:ascii="Courier New" w:hAnsiTheme="minorEastAsia" w:cs="Courier New"/>
          <w:szCs w:val="21"/>
          <w:lang w:eastAsia="zh-CN"/>
        </w:rPr>
        <w:t>SSD</w:t>
      </w:r>
      <w:r w:rsidRPr="002B4762">
        <w:rPr>
          <w:rFonts w:ascii="Courier New" w:hAnsiTheme="minorEastAsia" w:cs="Courier New"/>
          <w:szCs w:val="21"/>
          <w:lang w:eastAsia="zh-CN"/>
        </w:rPr>
        <w:t>卡当前运行状态</w:t>
      </w:r>
      <w:r w:rsidRPr="002B4762">
        <w:rPr>
          <w:rFonts w:ascii="Courier New" w:hAnsiTheme="minorEastAsia" w:cs="Courier New" w:hint="eastAsia"/>
          <w:szCs w:val="21"/>
          <w:lang w:eastAsia="zh-CN"/>
        </w:rPr>
        <w:t>，为用户了解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卡的使用情况提供方便。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2B476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2B4762" w:rsidRPr="00D436B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D436B2">
        <w:rPr>
          <w:rFonts w:ascii="Courier New" w:hAnsiTheme="minorEastAsia" w:cs="Courier New"/>
          <w:b/>
          <w:szCs w:val="21"/>
          <w:lang w:eastAsia="zh-CN"/>
        </w:rPr>
        <w:t>shannon-status [OPTIONS] [device]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="000A0722" w:rsidRPr="002B4762">
        <w:rPr>
          <w:rFonts w:ascii="Courier New" w:hAnsiTheme="minorEastAsia" w:cs="Courier New"/>
          <w:szCs w:val="21"/>
          <w:lang w:eastAsia="zh-CN"/>
        </w:rPr>
        <w:t>Direct-IO</w:t>
      </w:r>
      <w:r w:rsidR="000A0722"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>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 w:rsidR="00DB5E47"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7727" w:type="dxa"/>
        <w:jc w:val="center"/>
        <w:tblLook w:val="04A0"/>
      </w:tblPr>
      <w:tblGrid>
        <w:gridCol w:w="2697"/>
        <w:gridCol w:w="5030"/>
      </w:tblGrid>
      <w:tr w:rsidR="002B4762" w:rsidRPr="0047568F" w:rsidTr="00AD069E">
        <w:trPr>
          <w:cnfStyle w:val="100000000000"/>
          <w:trHeight w:val="345"/>
          <w:jc w:val="center"/>
        </w:trPr>
        <w:tc>
          <w:tcPr>
            <w:cnfStyle w:val="001000000000"/>
            <w:tcW w:w="2685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OPTIONS</w:t>
            </w:r>
          </w:p>
        </w:tc>
        <w:tc>
          <w:tcPr>
            <w:tcW w:w="5042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选项说明</w:t>
            </w:r>
          </w:p>
        </w:tc>
      </w:tr>
      <w:tr w:rsidR="00F7696E" w:rsidRPr="0047568F" w:rsidTr="00AD069E">
        <w:trPr>
          <w:cnfStyle w:val="000000100000"/>
          <w:jc w:val="center"/>
        </w:trPr>
        <w:tc>
          <w:tcPr>
            <w:cnfStyle w:val="001000000000"/>
            <w:tcW w:w="2685" w:type="dxa"/>
          </w:tcPr>
          <w:p w:rsidR="00F7696E" w:rsidRPr="0047568F" w:rsidRDefault="00F7696E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5042" w:type="dxa"/>
          </w:tcPr>
          <w:p w:rsidR="00F7696E" w:rsidRPr="0047568F" w:rsidRDefault="00F7696E" w:rsidP="00DB5E47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2B4762" w:rsidRPr="0047568F" w:rsidTr="00AD069E">
        <w:trPr>
          <w:jc w:val="center"/>
        </w:trPr>
        <w:tc>
          <w:tcPr>
            <w:cnfStyle w:val="001000000000"/>
            <w:tcW w:w="2685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5042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显示命令帮助</w:t>
            </w:r>
            <w:r w:rsidR="00F7696E"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。</w:t>
            </w:r>
          </w:p>
        </w:tc>
      </w:tr>
      <w:tr w:rsidR="00F7696E" w:rsidRPr="0047568F" w:rsidTr="00AD069E">
        <w:trPr>
          <w:cnfStyle w:val="000000100000"/>
          <w:jc w:val="center"/>
        </w:trPr>
        <w:tc>
          <w:tcPr>
            <w:cnfStyle w:val="001000000000"/>
            <w:tcW w:w="2685" w:type="dxa"/>
          </w:tcPr>
          <w:p w:rsidR="00F7696E" w:rsidRPr="0047568F" w:rsidRDefault="00F7696E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-p, --print</w:t>
            </w:r>
          </w:p>
        </w:tc>
        <w:tc>
          <w:tcPr>
            <w:tcW w:w="5042" w:type="dxa"/>
          </w:tcPr>
          <w:p w:rsidR="00F7696E" w:rsidRPr="0047568F" w:rsidRDefault="00F7696E" w:rsidP="00DB5E47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输出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key=value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格式，便于脚本解析</w:t>
            </w:r>
          </w:p>
        </w:tc>
      </w:tr>
      <w:tr w:rsidR="002B4762" w:rsidRPr="0047568F" w:rsidTr="00AD069E">
        <w:trPr>
          <w:jc w:val="center"/>
        </w:trPr>
        <w:tc>
          <w:tcPr>
            <w:cnfStyle w:val="001000000000"/>
            <w:tcW w:w="2685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-a,</w:t>
            </w:r>
            <w:r w:rsidR="00AD069E"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 xml:space="preserve"> 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--all</w:t>
            </w:r>
          </w:p>
        </w:tc>
        <w:tc>
          <w:tcPr>
            <w:tcW w:w="5042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查找当前系统安装的所有</w:t>
            </w:r>
            <w:r w:rsidR="00DB5E47"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Direct-IO</w:t>
            </w:r>
            <w:r w:rsidR="00DB5E47" w:rsidRPr="0047568F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="00DB5E47"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 xml:space="preserve"> PCIe 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SSD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卡，并打印每块卡的状态信息。这种情况下，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device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参数将不起作用。</w:t>
            </w:r>
          </w:p>
        </w:tc>
      </w:tr>
      <w:tr w:rsidR="00AD069E" w:rsidRPr="0047568F" w:rsidTr="00AD069E">
        <w:trPr>
          <w:cnfStyle w:val="000000100000"/>
          <w:jc w:val="center"/>
        </w:trPr>
        <w:tc>
          <w:tcPr>
            <w:cnfStyle w:val="001000000000"/>
            <w:tcW w:w="2685" w:type="dxa"/>
          </w:tcPr>
          <w:p w:rsidR="00AD069E" w:rsidRPr="0047568F" w:rsidRDefault="00AD069E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-l, --list</w:t>
            </w:r>
          </w:p>
        </w:tc>
        <w:tc>
          <w:tcPr>
            <w:tcW w:w="5042" w:type="dxa"/>
          </w:tcPr>
          <w:p w:rsidR="00AD069E" w:rsidRPr="0047568F" w:rsidRDefault="00AD069E" w:rsidP="00AD069E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列出所有安装在系统上行的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Direct-IO</w:t>
            </w:r>
            <w:r w:rsidRPr="0047568F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 xml:space="preserve"> PCIe SSD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卡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，并打印一些最基本信息。</w:t>
            </w:r>
          </w:p>
        </w:tc>
      </w:tr>
      <w:tr w:rsidR="00AD069E" w:rsidRPr="0047568F" w:rsidTr="00AD069E">
        <w:trPr>
          <w:jc w:val="center"/>
        </w:trPr>
        <w:tc>
          <w:tcPr>
            <w:cnfStyle w:val="001000000000"/>
            <w:tcW w:w="2685" w:type="dxa"/>
          </w:tcPr>
          <w:p w:rsidR="00AD069E" w:rsidRDefault="00AD069E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-x, --expert</w:t>
            </w:r>
          </w:p>
        </w:tc>
        <w:tc>
          <w:tcPr>
            <w:tcW w:w="5042" w:type="dxa"/>
          </w:tcPr>
          <w:p w:rsidR="00AD069E" w:rsidRDefault="00AD069E" w:rsidP="00AD069E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专家模式，显示一些底层细节信息</w:t>
            </w:r>
          </w:p>
        </w:tc>
      </w:tr>
      <w:tr w:rsidR="002B4762" w:rsidRPr="0047568F" w:rsidTr="00AD069E">
        <w:trPr>
          <w:cnfStyle w:val="000000100000"/>
          <w:jc w:val="center"/>
        </w:trPr>
        <w:tc>
          <w:tcPr>
            <w:cnfStyle w:val="001000000000"/>
            <w:tcW w:w="2685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-r SECS, --refresh=SECS</w:t>
            </w:r>
          </w:p>
        </w:tc>
        <w:tc>
          <w:tcPr>
            <w:tcW w:w="5042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设置监控窗口的刷新时间，默认为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2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秒</w:t>
            </w:r>
            <w:r w:rsidR="00FB326F"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，这个选项</w:t>
            </w:r>
            <w:r w:rsidR="00814EA6"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必须和</w:t>
            </w:r>
            <w:r w:rsidR="00814EA6"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-m</w:t>
            </w:r>
            <w:r w:rsidR="00814EA6"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选项一起使用才有意义。</w:t>
            </w:r>
          </w:p>
        </w:tc>
      </w:tr>
      <w:tr w:rsidR="002B4762" w:rsidRPr="0047568F" w:rsidTr="00AD069E">
        <w:trPr>
          <w:jc w:val="center"/>
        </w:trPr>
        <w:tc>
          <w:tcPr>
            <w:cnfStyle w:val="001000000000"/>
            <w:tcW w:w="2685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-m,</w:t>
            </w:r>
          </w:p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--monitor</w:t>
            </w:r>
          </w:p>
        </w:tc>
        <w:tc>
          <w:tcPr>
            <w:tcW w:w="5042" w:type="dxa"/>
          </w:tcPr>
          <w:p w:rsidR="002B4762" w:rsidRPr="0047568F" w:rsidRDefault="002B4762" w:rsidP="00DB5E47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打开一个监控窗口，实时监控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device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指定的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Direct-IO</w:t>
            </w:r>
            <w:r w:rsidR="00FB326F" w:rsidRPr="0047568F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="00FB326F"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SSD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卡的工作状态，如果没有这个选项，将只会给出一个简要的信息报告。</w:t>
            </w:r>
          </w:p>
        </w:tc>
      </w:tr>
    </w:tbl>
    <w:p w:rsidR="002B4762" w:rsidRPr="002B4762" w:rsidRDefault="002B4762" w:rsidP="007E300F">
      <w:pPr>
        <w:pStyle w:val="3"/>
        <w:spacing w:before="156" w:after="156"/>
        <w:ind w:leftChars="200" w:left="400"/>
        <w:rPr>
          <w:lang w:eastAsia="zh-CN"/>
        </w:rPr>
      </w:pPr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48" w:name="_Toc347006176"/>
      <w:bookmarkStart w:id="49" w:name="_Toc347090208"/>
      <w:bookmarkStart w:id="50" w:name="_Toc353530313"/>
      <w:bookmarkStart w:id="51" w:name="_Toc360632671"/>
      <w:bookmarkStart w:id="52" w:name="_Toc369700929"/>
      <w:bookmarkStart w:id="53" w:name="_Toc369701036"/>
      <w:bookmarkStart w:id="54" w:name="_Toc369701081"/>
      <w:bookmarkStart w:id="55" w:name="_Toc369701226"/>
      <w:bookmarkStart w:id="56" w:name="_Toc370991956"/>
      <w:bookmarkStart w:id="57" w:name="_Toc371946531"/>
      <w:bookmarkStart w:id="58" w:name="_Toc391631606"/>
      <w:bookmarkStart w:id="59" w:name="_Toc398654017"/>
      <w:r w:rsidRPr="002B4762">
        <w:rPr>
          <w:rFonts w:hint="eastAsia"/>
          <w:lang w:eastAsia="zh-CN"/>
        </w:rPr>
        <w:t>shannon-detach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2B4762" w:rsidRPr="009E1E7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9E1E7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lastRenderedPageBreak/>
        <w:t>shannon-detach</w:t>
      </w:r>
      <w:r w:rsidRPr="002B4762">
        <w:rPr>
          <w:rFonts w:ascii="Courier New" w:hAnsiTheme="minorEastAsia" w:cs="Courier New"/>
          <w:szCs w:val="21"/>
          <w:lang w:eastAsia="zh-CN"/>
        </w:rPr>
        <w:t>工具将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9E1E7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9E1E72">
        <w:rPr>
          <w:rFonts w:ascii="Courier New" w:hAnsiTheme="minorEastAsia" w:cs="Courier New" w:hint="eastAsia"/>
          <w:szCs w:val="21"/>
          <w:lang w:eastAsia="zh-CN"/>
        </w:rPr>
        <w:t xml:space="preserve"> PCIe SSD</w:t>
      </w:r>
      <w:r w:rsidRPr="002B4762">
        <w:rPr>
          <w:rFonts w:ascii="Courier New" w:hAnsiTheme="minorEastAsia" w:cs="Courier New"/>
          <w:szCs w:val="21"/>
          <w:lang w:eastAsia="zh-CN"/>
        </w:rPr>
        <w:t>卡对应的块设备文件从系统中移出，使得</w:t>
      </w:r>
      <w:r w:rsidR="009E1E72">
        <w:rPr>
          <w:rFonts w:ascii="Courier New" w:hAnsiTheme="minorEastAsia" w:cs="Courier New" w:hint="eastAsia"/>
          <w:szCs w:val="21"/>
          <w:lang w:eastAsia="zh-CN"/>
        </w:rPr>
        <w:t>块</w:t>
      </w:r>
      <w:r w:rsidRPr="002B4762">
        <w:rPr>
          <w:rFonts w:ascii="Courier New" w:hAnsiTheme="minorEastAsia" w:cs="Courier New"/>
          <w:szCs w:val="21"/>
          <w:lang w:eastAsia="zh-CN"/>
        </w:rPr>
        <w:t>设备不可访问，进行保护，以便于进行诸如</w:t>
      </w:r>
      <w:r w:rsidRPr="002B4762">
        <w:rPr>
          <w:rFonts w:ascii="Courier New" w:hAnsiTheme="minorEastAsia" w:cs="Courier New"/>
          <w:szCs w:val="21"/>
          <w:lang w:eastAsia="zh-CN"/>
        </w:rPr>
        <w:t>shannon-format</w:t>
      </w:r>
      <w:r w:rsidRPr="002B4762">
        <w:rPr>
          <w:rFonts w:ascii="Courier New" w:hAnsiTheme="minorEastAsia" w:cs="Courier New"/>
          <w:szCs w:val="21"/>
          <w:lang w:eastAsia="zh-CN"/>
        </w:rPr>
        <w:t>等高级的控制操作。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如果当前没有程序使用块设备，命令成功返回，对应的块设备文件已经从系统中移除。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如设备正在被使用，</w:t>
      </w:r>
      <w:r w:rsidRPr="002B4762">
        <w:rPr>
          <w:rFonts w:ascii="Courier New" w:hAnsiTheme="minorEastAsia" w:cs="Courier New" w:hint="eastAsia"/>
          <w:szCs w:val="21"/>
          <w:lang w:eastAsia="zh-CN"/>
        </w:rPr>
        <w:t>detach</w:t>
      </w:r>
      <w:r w:rsidRPr="002B4762">
        <w:rPr>
          <w:rFonts w:ascii="Courier New" w:hAnsiTheme="minorEastAsia" w:cs="Courier New" w:hint="eastAsia"/>
          <w:szCs w:val="21"/>
          <w:lang w:eastAsia="zh-CN"/>
        </w:rPr>
        <w:t>操作将因设备处于忙状态而失败，提示当前设备的使用计数等信息后退出。</w:t>
      </w:r>
      <w:r w:rsidRPr="002B4762">
        <w:rPr>
          <w:rFonts w:ascii="Courier New" w:hAnsiTheme="minorEastAsia" w:cs="Courier New"/>
          <w:szCs w:val="21"/>
          <w:lang w:eastAsia="zh-CN"/>
        </w:rPr>
        <w:t>可以使用</w:t>
      </w:r>
      <w:r w:rsidRPr="002B4762">
        <w:rPr>
          <w:rFonts w:ascii="Courier New" w:hAnsiTheme="minorEastAsia" w:cs="Courier New"/>
          <w:szCs w:val="21"/>
          <w:lang w:eastAsia="zh-CN"/>
        </w:rPr>
        <w:t>fuser,</w:t>
      </w:r>
      <w:r w:rsidR="009E1E72">
        <w:rPr>
          <w:rFonts w:ascii="Courier New" w:hAnsiTheme="minorEastAsia" w:cs="Courier New"/>
          <w:szCs w:val="21"/>
          <w:lang w:eastAsia="zh-CN"/>
        </w:rPr>
        <w:t>mount,</w:t>
      </w:r>
      <w:r w:rsidRPr="002B4762">
        <w:rPr>
          <w:rFonts w:ascii="Courier New" w:hAnsiTheme="minorEastAsia" w:cs="Courier New"/>
          <w:szCs w:val="21"/>
          <w:lang w:eastAsia="zh-CN"/>
        </w:rPr>
        <w:t>lsof</w:t>
      </w:r>
      <w:r w:rsidRPr="002B4762">
        <w:rPr>
          <w:rFonts w:ascii="Courier New" w:hAnsiTheme="minorEastAsia" w:cs="Courier New"/>
          <w:szCs w:val="21"/>
          <w:lang w:eastAsia="zh-CN"/>
        </w:rPr>
        <w:t>等工具来查找哪些进程正在使用设备，关闭这些进程，然后再次使用</w:t>
      </w:r>
      <w:r w:rsidRPr="002B4762">
        <w:rPr>
          <w:rFonts w:ascii="Courier New" w:hAnsiTheme="minorEastAsia" w:cs="Courier New"/>
          <w:szCs w:val="21"/>
          <w:lang w:eastAsia="zh-CN"/>
        </w:rPr>
        <w:t>shannon-detach</w:t>
      </w:r>
      <w:r w:rsidRPr="002B4762">
        <w:rPr>
          <w:rFonts w:ascii="Courier New" w:hAnsiTheme="minorEastAsia" w:cs="Courier New"/>
          <w:szCs w:val="21"/>
          <w:lang w:eastAsia="zh-CN"/>
        </w:rPr>
        <w:t>，直至成功。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9E1E7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9E1E72" w:rsidRDefault="009E1E7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9E1E72">
        <w:rPr>
          <w:rFonts w:ascii="Courier New" w:hAnsiTheme="minorEastAsia" w:cs="Courier New"/>
          <w:b/>
          <w:szCs w:val="21"/>
          <w:lang w:eastAsia="zh-CN"/>
        </w:rPr>
        <w:t>shannon-detach  [OPTIONS]  [device]</w:t>
      </w:r>
    </w:p>
    <w:p w:rsidR="009E1E72" w:rsidRDefault="009E1E7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="000A0722" w:rsidRPr="002B4762">
        <w:rPr>
          <w:rFonts w:ascii="Courier New" w:hAnsiTheme="minorEastAsia" w:cs="Courier New"/>
          <w:szCs w:val="21"/>
          <w:lang w:eastAsia="zh-CN"/>
        </w:rPr>
        <w:t>Direct-IO</w:t>
      </w:r>
      <w:r w:rsidR="000A0722"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>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7727" w:type="dxa"/>
        <w:jc w:val="center"/>
        <w:tblLook w:val="04A0"/>
      </w:tblPr>
      <w:tblGrid>
        <w:gridCol w:w="2827"/>
        <w:gridCol w:w="4900"/>
      </w:tblGrid>
      <w:tr w:rsidR="000F13B9" w:rsidRPr="007C56F4" w:rsidTr="00AD069E">
        <w:trPr>
          <w:cnfStyle w:val="100000000000"/>
          <w:trHeight w:val="345"/>
          <w:jc w:val="center"/>
        </w:trPr>
        <w:tc>
          <w:tcPr>
            <w:cnfStyle w:val="001000000000"/>
            <w:tcW w:w="2827" w:type="dxa"/>
          </w:tcPr>
          <w:p w:rsidR="000F13B9" w:rsidRPr="007C56F4" w:rsidRDefault="000F13B9" w:rsidP="00A64181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7C56F4">
              <w:rPr>
                <w:rFonts w:ascii="Courier New" w:eastAsia="华文仿宋" w:hAnsi="Courier New" w:cs="Courier New"/>
                <w:szCs w:val="21"/>
                <w:lang w:eastAsia="zh-CN"/>
              </w:rPr>
              <w:t>OPTIONS</w:t>
            </w:r>
          </w:p>
        </w:tc>
        <w:tc>
          <w:tcPr>
            <w:tcW w:w="4900" w:type="dxa"/>
          </w:tcPr>
          <w:p w:rsidR="000F13B9" w:rsidRPr="007C56F4" w:rsidRDefault="000F13B9" w:rsidP="00A64181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7C56F4">
              <w:rPr>
                <w:rFonts w:ascii="Courier New" w:eastAsia="华文仿宋" w:hAnsi="华文仿宋" w:cs="Courier New"/>
                <w:szCs w:val="21"/>
                <w:lang w:eastAsia="zh-CN"/>
              </w:rPr>
              <w:t>选项说明</w:t>
            </w:r>
          </w:p>
        </w:tc>
      </w:tr>
      <w:tr w:rsidR="00AD069E" w:rsidRPr="007C56F4" w:rsidTr="00AD069E">
        <w:trPr>
          <w:cnfStyle w:val="000000100000"/>
          <w:jc w:val="center"/>
        </w:trPr>
        <w:tc>
          <w:tcPr>
            <w:cnfStyle w:val="001000000000"/>
            <w:tcW w:w="2827" w:type="dxa"/>
          </w:tcPr>
          <w:p w:rsidR="00AD069E" w:rsidRPr="0047568F" w:rsidRDefault="00AD069E" w:rsidP="00280A8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4900" w:type="dxa"/>
          </w:tcPr>
          <w:p w:rsidR="00AD069E" w:rsidRPr="0047568F" w:rsidRDefault="00AD069E" w:rsidP="00280A88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AD069E" w:rsidRPr="007C56F4" w:rsidTr="00AD069E">
        <w:trPr>
          <w:jc w:val="center"/>
        </w:trPr>
        <w:tc>
          <w:tcPr>
            <w:cnfStyle w:val="001000000000"/>
            <w:tcW w:w="2827" w:type="dxa"/>
          </w:tcPr>
          <w:p w:rsidR="00AD069E" w:rsidRPr="007C56F4" w:rsidRDefault="00AD069E" w:rsidP="00A64181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7C56F4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4900" w:type="dxa"/>
          </w:tcPr>
          <w:p w:rsidR="00AD069E" w:rsidRPr="007C56F4" w:rsidRDefault="00AD069E" w:rsidP="00A64181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7C56F4">
              <w:rPr>
                <w:rFonts w:ascii="Courier New" w:eastAsia="华文仿宋" w:hAnsi="华文仿宋" w:cs="Courier New"/>
                <w:szCs w:val="21"/>
                <w:lang w:eastAsia="zh-CN"/>
              </w:rPr>
              <w:t>显示命令帮助</w:t>
            </w:r>
            <w:r w:rsidRPr="007C56F4">
              <w:rPr>
                <w:rFonts w:ascii="Courier New" w:eastAsia="华文仿宋" w:hAnsi="Courier New" w:cs="Courier New"/>
                <w:szCs w:val="21"/>
                <w:lang w:eastAsia="zh-CN"/>
              </w:rPr>
              <w:t>.</w:t>
            </w:r>
          </w:p>
        </w:tc>
      </w:tr>
    </w:tbl>
    <w:p w:rsidR="000F13B9" w:rsidRPr="000F13B9" w:rsidRDefault="000F13B9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60" w:name="_Toc391631607"/>
      <w:bookmarkStart w:id="61" w:name="_Toc347006177"/>
      <w:bookmarkStart w:id="62" w:name="_Toc347090209"/>
      <w:bookmarkStart w:id="63" w:name="_Toc353530314"/>
      <w:bookmarkStart w:id="64" w:name="_Toc360632672"/>
      <w:bookmarkStart w:id="65" w:name="_Toc369700930"/>
      <w:bookmarkStart w:id="66" w:name="_Toc369701037"/>
      <w:bookmarkStart w:id="67" w:name="_Toc369701082"/>
      <w:bookmarkStart w:id="68" w:name="_Toc369701227"/>
      <w:bookmarkStart w:id="69" w:name="_Toc370991957"/>
      <w:bookmarkStart w:id="70" w:name="_Toc371946532"/>
      <w:bookmarkStart w:id="71" w:name="_Toc398654018"/>
      <w:r w:rsidRPr="002B4762">
        <w:rPr>
          <w:rFonts w:hint="eastAsia"/>
          <w:lang w:eastAsia="zh-CN"/>
        </w:rPr>
        <w:t>shannon-attach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2B4762" w:rsidRPr="009E1E7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9E1E7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shannon-</w:t>
      </w:r>
      <w:r w:rsidRPr="002B4762">
        <w:rPr>
          <w:rFonts w:ascii="Courier New" w:hAnsiTheme="minorEastAsia" w:cs="Courier New" w:hint="eastAsia"/>
          <w:szCs w:val="21"/>
          <w:lang w:eastAsia="zh-CN"/>
        </w:rPr>
        <w:t>attach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工具将已经</w:t>
      </w:r>
      <w:r w:rsidRPr="002B4762">
        <w:rPr>
          <w:rFonts w:ascii="Courier New" w:hAnsiTheme="minorEastAsia" w:cs="Courier New" w:hint="eastAsia"/>
          <w:szCs w:val="21"/>
          <w:lang w:eastAsia="zh-CN"/>
        </w:rPr>
        <w:t>detached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的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="009E1E72" w:rsidRPr="009E1E72">
        <w:rPr>
          <w:rFonts w:ascii="Courier New" w:hAnsiTheme="minorEastAsia" w:cs="Courier New" w:hint="eastAsia"/>
          <w:szCs w:val="21"/>
          <w:vertAlign w:val="superscript"/>
          <w:lang w:eastAsia="zh-CN"/>
        </w:rPr>
        <w:t>TM</w:t>
      </w:r>
      <w:r w:rsidR="009E1E72">
        <w:rPr>
          <w:rFonts w:ascii="Courier New" w:hAnsiTheme="minorEastAsia" w:cs="Courier New" w:hint="eastAsia"/>
          <w:szCs w:val="21"/>
          <w:lang w:eastAsia="zh-CN"/>
        </w:rPr>
        <w:t xml:space="preserve"> PCIe SSD</w:t>
      </w:r>
      <w:r w:rsidRPr="002B4762">
        <w:rPr>
          <w:rFonts w:ascii="Courier New" w:hAnsiTheme="minorEastAsia" w:cs="Courier New"/>
          <w:szCs w:val="21"/>
          <w:lang w:eastAsia="zh-CN"/>
        </w:rPr>
        <w:t>卡对应的块设备文件</w:t>
      </w:r>
      <w:r w:rsidRPr="002B4762">
        <w:rPr>
          <w:rFonts w:ascii="Courier New" w:hAnsiTheme="minorEastAsia" w:cs="Courier New" w:hint="eastAsia"/>
          <w:szCs w:val="21"/>
          <w:lang w:eastAsia="zh-CN"/>
        </w:rPr>
        <w:t>重新加入到系统之中</w:t>
      </w:r>
      <w:r w:rsidR="000A0722">
        <w:rPr>
          <w:rFonts w:ascii="Courier New" w:hAnsiTheme="minorEastAsia" w:cs="Courier New" w:hint="eastAsia"/>
          <w:szCs w:val="21"/>
          <w:lang w:eastAsia="zh-CN"/>
        </w:rPr>
        <w:t>；</w:t>
      </w:r>
      <w:r w:rsidRPr="002B4762">
        <w:rPr>
          <w:rFonts w:ascii="Courier New" w:hAnsiTheme="minorEastAsia" w:cs="Courier New" w:hint="eastAsia"/>
          <w:szCs w:val="21"/>
          <w:lang w:eastAsia="zh-CN"/>
        </w:rPr>
        <w:t>还可以将磁盘的读写模式设置成为</w:t>
      </w:r>
      <w:r w:rsidRPr="002B4762">
        <w:rPr>
          <w:rFonts w:ascii="Courier New" w:hAnsiTheme="minorEastAsia" w:cs="Courier New" w:hint="eastAsia"/>
          <w:szCs w:val="21"/>
          <w:lang w:eastAsia="zh-CN"/>
        </w:rPr>
        <w:t>reduced</w:t>
      </w:r>
      <w:r w:rsidR="000A0722">
        <w:rPr>
          <w:rFonts w:ascii="Courier New" w:hAnsiTheme="minorEastAsia" w:cs="Courier New" w:hint="eastAsia"/>
          <w:szCs w:val="21"/>
          <w:lang w:eastAsia="zh-CN"/>
        </w:rPr>
        <w:t>-</w:t>
      </w:r>
      <w:r w:rsidRPr="002B4762">
        <w:rPr>
          <w:rFonts w:ascii="Courier New" w:hAnsiTheme="minorEastAsia" w:cs="Courier New" w:hint="eastAsia"/>
          <w:szCs w:val="21"/>
          <w:lang w:eastAsia="zh-CN"/>
        </w:rPr>
        <w:t>write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和</w:t>
      </w:r>
      <w:r w:rsidRPr="002B4762">
        <w:rPr>
          <w:rFonts w:ascii="Courier New" w:hAnsiTheme="minorEastAsia" w:cs="Courier New" w:hint="eastAsia"/>
          <w:szCs w:val="21"/>
          <w:lang w:eastAsia="zh-CN"/>
        </w:rPr>
        <w:t>readonly</w:t>
      </w:r>
      <w:r w:rsidRPr="002B4762">
        <w:rPr>
          <w:rFonts w:ascii="Courier New" w:hAnsiTheme="minorEastAsia" w:cs="Courier New" w:hint="eastAsia"/>
          <w:szCs w:val="21"/>
          <w:lang w:eastAsia="zh-CN"/>
        </w:rPr>
        <w:t>模式。如果不加指定读写模式的选项，将默认设置为</w:t>
      </w:r>
      <w:r w:rsidRPr="002B4762">
        <w:rPr>
          <w:rFonts w:ascii="Courier New" w:hAnsiTheme="minorEastAsia" w:cs="Courier New" w:hint="eastAsia"/>
          <w:szCs w:val="21"/>
          <w:lang w:eastAsia="zh-CN"/>
        </w:rPr>
        <w:t>readwrite</w:t>
      </w:r>
      <w:r w:rsidR="000A0722">
        <w:rPr>
          <w:rFonts w:ascii="Courier New" w:hAnsiTheme="minorEastAsia" w:cs="Courier New" w:hint="eastAsia"/>
          <w:szCs w:val="21"/>
          <w:lang w:eastAsia="zh-CN"/>
        </w:rPr>
        <w:t>（可读写）模式。</w:t>
      </w:r>
      <w:r w:rsidRPr="002B4762">
        <w:rPr>
          <w:rFonts w:ascii="Courier New" w:hAnsiTheme="minorEastAsia" w:cs="Courier New" w:hint="eastAsia"/>
          <w:szCs w:val="21"/>
          <w:lang w:eastAsia="zh-CN"/>
        </w:rPr>
        <w:t>根据磁盘的不同使用状况，设置读写模式可能失败，如出现这种情况，请联系宝存技术支持工程师。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0A0722" w:rsidRPr="000A072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/>
          <w:b/>
          <w:szCs w:val="21"/>
          <w:lang w:eastAsia="zh-CN"/>
        </w:rPr>
        <w:t>shannon-</w:t>
      </w:r>
      <w:r w:rsidRPr="000A0722">
        <w:rPr>
          <w:rFonts w:ascii="Courier New" w:hAnsiTheme="minorEastAsia" w:cs="Courier New" w:hint="eastAsia"/>
          <w:b/>
          <w:szCs w:val="21"/>
          <w:lang w:eastAsia="zh-CN"/>
        </w:rPr>
        <w:t>attach</w:t>
      </w:r>
      <w:r w:rsidRPr="000A0722">
        <w:rPr>
          <w:rFonts w:ascii="Courier New" w:hAnsiTheme="minorEastAsia" w:cs="Courier New"/>
          <w:b/>
          <w:szCs w:val="21"/>
          <w:lang w:eastAsia="zh-CN"/>
        </w:rPr>
        <w:t xml:space="preserve">  [OPTIONS]  [device]</w:t>
      </w:r>
    </w:p>
    <w:p w:rsidR="000A0722" w:rsidRPr="002B476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7593" w:type="dxa"/>
        <w:jc w:val="center"/>
        <w:tblLook w:val="04A0"/>
      </w:tblPr>
      <w:tblGrid>
        <w:gridCol w:w="2817"/>
        <w:gridCol w:w="4776"/>
      </w:tblGrid>
      <w:tr w:rsidR="002B4762" w:rsidRPr="002B4762" w:rsidTr="001A6032">
        <w:trPr>
          <w:cnfStyle w:val="100000000000"/>
          <w:jc w:val="center"/>
        </w:trPr>
        <w:tc>
          <w:tcPr>
            <w:cnfStyle w:val="001000000000"/>
            <w:tcW w:w="2817" w:type="dxa"/>
          </w:tcPr>
          <w:p w:rsidR="002B4762" w:rsidRPr="002B4762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hAnsiTheme="minorEastAsia" w:cs="Courier New"/>
                <w:szCs w:val="21"/>
                <w:lang w:eastAsia="zh-CN"/>
              </w:rPr>
            </w:pPr>
            <w:r w:rsidRPr="002B4762">
              <w:rPr>
                <w:rFonts w:ascii="Courier New" w:hAnsiTheme="minorEastAsia" w:cs="Courier New" w:hint="eastAsia"/>
                <w:szCs w:val="21"/>
                <w:lang w:eastAsia="zh-CN"/>
              </w:rPr>
              <w:t>OPTIONS</w:t>
            </w:r>
          </w:p>
        </w:tc>
        <w:tc>
          <w:tcPr>
            <w:tcW w:w="4776" w:type="dxa"/>
          </w:tcPr>
          <w:p w:rsidR="002B4762" w:rsidRPr="002B4762" w:rsidRDefault="002B4762" w:rsidP="002B4762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hAnsiTheme="minorEastAsia" w:cs="Courier New"/>
                <w:szCs w:val="21"/>
                <w:lang w:eastAsia="zh-CN"/>
              </w:rPr>
            </w:pPr>
            <w:r w:rsidRPr="002B4762">
              <w:rPr>
                <w:rFonts w:ascii="Courier New" w:hAnsiTheme="minorEastAsia" w:cs="Courier New" w:hint="eastAsia"/>
                <w:szCs w:val="21"/>
                <w:lang w:eastAsia="zh-CN"/>
              </w:rPr>
              <w:t>选项说明</w:t>
            </w:r>
          </w:p>
        </w:tc>
      </w:tr>
      <w:tr w:rsidR="001A6032" w:rsidRPr="002B4762" w:rsidTr="001A6032">
        <w:trPr>
          <w:cnfStyle w:val="000000100000"/>
          <w:jc w:val="center"/>
        </w:trPr>
        <w:tc>
          <w:tcPr>
            <w:cnfStyle w:val="001000000000"/>
            <w:tcW w:w="2817" w:type="dxa"/>
          </w:tcPr>
          <w:p w:rsidR="001A6032" w:rsidRPr="0047568F" w:rsidRDefault="001A6032" w:rsidP="00280A8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4776" w:type="dxa"/>
          </w:tcPr>
          <w:p w:rsidR="001A6032" w:rsidRPr="0047568F" w:rsidRDefault="001A6032" w:rsidP="00280A88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1A6032" w:rsidRPr="002B4762" w:rsidTr="001A6032">
        <w:trPr>
          <w:jc w:val="center"/>
        </w:trPr>
        <w:tc>
          <w:tcPr>
            <w:cnfStyle w:val="001000000000"/>
            <w:tcW w:w="2817" w:type="dxa"/>
          </w:tcPr>
          <w:p w:rsidR="001A6032" w:rsidRPr="0047568F" w:rsidRDefault="001A603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4776" w:type="dxa"/>
          </w:tcPr>
          <w:p w:rsidR="001A6032" w:rsidRPr="0047568F" w:rsidRDefault="001A6032" w:rsidP="002B4762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显示帮助信息。</w:t>
            </w:r>
          </w:p>
        </w:tc>
      </w:tr>
      <w:tr w:rsidR="001A6032" w:rsidRPr="002B4762" w:rsidTr="001A6032">
        <w:trPr>
          <w:cnfStyle w:val="000000100000"/>
          <w:jc w:val="center"/>
        </w:trPr>
        <w:tc>
          <w:tcPr>
            <w:cnfStyle w:val="001000000000"/>
            <w:tcW w:w="2817" w:type="dxa"/>
          </w:tcPr>
          <w:p w:rsidR="001A6032" w:rsidRPr="0047568F" w:rsidRDefault="001A6032" w:rsidP="00065E53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-n, --readonly</w:t>
            </w:r>
          </w:p>
        </w:tc>
        <w:tc>
          <w:tcPr>
            <w:tcW w:w="4776" w:type="dxa"/>
          </w:tcPr>
          <w:p w:rsidR="001A6032" w:rsidRPr="0047568F" w:rsidRDefault="001A6032" w:rsidP="002B4762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设置读写模式为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readonly</w:t>
            </w:r>
          </w:p>
        </w:tc>
      </w:tr>
      <w:tr w:rsidR="001A6032" w:rsidRPr="002B4762" w:rsidTr="001A6032">
        <w:trPr>
          <w:jc w:val="center"/>
        </w:trPr>
        <w:tc>
          <w:tcPr>
            <w:cnfStyle w:val="001000000000"/>
            <w:tcW w:w="2817" w:type="dxa"/>
          </w:tcPr>
          <w:p w:rsidR="001A6032" w:rsidRPr="0047568F" w:rsidRDefault="001A603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-r, --reduced-write</w:t>
            </w:r>
          </w:p>
        </w:tc>
        <w:tc>
          <w:tcPr>
            <w:tcW w:w="4776" w:type="dxa"/>
          </w:tcPr>
          <w:p w:rsidR="001A6032" w:rsidRPr="0047568F" w:rsidRDefault="001A6032" w:rsidP="002B4762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设置读写模式为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reduced-write</w:t>
            </w:r>
          </w:p>
        </w:tc>
      </w:tr>
    </w:tbl>
    <w:p w:rsidR="008514F5" w:rsidRDefault="008514F5" w:rsidP="000A0722">
      <w:pPr>
        <w:pStyle w:val="3"/>
        <w:spacing w:before="156" w:after="156"/>
        <w:rPr>
          <w:lang w:eastAsia="zh-CN"/>
        </w:rPr>
      </w:pPr>
      <w:bookmarkStart w:id="72" w:name="_Toc347006178"/>
      <w:bookmarkStart w:id="73" w:name="_Toc347090210"/>
      <w:bookmarkStart w:id="74" w:name="_Toc353530315"/>
      <w:bookmarkStart w:id="75" w:name="_Toc360632673"/>
      <w:bookmarkStart w:id="76" w:name="_Toc369700931"/>
      <w:bookmarkStart w:id="77" w:name="_Toc369701038"/>
      <w:bookmarkStart w:id="78" w:name="_Toc369701083"/>
      <w:bookmarkStart w:id="79" w:name="_Toc369701228"/>
      <w:bookmarkStart w:id="80" w:name="_Toc370991958"/>
      <w:bookmarkStart w:id="81" w:name="_Toc371946533"/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82" w:name="_Toc391631608"/>
      <w:bookmarkStart w:id="83" w:name="_Toc398654019"/>
      <w:r w:rsidRPr="002B4762">
        <w:rPr>
          <w:rFonts w:hint="eastAsia"/>
          <w:lang w:eastAsia="zh-CN"/>
        </w:rPr>
        <w:t>shannon-beacon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2B4762" w:rsidRPr="000A072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lastRenderedPageBreak/>
        <w:t>shannon-</w:t>
      </w:r>
      <w:r w:rsidRPr="002B4762">
        <w:rPr>
          <w:rFonts w:ascii="Courier New" w:hAnsiTheme="minorEastAsia" w:cs="Courier New" w:hint="eastAsia"/>
          <w:szCs w:val="21"/>
          <w:lang w:eastAsia="zh-CN"/>
        </w:rPr>
        <w:t>beacon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工具可以控制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0A0722">
        <w:rPr>
          <w:rFonts w:ascii="Courier New" w:hAnsiTheme="minorEastAsia" w:cs="Courier New" w:hint="eastAsia"/>
          <w:szCs w:val="21"/>
          <w:lang w:eastAsia="zh-CN"/>
        </w:rPr>
        <w:t xml:space="preserve"> PCIe SSD</w:t>
      </w:r>
      <w:r w:rsidRPr="002B4762">
        <w:rPr>
          <w:rFonts w:ascii="Courier New" w:hAnsiTheme="minorEastAsia" w:cs="Courier New"/>
          <w:szCs w:val="21"/>
          <w:lang w:eastAsia="zh-CN"/>
        </w:rPr>
        <w:t>卡</w:t>
      </w:r>
      <w:r w:rsidRPr="002B4762">
        <w:rPr>
          <w:rFonts w:ascii="Courier New" w:hAnsiTheme="minorEastAsia" w:cs="Courier New" w:hint="eastAsia"/>
          <w:szCs w:val="21"/>
          <w:lang w:eastAsia="zh-CN"/>
        </w:rPr>
        <w:t>上的黄色</w:t>
      </w:r>
      <w:r w:rsidRPr="002B4762">
        <w:rPr>
          <w:rFonts w:ascii="Courier New" w:hAnsiTheme="minorEastAsia" w:cs="Courier New" w:hint="eastAsia"/>
          <w:szCs w:val="21"/>
          <w:lang w:eastAsia="zh-CN"/>
        </w:rPr>
        <w:t>LED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灯。使用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-l </w:t>
      </w:r>
      <w:r w:rsidRPr="002B4762">
        <w:rPr>
          <w:rFonts w:ascii="Courier New" w:hAnsiTheme="minorEastAsia" w:cs="Courier New" w:hint="eastAsia"/>
          <w:szCs w:val="21"/>
          <w:lang w:eastAsia="zh-CN"/>
        </w:rPr>
        <w:t>选项或者不加任何选项会将黄色</w:t>
      </w:r>
      <w:r w:rsidRPr="002B4762">
        <w:rPr>
          <w:rFonts w:ascii="Courier New" w:hAnsiTheme="minorEastAsia" w:cs="Courier New" w:hint="eastAsia"/>
          <w:szCs w:val="21"/>
          <w:lang w:eastAsia="zh-CN"/>
        </w:rPr>
        <w:t>LED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灯设置为常亮，以便用户可以定位这块卡。使用</w:t>
      </w:r>
      <w:r w:rsidRPr="002B4762">
        <w:rPr>
          <w:rFonts w:ascii="Courier New" w:hAnsiTheme="minorEastAsia" w:cs="Courier New" w:hint="eastAsia"/>
          <w:szCs w:val="21"/>
          <w:lang w:eastAsia="zh-CN"/>
        </w:rPr>
        <w:t>-o</w:t>
      </w:r>
      <w:r w:rsidRPr="002B4762">
        <w:rPr>
          <w:rFonts w:ascii="Courier New" w:hAnsiTheme="minorEastAsia" w:cs="Courier New" w:hint="eastAsia"/>
          <w:szCs w:val="21"/>
          <w:lang w:eastAsia="zh-CN"/>
        </w:rPr>
        <w:t>选项可以熄灭该</w:t>
      </w:r>
      <w:r w:rsidRPr="002B4762">
        <w:rPr>
          <w:rFonts w:ascii="Courier New" w:hAnsiTheme="minorEastAsia" w:cs="Courier New" w:hint="eastAsia"/>
          <w:szCs w:val="21"/>
          <w:lang w:eastAsia="zh-CN"/>
        </w:rPr>
        <w:t>LED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灯。</w:t>
      </w:r>
      <w:r w:rsidR="000A0722">
        <w:rPr>
          <w:rFonts w:ascii="Courier New" w:hAnsiTheme="minorEastAsia" w:cs="Courier New" w:hint="eastAsia"/>
          <w:szCs w:val="21"/>
          <w:lang w:eastAsia="zh-CN"/>
        </w:rPr>
        <w:t>该工具可以在安装多块卡的系统中指示特定的卡设备。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0A072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/>
          <w:b/>
          <w:szCs w:val="21"/>
          <w:lang w:eastAsia="zh-CN"/>
        </w:rPr>
        <w:t>shannon-</w:t>
      </w:r>
      <w:r w:rsidRPr="000A0722">
        <w:rPr>
          <w:rFonts w:ascii="Courier New" w:hAnsiTheme="minorEastAsia" w:cs="Courier New" w:hint="eastAsia"/>
          <w:b/>
          <w:szCs w:val="21"/>
          <w:lang w:eastAsia="zh-CN"/>
        </w:rPr>
        <w:t>beacon</w:t>
      </w:r>
      <w:r w:rsidRPr="000A0722">
        <w:rPr>
          <w:rFonts w:ascii="Courier New" w:hAnsiTheme="minorEastAsia" w:cs="Courier New"/>
          <w:b/>
          <w:szCs w:val="21"/>
          <w:lang w:eastAsia="zh-CN"/>
        </w:rPr>
        <w:t xml:space="preserve">  [OPTIONS]  [device]</w:t>
      </w:r>
    </w:p>
    <w:p w:rsidR="000A0722" w:rsidRPr="002B476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0" w:type="auto"/>
        <w:jc w:val="center"/>
        <w:tblLook w:val="04A0"/>
      </w:tblPr>
      <w:tblGrid>
        <w:gridCol w:w="2412"/>
        <w:gridCol w:w="5316"/>
      </w:tblGrid>
      <w:tr w:rsidR="002B4762" w:rsidRPr="002B4762" w:rsidTr="00BD0AB4">
        <w:trPr>
          <w:cnfStyle w:val="100000000000"/>
          <w:jc w:val="center"/>
        </w:trPr>
        <w:tc>
          <w:tcPr>
            <w:cnfStyle w:val="001000000000"/>
            <w:tcW w:w="2412" w:type="dxa"/>
          </w:tcPr>
          <w:p w:rsidR="002B4762" w:rsidRPr="002B4762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hAnsiTheme="minorEastAsia" w:cs="Courier New"/>
                <w:szCs w:val="21"/>
                <w:lang w:eastAsia="zh-CN"/>
              </w:rPr>
            </w:pPr>
            <w:r w:rsidRPr="002B4762">
              <w:rPr>
                <w:rFonts w:ascii="Courier New" w:hAnsiTheme="minorEastAsia" w:cs="Courier New" w:hint="eastAsia"/>
                <w:szCs w:val="21"/>
                <w:lang w:eastAsia="zh-CN"/>
              </w:rPr>
              <w:t>OPTIONS</w:t>
            </w:r>
          </w:p>
        </w:tc>
        <w:tc>
          <w:tcPr>
            <w:tcW w:w="5316" w:type="dxa"/>
          </w:tcPr>
          <w:p w:rsidR="002B4762" w:rsidRPr="002B4762" w:rsidRDefault="002B4762" w:rsidP="002B4762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hAnsiTheme="minorEastAsia" w:cs="Courier New"/>
                <w:szCs w:val="21"/>
                <w:lang w:eastAsia="zh-CN"/>
              </w:rPr>
            </w:pPr>
            <w:r w:rsidRPr="002B4762">
              <w:rPr>
                <w:rFonts w:ascii="Courier New" w:hAnsiTheme="minorEastAsia" w:cs="Courier New" w:hint="eastAsia"/>
                <w:szCs w:val="21"/>
                <w:lang w:eastAsia="zh-CN"/>
              </w:rPr>
              <w:t>选项说明</w:t>
            </w:r>
          </w:p>
        </w:tc>
      </w:tr>
      <w:tr w:rsidR="007B6DF8" w:rsidRPr="002B4762" w:rsidTr="00BD0AB4">
        <w:trPr>
          <w:cnfStyle w:val="000000100000"/>
          <w:jc w:val="center"/>
        </w:trPr>
        <w:tc>
          <w:tcPr>
            <w:cnfStyle w:val="001000000000"/>
            <w:tcW w:w="2412" w:type="dxa"/>
          </w:tcPr>
          <w:p w:rsidR="007B6DF8" w:rsidRPr="0047568F" w:rsidRDefault="007B6DF8" w:rsidP="00280A8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5316" w:type="dxa"/>
          </w:tcPr>
          <w:p w:rsidR="007B6DF8" w:rsidRPr="0047568F" w:rsidRDefault="007B6DF8" w:rsidP="00280A88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7B6DF8" w:rsidRPr="002B4762" w:rsidTr="00BD0AB4">
        <w:trPr>
          <w:jc w:val="center"/>
        </w:trPr>
        <w:tc>
          <w:tcPr>
            <w:cnfStyle w:val="001000000000"/>
            <w:tcW w:w="2412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5316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显示帮助信息。</w:t>
            </w:r>
          </w:p>
        </w:tc>
      </w:tr>
      <w:tr w:rsidR="007B6DF8" w:rsidRPr="002B4762" w:rsidTr="00BD0AB4">
        <w:trPr>
          <w:cnfStyle w:val="000000100000"/>
          <w:jc w:val="center"/>
        </w:trPr>
        <w:tc>
          <w:tcPr>
            <w:cnfStyle w:val="001000000000"/>
            <w:tcW w:w="2412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-l, --on</w:t>
            </w:r>
          </w:p>
        </w:tc>
        <w:tc>
          <w:tcPr>
            <w:tcW w:w="5316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点亮黄色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LED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灯</w:t>
            </w:r>
          </w:p>
        </w:tc>
      </w:tr>
      <w:tr w:rsidR="007B6DF8" w:rsidRPr="002B4762" w:rsidTr="00BD0AB4">
        <w:trPr>
          <w:jc w:val="center"/>
        </w:trPr>
        <w:tc>
          <w:tcPr>
            <w:cnfStyle w:val="001000000000"/>
            <w:tcW w:w="2412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-o, --off</w:t>
            </w:r>
          </w:p>
        </w:tc>
        <w:tc>
          <w:tcPr>
            <w:tcW w:w="5316" w:type="dxa"/>
          </w:tcPr>
          <w:p w:rsidR="007B6DF8" w:rsidRPr="0047568F" w:rsidRDefault="007B6DF8" w:rsidP="002B4762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熄灭黄色</w:t>
            </w:r>
            <w:r w:rsidRPr="0047568F">
              <w:rPr>
                <w:rFonts w:ascii="Courier New" w:eastAsia="华文仿宋" w:hAnsi="Courier New" w:cs="Courier New"/>
                <w:szCs w:val="21"/>
                <w:lang w:eastAsia="zh-CN"/>
              </w:rPr>
              <w:t>LED</w:t>
            </w:r>
            <w:r w:rsidRPr="0047568F">
              <w:rPr>
                <w:rFonts w:ascii="Courier New" w:eastAsia="华文仿宋" w:hAnsi="华文仿宋" w:cs="Courier New"/>
                <w:szCs w:val="21"/>
                <w:lang w:eastAsia="zh-CN"/>
              </w:rPr>
              <w:t>灯</w:t>
            </w:r>
          </w:p>
        </w:tc>
      </w:tr>
    </w:tbl>
    <w:p w:rsidR="00B02929" w:rsidRDefault="00B02929" w:rsidP="000A0722">
      <w:pPr>
        <w:pStyle w:val="3"/>
        <w:spacing w:before="156" w:after="156"/>
        <w:rPr>
          <w:lang w:eastAsia="zh-CN"/>
        </w:rPr>
      </w:pPr>
      <w:bookmarkStart w:id="84" w:name="_Toc347006179"/>
      <w:bookmarkStart w:id="85" w:name="_Toc347090211"/>
      <w:bookmarkStart w:id="86" w:name="_Toc353530316"/>
      <w:bookmarkStart w:id="87" w:name="_Toc360632674"/>
      <w:bookmarkStart w:id="88" w:name="_Toc369700932"/>
      <w:bookmarkStart w:id="89" w:name="_Toc369701039"/>
      <w:bookmarkStart w:id="90" w:name="_Toc369701084"/>
      <w:bookmarkStart w:id="91" w:name="_Toc369701229"/>
      <w:bookmarkStart w:id="92" w:name="_Toc370991959"/>
      <w:bookmarkStart w:id="93" w:name="_Toc371946534"/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94" w:name="_Toc391631609"/>
      <w:bookmarkStart w:id="95" w:name="_Toc398654020"/>
      <w:r w:rsidRPr="002B4762">
        <w:rPr>
          <w:rFonts w:hint="eastAsia"/>
          <w:lang w:eastAsia="zh-CN"/>
        </w:rPr>
        <w:t>shannon-format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2B4762" w:rsidRPr="000A072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2B4762" w:rsidRP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Pr="002B4762">
        <w:rPr>
          <w:rFonts w:ascii="Courier New" w:hAnsiTheme="minorEastAsia" w:cs="Courier New"/>
          <w:szCs w:val="21"/>
          <w:lang w:eastAsia="zh-CN"/>
        </w:rPr>
        <w:t>PCI</w:t>
      </w:r>
      <w:r w:rsidRPr="002B4762">
        <w:rPr>
          <w:rFonts w:ascii="Courier New" w:hAnsiTheme="minorEastAsia" w:cs="Courier New" w:hint="eastAsia"/>
          <w:szCs w:val="21"/>
          <w:lang w:eastAsia="zh-CN"/>
        </w:rPr>
        <w:t>e</w:t>
      </w:r>
      <w:r w:rsidRPr="002B4762">
        <w:rPr>
          <w:rFonts w:ascii="Courier New" w:hAnsiTheme="minorEastAsia" w:cs="Courier New"/>
          <w:szCs w:val="21"/>
          <w:lang w:eastAsia="zh-CN"/>
        </w:rPr>
        <w:t xml:space="preserve"> SSD</w:t>
      </w:r>
      <w:r w:rsidRPr="002B4762">
        <w:rPr>
          <w:rFonts w:ascii="Courier New" w:hAnsiTheme="minorEastAsia" w:cs="Courier New"/>
          <w:szCs w:val="21"/>
          <w:lang w:eastAsia="zh-CN"/>
        </w:rPr>
        <w:t>卡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在送至用户手中时是经过预先格式化的，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shannon-format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工具可以根据用户的需求进行格式化。格式化将造成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卡上的数据丢失，请谨慎使用。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Pr="002B4762">
        <w:rPr>
          <w:rFonts w:ascii="Courier New" w:hAnsiTheme="minorEastAsia" w:cs="Courier New"/>
          <w:szCs w:val="21"/>
          <w:lang w:eastAsia="zh-CN"/>
        </w:rPr>
        <w:t>PCI</w:t>
      </w:r>
      <w:r w:rsidRPr="002B4762">
        <w:rPr>
          <w:rFonts w:ascii="Courier New" w:hAnsiTheme="minorEastAsia" w:cs="Courier New" w:hint="eastAsia"/>
          <w:szCs w:val="21"/>
          <w:lang w:eastAsia="zh-CN"/>
        </w:rPr>
        <w:t>e</w:t>
      </w:r>
      <w:r w:rsidRPr="002B4762">
        <w:rPr>
          <w:rFonts w:ascii="Courier New" w:hAnsiTheme="minorEastAsia" w:cs="Courier New"/>
          <w:szCs w:val="21"/>
          <w:lang w:eastAsia="zh-CN"/>
        </w:rPr>
        <w:t xml:space="preserve"> 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卡可以使用该工具来改变它的用户容量，用户容量和物理容量之间的比例会对</w:t>
      </w:r>
      <w:r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卡的性能造成影响。出厂容量是经过宝存长时间测试调优确定的一个合理容量，请不要使用</w:t>
      </w:r>
      <w:r w:rsidRPr="002B4762">
        <w:rPr>
          <w:rFonts w:ascii="Courier New" w:hAnsiTheme="minorEastAsia" w:cs="Courier New" w:hint="eastAsia"/>
          <w:szCs w:val="21"/>
          <w:lang w:eastAsia="zh-CN"/>
        </w:rPr>
        <w:t>-s, -o</w:t>
      </w:r>
      <w:r w:rsidRPr="002B4762">
        <w:rPr>
          <w:rFonts w:ascii="Courier New" w:hAnsiTheme="minorEastAsia" w:cs="Courier New" w:hint="eastAsia"/>
          <w:szCs w:val="21"/>
          <w:lang w:eastAsia="zh-CN"/>
        </w:rPr>
        <w:t>选项来改变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0A0722"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卡的用户容量，除非你非常清楚这样做的意义，并请在改变容量前，咨询宝存的技术支持工程师。</w:t>
      </w:r>
    </w:p>
    <w:p w:rsidR="00F473B2" w:rsidRPr="00550D0B" w:rsidRDefault="00E06CB6" w:rsidP="00144E48">
      <w:pPr>
        <w:spacing w:afterLines="50" w:line="240" w:lineRule="auto"/>
        <w:ind w:leftChars="200" w:left="400"/>
        <w:contextualSpacing/>
        <w:rPr>
          <w:rFonts w:ascii="华文仿宋" w:eastAsia="华文仿宋" w:hAnsi="华文仿宋"/>
          <w:b/>
          <w:color w:val="E65B01" w:themeColor="accent1" w:themeShade="BF"/>
          <w:lang w:eastAsia="zh-CN"/>
        </w:rPr>
      </w:pPr>
      <w:r w:rsidRPr="001401C9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F473B2" w:rsidRPr="001401C9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F473B2" w:rsidRPr="001401C9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F473B2" w:rsidRPr="001401C9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1401C9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F473B2" w:rsidRPr="00550D0B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注意：格式化将清除卡上的所有数据，请谨慎使用！</w:t>
      </w:r>
    </w:p>
    <w:p w:rsidR="002B4762" w:rsidRDefault="002B476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0A072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/>
          <w:b/>
          <w:szCs w:val="21"/>
          <w:lang w:eastAsia="zh-CN"/>
        </w:rPr>
        <w:t>shannon-format  [OPTIONS]  [device]</w:t>
      </w:r>
    </w:p>
    <w:p w:rsidR="000A0722" w:rsidRPr="002B4762" w:rsidRDefault="000A0722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7732" w:type="dxa"/>
        <w:jc w:val="center"/>
        <w:tblLook w:val="04A0"/>
      </w:tblPr>
      <w:tblGrid>
        <w:gridCol w:w="3417"/>
        <w:gridCol w:w="4315"/>
      </w:tblGrid>
      <w:tr w:rsidR="002B4762" w:rsidRPr="00BD0AB4" w:rsidTr="007B6DF8">
        <w:trPr>
          <w:cnfStyle w:val="100000000000"/>
          <w:trHeight w:val="417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OPTIONS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选项说明</w:t>
            </w:r>
          </w:p>
        </w:tc>
      </w:tr>
      <w:tr w:rsidR="007B6DF8" w:rsidRPr="00BD0AB4" w:rsidTr="007B6DF8">
        <w:trPr>
          <w:cnfStyle w:val="000000100000"/>
          <w:trHeight w:val="412"/>
          <w:jc w:val="center"/>
        </w:trPr>
        <w:tc>
          <w:tcPr>
            <w:cnfStyle w:val="001000000000"/>
            <w:tcW w:w="3417" w:type="dxa"/>
          </w:tcPr>
          <w:p w:rsidR="007B6DF8" w:rsidRPr="0047568F" w:rsidRDefault="007B6DF8" w:rsidP="00280A8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4315" w:type="dxa"/>
          </w:tcPr>
          <w:p w:rsidR="007B6DF8" w:rsidRPr="0047568F" w:rsidRDefault="007B6DF8" w:rsidP="00280A88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2B4762" w:rsidRPr="00BD0AB4" w:rsidTr="007B6DF8">
        <w:trPr>
          <w:trHeight w:val="412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显示帮助信息。</w:t>
            </w:r>
          </w:p>
        </w:tc>
      </w:tr>
      <w:tr w:rsidR="002B4762" w:rsidRPr="00BD0AB4" w:rsidTr="007B6DF8">
        <w:trPr>
          <w:cnfStyle w:val="000000100000"/>
          <w:trHeight w:val="414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-p, --probe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显示磁盘的物理容量，当前的用户容量和推荐的用户容量。</w:t>
            </w:r>
          </w:p>
        </w:tc>
      </w:tr>
      <w:tr w:rsidR="002B4762" w:rsidRPr="00BD0AB4" w:rsidTr="007B6DF8">
        <w:trPr>
          <w:trHeight w:val="408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-e, --erase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擦除所有数据并进行格式化，</w:t>
            </w:r>
            <w:r w:rsidR="000A0722"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保留</w:t>
            </w:r>
            <w:r w:rsidR="000A0722"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SSD</w:t>
            </w:r>
            <w:r w:rsidR="000A0722"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卡原先的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设置参数。</w:t>
            </w:r>
          </w:p>
        </w:tc>
      </w:tr>
      <w:tr w:rsidR="002B4762" w:rsidRPr="00BD0AB4" w:rsidTr="007B6DF8">
        <w:trPr>
          <w:cnfStyle w:val="000000100000"/>
          <w:trHeight w:val="540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lastRenderedPageBreak/>
              <w:t xml:space="preserve">-bSIZE, </w:t>
            </w:r>
          </w:p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--logical-block=SIZE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设置逻辑扇区的大小，这是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Host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可以读写的最小的数据单位。默认为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512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，如果不需要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512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的数据读写，可以将其设置为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4K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</w:p>
        </w:tc>
      </w:tr>
      <w:tr w:rsidR="002B4762" w:rsidRPr="00BD0AB4" w:rsidTr="007B6DF8">
        <w:trPr>
          <w:trHeight w:val="672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-i DELAY, --interrupt=DELAY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设置中断延迟，以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us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为单位。请联系宝存技术支持工程师来使用该选项。</w:t>
            </w:r>
          </w:p>
        </w:tc>
      </w:tr>
      <w:tr w:rsidR="002B4762" w:rsidRPr="00BD0AB4" w:rsidTr="007B6DF8">
        <w:trPr>
          <w:cnfStyle w:val="000000100000"/>
          <w:trHeight w:val="1004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-s CAPACITY,</w:t>
            </w:r>
          </w:p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--capacity=CAPACITY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设置磁盘的用户容量，支持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TB/GB/MB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为单位，或者一个推荐用户容量的百分比（如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70%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）。这个选项设定的用户容量不能大于推荐的用户容量。</w:t>
            </w:r>
          </w:p>
        </w:tc>
      </w:tr>
      <w:tr w:rsidR="002B4762" w:rsidRPr="00BD0AB4" w:rsidTr="007B6DF8">
        <w:trPr>
          <w:trHeight w:val="284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-o RATE, --overformat=RATE</w:t>
            </w:r>
          </w:p>
        </w:tc>
        <w:tc>
          <w:tcPr>
            <w:tcW w:w="4315" w:type="dxa"/>
          </w:tcPr>
          <w:p w:rsidR="002B4762" w:rsidRPr="00BD0AB4" w:rsidRDefault="002B4762" w:rsidP="00647CA1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超额设置磁盘的用户容量，支持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TB/GB/MB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为单位，或者一个磁盘物理容量的百分比（如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70%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）。超额设置会造成磁盘性能的下降。请联系宝存的技术支持工程师来使用该选项。</w:t>
            </w:r>
          </w:p>
        </w:tc>
      </w:tr>
      <w:tr w:rsidR="003027A6" w:rsidRPr="00BD0AB4" w:rsidTr="007B6DF8">
        <w:trPr>
          <w:cnfStyle w:val="000000100000"/>
          <w:trHeight w:val="516"/>
          <w:jc w:val="center"/>
        </w:trPr>
        <w:tc>
          <w:tcPr>
            <w:cnfStyle w:val="001000000000"/>
            <w:tcW w:w="3417" w:type="dxa"/>
          </w:tcPr>
          <w:p w:rsidR="003027A6" w:rsidRPr="00BD0AB4" w:rsidRDefault="003027A6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-a, --advertised</w:t>
            </w:r>
          </w:p>
        </w:tc>
        <w:tc>
          <w:tcPr>
            <w:tcW w:w="4315" w:type="dxa"/>
          </w:tcPr>
          <w:p w:rsidR="003027A6" w:rsidRPr="00BD0AB4" w:rsidRDefault="003027A6" w:rsidP="002B4762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使用宝存科技推荐的设置参数来格式化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SSD</w:t>
            </w: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卡</w:t>
            </w:r>
          </w:p>
        </w:tc>
      </w:tr>
      <w:tr w:rsidR="002B4762" w:rsidRPr="00BD0AB4" w:rsidTr="007B6DF8">
        <w:trPr>
          <w:trHeight w:val="383"/>
          <w:jc w:val="center"/>
        </w:trPr>
        <w:tc>
          <w:tcPr>
            <w:cnfStyle w:val="001000000000"/>
            <w:tcW w:w="3417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-y, --always-yes</w:t>
            </w:r>
          </w:p>
        </w:tc>
        <w:tc>
          <w:tcPr>
            <w:tcW w:w="4315" w:type="dxa"/>
          </w:tcPr>
          <w:p w:rsidR="002B4762" w:rsidRPr="00BD0AB4" w:rsidRDefault="002B4762" w:rsidP="002B4762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格式化时忽略用户确认检查</w:t>
            </w:r>
          </w:p>
        </w:tc>
      </w:tr>
    </w:tbl>
    <w:p w:rsidR="00647CA1" w:rsidRDefault="00647CA1" w:rsidP="009F43C9">
      <w:pPr>
        <w:pStyle w:val="3"/>
        <w:spacing w:before="156" w:after="156"/>
        <w:rPr>
          <w:lang w:eastAsia="zh-CN"/>
        </w:rPr>
      </w:pPr>
      <w:bookmarkStart w:id="96" w:name="_Toc347006180"/>
      <w:bookmarkStart w:id="97" w:name="_Toc347090212"/>
      <w:bookmarkStart w:id="98" w:name="_Toc353530317"/>
      <w:bookmarkStart w:id="99" w:name="_Toc360632675"/>
      <w:bookmarkStart w:id="100" w:name="_Toc369700933"/>
      <w:bookmarkStart w:id="101" w:name="_Toc369701040"/>
      <w:bookmarkStart w:id="102" w:name="_Toc369701085"/>
      <w:bookmarkStart w:id="103" w:name="_Toc369701230"/>
      <w:bookmarkStart w:id="104" w:name="_Toc370991960"/>
      <w:bookmarkStart w:id="105" w:name="_Toc371946535"/>
      <w:bookmarkStart w:id="106" w:name="_Toc376163923"/>
      <w:bookmarkStart w:id="107" w:name="_Toc391304392"/>
      <w:bookmarkStart w:id="108" w:name="_Toc391373872"/>
      <w:bookmarkStart w:id="109" w:name="_Toc391387799"/>
      <w:bookmarkStart w:id="110" w:name="_Toc391388042"/>
      <w:bookmarkStart w:id="111" w:name="_Toc391388063"/>
      <w:bookmarkStart w:id="112" w:name="_Toc391388089"/>
      <w:bookmarkStart w:id="113" w:name="_Toc391388106"/>
      <w:bookmarkStart w:id="114" w:name="_Toc391388135"/>
      <w:bookmarkStart w:id="115" w:name="_Toc391388167"/>
      <w:bookmarkStart w:id="116" w:name="_Toc391388209"/>
      <w:bookmarkStart w:id="117" w:name="_Toc391388323"/>
      <w:bookmarkStart w:id="118" w:name="_Toc391479386"/>
    </w:p>
    <w:p w:rsidR="00667A69" w:rsidRPr="002128C3" w:rsidRDefault="00667A69" w:rsidP="00667A69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119" w:name="_Toc398654021"/>
      <w:r>
        <w:rPr>
          <w:rFonts w:hint="eastAsia"/>
          <w:lang w:eastAsia="zh-CN"/>
        </w:rPr>
        <w:t>shannon-firmwareupdate</w:t>
      </w:r>
      <w:bookmarkEnd w:id="119"/>
    </w:p>
    <w:p w:rsidR="00667A69" w:rsidRPr="000A0722" w:rsidRDefault="00667A69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0820AF" w:rsidRDefault="009A3CB8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 xml:space="preserve">shannon-firmwareupdate </w:t>
      </w:r>
      <w:r>
        <w:rPr>
          <w:rFonts w:ascii="Courier New" w:hAnsiTheme="minorEastAsia" w:cs="Courier New" w:hint="eastAsia"/>
          <w:szCs w:val="21"/>
          <w:lang w:eastAsia="zh-CN"/>
        </w:rPr>
        <w:t>工具可以对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Pr="002B4762">
        <w:rPr>
          <w:rFonts w:ascii="Courier New" w:hAnsiTheme="minorEastAsia" w:cs="Courier New"/>
          <w:szCs w:val="21"/>
          <w:lang w:eastAsia="zh-CN"/>
        </w:rPr>
        <w:t>PCI</w:t>
      </w:r>
      <w:r w:rsidRPr="002B4762">
        <w:rPr>
          <w:rFonts w:ascii="Courier New" w:hAnsiTheme="minorEastAsia" w:cs="Courier New" w:hint="eastAsia"/>
          <w:szCs w:val="21"/>
          <w:lang w:eastAsia="zh-CN"/>
        </w:rPr>
        <w:t>e</w:t>
      </w:r>
      <w:r w:rsidRPr="002B4762">
        <w:rPr>
          <w:rFonts w:ascii="Courier New" w:hAnsiTheme="minorEastAsia" w:cs="Courier New"/>
          <w:szCs w:val="21"/>
          <w:lang w:eastAsia="zh-CN"/>
        </w:rPr>
        <w:t xml:space="preserve"> SSD</w:t>
      </w:r>
      <w:r w:rsidRPr="002B4762">
        <w:rPr>
          <w:rFonts w:ascii="Courier New" w:hAnsiTheme="minorEastAsia" w:cs="Courier New" w:hint="eastAsia"/>
          <w:szCs w:val="21"/>
          <w:lang w:eastAsia="zh-CN"/>
        </w:rPr>
        <w:t>卡</w:t>
      </w:r>
      <w:r>
        <w:rPr>
          <w:rFonts w:ascii="Courier New" w:hAnsiTheme="minorEastAsia" w:cs="Courier New" w:hint="eastAsia"/>
          <w:szCs w:val="21"/>
          <w:lang w:eastAsia="zh-CN"/>
        </w:rPr>
        <w:t>进行固件升级。</w:t>
      </w:r>
      <w:r w:rsidR="000820AF">
        <w:rPr>
          <w:rFonts w:ascii="Courier New" w:hAnsiTheme="minorEastAsia" w:cs="Courier New" w:hint="eastAsia"/>
          <w:szCs w:val="21"/>
          <w:lang w:eastAsia="zh-CN"/>
        </w:rPr>
        <w:t>宝存科技提供的固件文件的命名方式如下：</w:t>
      </w:r>
    </w:p>
    <w:p w:rsidR="000820AF" w:rsidRDefault="000820AF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sol_top_&lt;SSD</w:t>
      </w:r>
      <w:r>
        <w:rPr>
          <w:rFonts w:ascii="Courier New" w:hAnsiTheme="minorEastAsia" w:cs="Courier New" w:hint="eastAsia"/>
          <w:szCs w:val="21"/>
          <w:lang w:eastAsia="zh-CN"/>
        </w:rPr>
        <w:t>内部型号</w:t>
      </w:r>
      <w:r>
        <w:rPr>
          <w:rFonts w:ascii="Courier New" w:hAnsiTheme="minorEastAsia" w:cs="Courier New" w:hint="eastAsia"/>
          <w:szCs w:val="21"/>
          <w:lang w:eastAsia="zh-CN"/>
        </w:rPr>
        <w:t>&gt;_&lt;</w:t>
      </w:r>
      <w:r>
        <w:rPr>
          <w:rFonts w:ascii="Courier New" w:hAnsiTheme="minorEastAsia" w:cs="Courier New" w:hint="eastAsia"/>
          <w:szCs w:val="21"/>
          <w:lang w:eastAsia="zh-CN"/>
        </w:rPr>
        <w:t>十进制版本号</w:t>
      </w:r>
      <w:r>
        <w:rPr>
          <w:rFonts w:ascii="Courier New" w:hAnsiTheme="minorEastAsia" w:cs="Courier New" w:hint="eastAsia"/>
          <w:szCs w:val="21"/>
          <w:lang w:eastAsia="zh-CN"/>
        </w:rPr>
        <w:t>&gt;_&lt;tag</w:t>
      </w:r>
      <w:r>
        <w:rPr>
          <w:rFonts w:ascii="Courier New" w:hAnsiTheme="minorEastAsia" w:cs="Courier New" w:hint="eastAsia"/>
          <w:szCs w:val="21"/>
          <w:lang w:eastAsia="zh-CN"/>
        </w:rPr>
        <w:t>版本号</w:t>
      </w:r>
      <w:r>
        <w:rPr>
          <w:rFonts w:ascii="Courier New" w:hAnsiTheme="minorEastAsia" w:cs="Courier New" w:hint="eastAsia"/>
          <w:szCs w:val="21"/>
          <w:lang w:eastAsia="zh-CN"/>
        </w:rPr>
        <w:t>&gt;.fmw</w:t>
      </w:r>
    </w:p>
    <w:p w:rsidR="000820AF" w:rsidRDefault="000820AF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如对于</w:t>
      </w:r>
      <w:r>
        <w:rPr>
          <w:rFonts w:ascii="Courier New" w:hAnsiTheme="minorEastAsia" w:cs="Courier New" w:hint="eastAsia"/>
          <w:szCs w:val="21"/>
          <w:lang w:eastAsia="zh-CN"/>
        </w:rPr>
        <w:t>3.2TB</w:t>
      </w:r>
      <w:r>
        <w:rPr>
          <w:rFonts w:ascii="Courier New" w:hAnsiTheme="minorEastAsia" w:cs="Courier New" w:hint="eastAsia"/>
          <w:szCs w:val="21"/>
          <w:lang w:eastAsia="zh-CN"/>
        </w:rPr>
        <w:t>的全高</w:t>
      </w:r>
      <w:r>
        <w:rPr>
          <w:rFonts w:ascii="Courier New" w:hAnsiTheme="minorEastAsia" w:cs="Courier New" w:hint="eastAsia"/>
          <w:szCs w:val="21"/>
          <w:lang w:eastAsia="zh-CN"/>
        </w:rPr>
        <w:t>SSD</w:t>
      </w:r>
      <w:r>
        <w:rPr>
          <w:rFonts w:ascii="Courier New" w:hAnsiTheme="minorEastAsia" w:cs="Courier New" w:hint="eastAsia"/>
          <w:szCs w:val="21"/>
          <w:lang w:eastAsia="zh-CN"/>
        </w:rPr>
        <w:t>卡，对应的固件名称为：</w:t>
      </w:r>
    </w:p>
    <w:p w:rsidR="00EA565F" w:rsidRPr="000820AF" w:rsidRDefault="000820AF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sol_top_k7f_v3.1.0_</w:t>
      </w:r>
      <w:r w:rsidRPr="000820AF">
        <w:rPr>
          <w:rFonts w:ascii="Courier New" w:hAnsiTheme="minorEastAsia" w:cs="Courier New"/>
          <w:szCs w:val="21"/>
          <w:lang w:eastAsia="zh-CN"/>
        </w:rPr>
        <w:t>e4b679c5</w:t>
      </w:r>
      <w:r>
        <w:rPr>
          <w:rFonts w:ascii="Courier New" w:hAnsiTheme="minorEastAsia" w:cs="Courier New" w:hint="eastAsia"/>
          <w:szCs w:val="21"/>
          <w:lang w:eastAsia="zh-CN"/>
        </w:rPr>
        <w:t>.fmw</w:t>
      </w:r>
    </w:p>
    <w:p w:rsidR="00667A69" w:rsidRPr="002B4762" w:rsidRDefault="000820AF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固件升级成功后，重启机器后</w:t>
      </w:r>
      <w:r>
        <w:rPr>
          <w:rFonts w:ascii="Courier New" w:hAnsiTheme="minorEastAsia" w:cs="Courier New" w:hint="eastAsia"/>
          <w:szCs w:val="21"/>
          <w:lang w:eastAsia="zh-CN"/>
        </w:rPr>
        <w:t>SSD</w:t>
      </w:r>
      <w:r>
        <w:rPr>
          <w:rFonts w:ascii="Courier New" w:hAnsiTheme="minorEastAsia" w:cs="Courier New" w:hint="eastAsia"/>
          <w:szCs w:val="21"/>
          <w:lang w:eastAsia="zh-CN"/>
        </w:rPr>
        <w:t>卡会加载新的固件。固件升级后</w:t>
      </w:r>
      <w:r w:rsidR="00EA565F">
        <w:rPr>
          <w:rFonts w:ascii="Courier New" w:hAnsiTheme="minorEastAsia" w:cs="Courier New" w:hint="eastAsia"/>
          <w:szCs w:val="21"/>
          <w:lang w:eastAsia="zh-CN"/>
        </w:rPr>
        <w:t>可以使用</w:t>
      </w:r>
      <w:r w:rsidR="00EA565F">
        <w:rPr>
          <w:rFonts w:ascii="Courier New" w:hAnsiTheme="minorEastAsia" w:cs="Courier New" w:hint="eastAsia"/>
          <w:szCs w:val="21"/>
          <w:lang w:eastAsia="zh-CN"/>
        </w:rPr>
        <w:t>shannon-status</w:t>
      </w:r>
      <w:r w:rsidR="00EA565F">
        <w:rPr>
          <w:rFonts w:ascii="Courier New" w:hAnsiTheme="minorEastAsia" w:cs="Courier New" w:hint="eastAsia"/>
          <w:szCs w:val="21"/>
          <w:lang w:eastAsia="zh-CN"/>
        </w:rPr>
        <w:t>命令查看固件版本号，该版本号等于</w:t>
      </w:r>
      <w:r w:rsidR="00EA565F">
        <w:rPr>
          <w:rFonts w:ascii="Courier New" w:hAnsiTheme="minorEastAsia" w:cs="Courier New" w:hint="eastAsia"/>
          <w:szCs w:val="21"/>
          <w:lang w:eastAsia="zh-CN"/>
        </w:rPr>
        <w:t>tag</w:t>
      </w:r>
      <w:r w:rsidR="00EA565F">
        <w:rPr>
          <w:rFonts w:ascii="Courier New" w:hAnsiTheme="minorEastAsia" w:cs="Courier New" w:hint="eastAsia"/>
          <w:szCs w:val="21"/>
          <w:lang w:eastAsia="zh-CN"/>
        </w:rPr>
        <w:t>版本号就说明升级成功。</w:t>
      </w:r>
    </w:p>
    <w:p w:rsidR="00667A69" w:rsidRPr="008B27B4" w:rsidRDefault="00E06CB6" w:rsidP="00144E48">
      <w:pPr>
        <w:spacing w:afterLines="50" w:line="240" w:lineRule="auto"/>
        <w:ind w:leftChars="200" w:left="400"/>
        <w:contextualSpacing/>
        <w:rPr>
          <w:rFonts w:ascii="华文仿宋" w:eastAsia="华文仿宋" w:hAnsi="华文仿宋"/>
          <w:b/>
          <w:color w:val="E65B01" w:themeColor="accent1" w:themeShade="BF"/>
          <w:lang w:eastAsia="zh-CN"/>
        </w:rPr>
      </w:pPr>
      <w:r w:rsidRPr="001401C9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667A69" w:rsidRPr="001401C9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667A69" w:rsidRPr="001401C9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667A69" w:rsidRPr="001401C9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1401C9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667A69" w:rsidRPr="008B27B4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注意：升级固件是危险操作，请在宝存技术支持工程师指导下进行。</w:t>
      </w:r>
    </w:p>
    <w:p w:rsidR="00EA565F" w:rsidRDefault="00EA565F" w:rsidP="00144E48">
      <w:pPr>
        <w:spacing w:afterLines="50" w:line="240" w:lineRule="auto"/>
        <w:ind w:leftChars="200" w:left="400"/>
        <w:contextualSpacing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固件文件可以从宝存技术支持工程师处获得，官方网站上暂不提供下载，因为固件升级是一个非常重要的事件，需要同宝存科技充分沟通后再一起实施。</w:t>
      </w:r>
    </w:p>
    <w:p w:rsidR="00EA565F" w:rsidRPr="00EA565F" w:rsidRDefault="00EA565F" w:rsidP="00144E48">
      <w:pPr>
        <w:spacing w:afterLines="50" w:line="240" w:lineRule="auto"/>
        <w:ind w:leftChars="200" w:left="400"/>
        <w:contextualSpacing/>
        <w:rPr>
          <w:rFonts w:ascii="Courier New" w:hAnsiTheme="minorEastAsia" w:cs="Courier New"/>
          <w:szCs w:val="21"/>
          <w:lang w:eastAsia="zh-CN"/>
        </w:rPr>
      </w:pPr>
    </w:p>
    <w:p w:rsidR="00667A69" w:rsidRDefault="00667A69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命令语法：</w:t>
      </w:r>
    </w:p>
    <w:p w:rsidR="00667A69" w:rsidRDefault="00667A69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/>
          <w:b/>
          <w:szCs w:val="21"/>
          <w:lang w:eastAsia="zh-CN"/>
        </w:rPr>
        <w:t>shannon-</w:t>
      </w:r>
      <w:r w:rsidR="009A3CB8">
        <w:rPr>
          <w:rFonts w:ascii="Courier New" w:hAnsiTheme="minorEastAsia" w:cs="Courier New" w:hint="eastAsia"/>
          <w:b/>
          <w:szCs w:val="21"/>
          <w:lang w:eastAsia="zh-CN"/>
        </w:rPr>
        <w:t>firmwareupdate</w:t>
      </w:r>
      <w:r w:rsidRPr="000A0722">
        <w:rPr>
          <w:rFonts w:ascii="Courier New" w:hAnsiTheme="minorEastAsia" w:cs="Courier New"/>
          <w:b/>
          <w:szCs w:val="21"/>
          <w:lang w:eastAsia="zh-CN"/>
        </w:rPr>
        <w:t xml:space="preserve">  [OPTIONS]  [device]</w:t>
      </w:r>
    </w:p>
    <w:p w:rsidR="00667A69" w:rsidRPr="002B4762" w:rsidRDefault="00667A69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device</w:t>
      </w:r>
      <w:r w:rsidRPr="002B4762">
        <w:rPr>
          <w:rFonts w:ascii="Courier New" w:hAnsiTheme="minorEastAsia" w:cs="Courier New" w:hint="eastAsia"/>
          <w:szCs w:val="21"/>
          <w:lang w:eastAsia="zh-CN"/>
        </w:rPr>
        <w:t xml:space="preserve">: </w:t>
      </w:r>
      <w:r w:rsidRPr="002B4762">
        <w:rPr>
          <w:rFonts w:ascii="Courier New" w:hAnsiTheme="minorEastAsia" w:cs="Courier New"/>
          <w:szCs w:val="21"/>
          <w:lang w:eastAsia="zh-CN"/>
        </w:rPr>
        <w:t>Direct-IO</w:t>
      </w:r>
      <w:r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>
        <w:rPr>
          <w:rFonts w:ascii="Courier New" w:hAnsiTheme="minorEastAsia" w:cs="Courier New"/>
          <w:szCs w:val="21"/>
          <w:lang w:eastAsia="zh-CN"/>
        </w:rPr>
        <w:t>卡对应的控制字符设备</w:t>
      </w:r>
      <w:r>
        <w:rPr>
          <w:rFonts w:ascii="Courier New" w:hAnsiTheme="minorEastAsia" w:cs="Courier New" w:hint="eastAsia"/>
          <w:szCs w:val="21"/>
          <w:lang w:eastAsia="zh-CN"/>
        </w:rPr>
        <w:t>(</w:t>
      </w:r>
      <w:r w:rsidRPr="002B4762">
        <w:rPr>
          <w:rFonts w:ascii="Courier New" w:hAnsiTheme="minorEastAsia" w:cs="Courier New"/>
          <w:szCs w:val="21"/>
          <w:lang w:eastAsia="zh-CN"/>
        </w:rPr>
        <w:t>如</w:t>
      </w:r>
      <w:r w:rsidRPr="002B4762">
        <w:rPr>
          <w:rFonts w:ascii="Courier New" w:hAnsiTheme="minorEastAsia" w:cs="Courier New"/>
          <w:szCs w:val="21"/>
          <w:lang w:eastAsia="zh-CN"/>
        </w:rPr>
        <w:t>/dev/sct</w:t>
      </w:r>
      <w:r>
        <w:rPr>
          <w:rFonts w:ascii="Courier New" w:hAnsiTheme="minorEastAsia" w:cs="Courier New" w:hint="eastAsia"/>
          <w:szCs w:val="21"/>
          <w:lang w:eastAsia="zh-CN"/>
        </w:rPr>
        <w:t>a)</w:t>
      </w:r>
    </w:p>
    <w:tbl>
      <w:tblPr>
        <w:tblStyle w:val="13"/>
        <w:tblW w:w="7732" w:type="dxa"/>
        <w:jc w:val="center"/>
        <w:tblLook w:val="04A0"/>
      </w:tblPr>
      <w:tblGrid>
        <w:gridCol w:w="3417"/>
        <w:gridCol w:w="4315"/>
      </w:tblGrid>
      <w:tr w:rsidR="00667A69" w:rsidRPr="00BD0AB4" w:rsidTr="009A3CB8">
        <w:trPr>
          <w:cnfStyle w:val="100000000000"/>
          <w:trHeight w:val="417"/>
          <w:jc w:val="center"/>
        </w:trPr>
        <w:tc>
          <w:tcPr>
            <w:cnfStyle w:val="001000000000"/>
            <w:tcW w:w="3417" w:type="dxa"/>
          </w:tcPr>
          <w:p w:rsidR="00667A69" w:rsidRPr="00BD0AB4" w:rsidRDefault="00667A69" w:rsidP="00CB49F4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lastRenderedPageBreak/>
              <w:t>OPTIONS</w:t>
            </w:r>
          </w:p>
        </w:tc>
        <w:tc>
          <w:tcPr>
            <w:tcW w:w="4315" w:type="dxa"/>
          </w:tcPr>
          <w:p w:rsidR="00667A69" w:rsidRPr="00BD0AB4" w:rsidRDefault="00667A69" w:rsidP="00CB49F4">
            <w:pPr>
              <w:spacing w:after="100" w:afterAutospacing="1" w:line="240" w:lineRule="atLeast"/>
              <w:ind w:leftChars="400" w:left="800"/>
              <w:jc w:val="left"/>
              <w:cnfStyle w:val="1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选项说明</w:t>
            </w:r>
          </w:p>
        </w:tc>
      </w:tr>
      <w:tr w:rsidR="008B27B4" w:rsidRPr="00BD0AB4" w:rsidTr="009A3CB8">
        <w:trPr>
          <w:cnfStyle w:val="000000100000"/>
          <w:trHeight w:val="412"/>
          <w:jc w:val="center"/>
        </w:trPr>
        <w:tc>
          <w:tcPr>
            <w:cnfStyle w:val="001000000000"/>
            <w:tcW w:w="3417" w:type="dxa"/>
          </w:tcPr>
          <w:p w:rsidR="008B27B4" w:rsidRPr="0047568F" w:rsidRDefault="008B27B4" w:rsidP="00280A8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-v, --version</w:t>
            </w:r>
          </w:p>
        </w:tc>
        <w:tc>
          <w:tcPr>
            <w:tcW w:w="4315" w:type="dxa"/>
          </w:tcPr>
          <w:p w:rsidR="008B27B4" w:rsidRPr="0047568F" w:rsidRDefault="008B27B4" w:rsidP="00280A88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华文仿宋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显示工具版本号。</w:t>
            </w:r>
          </w:p>
        </w:tc>
      </w:tr>
      <w:tr w:rsidR="008B27B4" w:rsidRPr="00BD0AB4" w:rsidTr="009A3CB8">
        <w:trPr>
          <w:trHeight w:val="412"/>
          <w:jc w:val="center"/>
        </w:trPr>
        <w:tc>
          <w:tcPr>
            <w:cnfStyle w:val="001000000000"/>
            <w:tcW w:w="3417" w:type="dxa"/>
          </w:tcPr>
          <w:p w:rsidR="008B27B4" w:rsidRPr="00BD0AB4" w:rsidRDefault="008B27B4" w:rsidP="00CB49F4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-h, --help</w:t>
            </w:r>
          </w:p>
        </w:tc>
        <w:tc>
          <w:tcPr>
            <w:tcW w:w="4315" w:type="dxa"/>
          </w:tcPr>
          <w:p w:rsidR="008B27B4" w:rsidRPr="00BD0AB4" w:rsidRDefault="008B27B4" w:rsidP="00CB49F4">
            <w:pPr>
              <w:spacing w:after="100" w:afterAutospacing="1" w:line="240" w:lineRule="atLeast"/>
              <w:ind w:leftChars="400" w:left="800"/>
              <w:jc w:val="left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华文仿宋" w:cs="Courier New"/>
                <w:szCs w:val="21"/>
                <w:lang w:eastAsia="zh-CN"/>
              </w:rPr>
              <w:t>显示帮助信息。</w:t>
            </w:r>
          </w:p>
        </w:tc>
      </w:tr>
      <w:tr w:rsidR="008B27B4" w:rsidRPr="00BD0AB4" w:rsidTr="009A3CB8">
        <w:trPr>
          <w:cnfStyle w:val="000000100000"/>
          <w:trHeight w:val="414"/>
          <w:jc w:val="center"/>
        </w:trPr>
        <w:tc>
          <w:tcPr>
            <w:cnfStyle w:val="001000000000"/>
            <w:tcW w:w="3417" w:type="dxa"/>
          </w:tcPr>
          <w:p w:rsidR="008B27B4" w:rsidRPr="00BD0AB4" w:rsidRDefault="008B27B4" w:rsidP="009A3CB8">
            <w:pPr>
              <w:spacing w:after="100" w:afterAutospacing="1" w:line="240" w:lineRule="atLeast"/>
              <w:ind w:leftChars="400" w:left="800"/>
              <w:jc w:val="left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-</w:t>
            </w: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f</w:t>
            </w:r>
            <w:r w:rsidRPr="00BD0AB4">
              <w:rPr>
                <w:rFonts w:ascii="Courier New" w:eastAsia="华文仿宋" w:hAnsi="Courier New" w:cs="Courier New"/>
                <w:szCs w:val="21"/>
                <w:lang w:eastAsia="zh-CN"/>
              </w:rPr>
              <w:t>, --</w:t>
            </w:r>
            <w:r>
              <w:rPr>
                <w:rFonts w:ascii="Courier New" w:eastAsia="华文仿宋" w:hAnsi="Courier New" w:cs="Courier New" w:hint="eastAsia"/>
                <w:szCs w:val="21"/>
                <w:lang w:eastAsia="zh-CN"/>
              </w:rPr>
              <w:t>file</w:t>
            </w:r>
          </w:p>
        </w:tc>
        <w:tc>
          <w:tcPr>
            <w:tcW w:w="4315" w:type="dxa"/>
          </w:tcPr>
          <w:p w:rsidR="008B27B4" w:rsidRPr="00BD0AB4" w:rsidRDefault="008B27B4" w:rsidP="00CB49F4">
            <w:pPr>
              <w:spacing w:after="100" w:afterAutospacing="1" w:line="240" w:lineRule="atLeast"/>
              <w:ind w:leftChars="400" w:left="800"/>
              <w:jc w:val="left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指定固件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fmw</w:t>
            </w:r>
            <w:r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文件的路径</w:t>
            </w:r>
          </w:p>
        </w:tc>
      </w:tr>
    </w:tbl>
    <w:p w:rsidR="00EA565F" w:rsidRPr="00667A69" w:rsidRDefault="00EA565F" w:rsidP="00667A69">
      <w:pPr>
        <w:rPr>
          <w:lang w:eastAsia="zh-CN"/>
        </w:rPr>
      </w:pPr>
    </w:p>
    <w:p w:rsidR="002128C3" w:rsidRPr="002128C3" w:rsidRDefault="002B4762" w:rsidP="00810AB1">
      <w:pPr>
        <w:pStyle w:val="3"/>
        <w:numPr>
          <w:ilvl w:val="2"/>
          <w:numId w:val="17"/>
        </w:numPr>
        <w:spacing w:before="156" w:after="156"/>
        <w:rPr>
          <w:lang w:eastAsia="zh-CN"/>
        </w:rPr>
      </w:pPr>
      <w:bookmarkStart w:id="120" w:name="_Toc391631610"/>
      <w:bookmarkStart w:id="121" w:name="_Toc398654022"/>
      <w:r w:rsidRPr="002B4762">
        <w:rPr>
          <w:rFonts w:hint="eastAsia"/>
          <w:lang w:eastAsia="zh-CN"/>
        </w:rPr>
        <w:t>常用命令举例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20"/>
      <w:bookmarkEnd w:id="121"/>
    </w:p>
    <w:p w:rsidR="002B4762" w:rsidRPr="00A64181" w:rsidRDefault="002B4762" w:rsidP="00144E48">
      <w:pPr>
        <w:pStyle w:val="a4"/>
        <w:numPr>
          <w:ilvl w:val="0"/>
          <w:numId w:val="8"/>
        </w:num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A64181">
        <w:rPr>
          <w:rFonts w:ascii="Courier New" w:hAnsiTheme="minorEastAsia" w:cs="Courier New" w:hint="eastAsia"/>
          <w:szCs w:val="21"/>
          <w:lang w:eastAsia="zh-CN"/>
        </w:rPr>
        <w:t>查看</w:t>
      </w:r>
      <w:r w:rsidR="00C773DB" w:rsidRPr="00A64181">
        <w:rPr>
          <w:rFonts w:ascii="Courier New" w:hAnsiTheme="minorEastAsia" w:cs="Courier New" w:hint="eastAsia"/>
          <w:szCs w:val="21"/>
          <w:lang w:eastAsia="zh-CN"/>
        </w:rPr>
        <w:t>SSD</w:t>
      </w:r>
      <w:r w:rsidR="00C773DB" w:rsidRPr="00A64181">
        <w:rPr>
          <w:rFonts w:ascii="Courier New" w:hAnsiTheme="minorEastAsia" w:cs="Courier New" w:hint="eastAsia"/>
          <w:szCs w:val="21"/>
          <w:lang w:eastAsia="zh-CN"/>
        </w:rPr>
        <w:t>卡</w:t>
      </w:r>
      <w:r w:rsidRPr="00A64181">
        <w:rPr>
          <w:rFonts w:ascii="Courier New" w:hAnsiTheme="minorEastAsia" w:cs="Courier New" w:hint="eastAsia"/>
          <w:szCs w:val="21"/>
          <w:lang w:eastAsia="zh-CN"/>
        </w:rPr>
        <w:t>块设备</w:t>
      </w:r>
      <w:r w:rsidRPr="00A64181">
        <w:rPr>
          <w:rFonts w:ascii="Courier New" w:hAnsiTheme="minorEastAsia" w:cs="Courier New" w:hint="eastAsia"/>
          <w:szCs w:val="21"/>
          <w:lang w:eastAsia="zh-CN"/>
        </w:rPr>
        <w:t>/dev/dfa</w:t>
      </w:r>
      <w:r w:rsidRPr="00A64181">
        <w:rPr>
          <w:rFonts w:ascii="Courier New" w:hAnsiTheme="minorEastAsia" w:cs="Courier New" w:hint="eastAsia"/>
          <w:szCs w:val="21"/>
          <w:lang w:eastAsia="zh-CN"/>
        </w:rPr>
        <w:t>的状态</w:t>
      </w:r>
    </w:p>
    <w:p w:rsidR="00A64181" w:rsidRPr="00A64181" w:rsidRDefault="00A64181" w:rsidP="00144E48">
      <w:pPr>
        <w:spacing w:afterLines="50" w:line="240" w:lineRule="auto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A64181">
        <w:rPr>
          <w:rFonts w:ascii="Courier New" w:hAnsiTheme="minorEastAsia" w:cs="Courier New" w:hint="eastAsia"/>
          <w:b/>
          <w:szCs w:val="21"/>
          <w:lang w:eastAsia="zh-CN"/>
        </w:rPr>
        <w:tab/>
      </w:r>
      <w:r w:rsidRPr="00A64181">
        <w:rPr>
          <w:rFonts w:ascii="Courier New" w:hAnsiTheme="minorEastAsia" w:cs="Courier New" w:hint="eastAsia"/>
          <w:b/>
          <w:szCs w:val="21"/>
          <w:lang w:eastAsia="zh-CN"/>
        </w:rPr>
        <w:t>命令：</w:t>
      </w:r>
    </w:p>
    <w:p w:rsidR="00647CA1" w:rsidRPr="00A64181" w:rsidRDefault="00647CA1" w:rsidP="00144E48">
      <w:pPr>
        <w:spacing w:afterLines="50" w:line="240" w:lineRule="auto"/>
        <w:jc w:val="left"/>
        <w:rPr>
          <w:rFonts w:ascii="Courier New" w:hAnsiTheme="minorEastAsia" w:cs="Courier New"/>
          <w:szCs w:val="21"/>
          <w:lang w:eastAsia="zh-CN"/>
        </w:rPr>
      </w:pPr>
      <w:r w:rsidRPr="00A64181">
        <w:rPr>
          <w:rFonts w:ascii="Courier New" w:hAnsiTheme="minorEastAsia" w:cs="Courier New" w:hint="eastAsia"/>
          <w:b/>
          <w:szCs w:val="21"/>
          <w:lang w:eastAsia="zh-CN"/>
        </w:rPr>
        <w:tab/>
      </w:r>
      <w:r w:rsidRPr="00A64181">
        <w:rPr>
          <w:rFonts w:ascii="Courier New" w:hAnsiTheme="minorEastAsia" w:cs="Courier New" w:hint="eastAsia"/>
          <w:b/>
          <w:szCs w:val="21"/>
          <w:lang w:eastAsia="zh-CN"/>
        </w:rPr>
        <w:tab/>
      </w:r>
      <w:r w:rsidRPr="00A64181">
        <w:rPr>
          <w:rFonts w:ascii="Courier New" w:hAnsiTheme="minorEastAsia" w:cs="Courier New" w:hint="eastAsia"/>
          <w:szCs w:val="21"/>
          <w:lang w:eastAsia="zh-CN"/>
        </w:rPr>
        <w:t>shannon-status /dev/scta</w:t>
      </w:r>
    </w:p>
    <w:p w:rsidR="00A64181" w:rsidRPr="00A64181" w:rsidRDefault="00A64181" w:rsidP="00144E48">
      <w:pPr>
        <w:spacing w:afterLines="50" w:line="240" w:lineRule="auto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A64181">
        <w:rPr>
          <w:rFonts w:ascii="Courier New" w:hAnsiTheme="minorEastAsia" w:cs="Courier New" w:hint="eastAsia"/>
          <w:b/>
          <w:szCs w:val="21"/>
          <w:lang w:eastAsia="zh-CN"/>
        </w:rPr>
        <w:tab/>
      </w:r>
      <w:r w:rsidRPr="00A64181">
        <w:rPr>
          <w:rFonts w:ascii="Courier New" w:hAnsiTheme="minorEastAsia" w:cs="Courier New" w:hint="eastAsia"/>
          <w:b/>
          <w:szCs w:val="21"/>
          <w:lang w:eastAsia="zh-CN"/>
        </w:rPr>
        <w:t>输出截图：</w:t>
      </w:r>
    </w:p>
    <w:p w:rsidR="00C773DB" w:rsidRDefault="00F663BD" w:rsidP="00647CA1">
      <w:pPr>
        <w:spacing w:after="100" w:afterAutospacing="1" w:line="240" w:lineRule="atLeast"/>
        <w:jc w:val="center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noProof/>
          <w:szCs w:val="21"/>
          <w:lang w:eastAsia="zh-CN" w:bidi="ar-SA"/>
        </w:rPr>
        <w:drawing>
          <wp:inline distT="0" distB="0" distL="0" distR="0">
            <wp:extent cx="4201820" cy="5021113"/>
            <wp:effectExtent l="19050" t="0" r="8230" b="0"/>
            <wp:docPr id="56" name="图片 56" descr="C:\Users\spike\Desktop\2014-09-16_15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pike\Desktop\2014-09-16_15544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29" cy="502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181" w:rsidRDefault="00A64181" w:rsidP="00144E48">
      <w:pPr>
        <w:pStyle w:val="a4"/>
        <w:numPr>
          <w:ilvl w:val="0"/>
          <w:numId w:val="8"/>
        </w:numPr>
        <w:spacing w:beforeLines="50" w:afterLines="50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lastRenderedPageBreak/>
        <w:t>实时监测</w:t>
      </w:r>
      <w:r>
        <w:rPr>
          <w:rFonts w:ascii="Courier New" w:hAnsiTheme="minorEastAsia" w:cs="Courier New" w:hint="eastAsia"/>
          <w:szCs w:val="21"/>
          <w:lang w:eastAsia="zh-CN"/>
        </w:rPr>
        <w:t>/dev/dfa</w:t>
      </w:r>
      <w:r>
        <w:rPr>
          <w:rFonts w:ascii="Courier New" w:hAnsiTheme="minorEastAsia" w:cs="Courier New" w:hint="eastAsia"/>
          <w:szCs w:val="21"/>
          <w:lang w:eastAsia="zh-CN"/>
        </w:rPr>
        <w:t>的工作状态</w:t>
      </w:r>
    </w:p>
    <w:p w:rsidR="00A64181" w:rsidRPr="00A64181" w:rsidRDefault="00A64181" w:rsidP="00144E48">
      <w:pPr>
        <w:spacing w:afterLines="50" w:line="240" w:lineRule="atLeast"/>
        <w:ind w:left="42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A64181">
        <w:rPr>
          <w:rFonts w:ascii="Courier New" w:hAnsiTheme="minorEastAsia" w:cs="Courier New" w:hint="eastAsia"/>
          <w:b/>
          <w:szCs w:val="21"/>
          <w:lang w:eastAsia="zh-CN"/>
        </w:rPr>
        <w:t>命令：</w:t>
      </w:r>
    </w:p>
    <w:p w:rsidR="00647CA1" w:rsidRDefault="00A64181" w:rsidP="00144E48">
      <w:pPr>
        <w:pStyle w:val="a4"/>
        <w:spacing w:beforeLines="50" w:afterLines="50" w:line="240" w:lineRule="atLeast"/>
        <w:ind w:left="839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 w:hint="eastAsia"/>
          <w:szCs w:val="21"/>
          <w:lang w:eastAsia="zh-CN"/>
        </w:rPr>
        <w:t>shannon-status -m /dev/scta</w:t>
      </w:r>
    </w:p>
    <w:p w:rsidR="00A64181" w:rsidRPr="00A64181" w:rsidRDefault="00A64181" w:rsidP="00144E48">
      <w:pPr>
        <w:spacing w:beforeLines="50" w:afterLines="50" w:line="240" w:lineRule="atLeast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A64181">
        <w:rPr>
          <w:rFonts w:ascii="Courier New" w:hAnsiTheme="minorEastAsia" w:cs="Courier New" w:hint="eastAsia"/>
          <w:b/>
          <w:szCs w:val="21"/>
          <w:lang w:eastAsia="zh-CN"/>
        </w:rPr>
        <w:tab/>
      </w:r>
      <w:r w:rsidRPr="00A64181">
        <w:rPr>
          <w:rFonts w:ascii="Courier New" w:hAnsiTheme="minorEastAsia" w:cs="Courier New" w:hint="eastAsia"/>
          <w:b/>
          <w:szCs w:val="21"/>
          <w:lang w:eastAsia="zh-CN"/>
        </w:rPr>
        <w:t>输出截图：</w:t>
      </w:r>
    </w:p>
    <w:p w:rsidR="00A76539" w:rsidRPr="00F663BD" w:rsidRDefault="00F663BD" w:rsidP="0002432E">
      <w:pPr>
        <w:spacing w:after="100" w:afterAutospacing="1" w:line="240" w:lineRule="atLeast"/>
        <w:jc w:val="center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noProof/>
          <w:szCs w:val="21"/>
          <w:lang w:eastAsia="zh-CN" w:bidi="ar-SA"/>
        </w:rPr>
        <w:drawing>
          <wp:inline distT="0" distB="0" distL="0" distR="0">
            <wp:extent cx="4253564" cy="3240634"/>
            <wp:effectExtent l="19050" t="0" r="0" b="0"/>
            <wp:docPr id="57" name="图片 57" descr="C:\Users\spike\Desktop\2014-09-16_155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pike\Desktop\2014-09-16_15563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25" cy="324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62" w:rsidRPr="00A64181" w:rsidRDefault="002B4762" w:rsidP="00810AB1">
      <w:pPr>
        <w:pStyle w:val="a4"/>
        <w:numPr>
          <w:ilvl w:val="0"/>
          <w:numId w:val="8"/>
        </w:numPr>
        <w:spacing w:after="100" w:afterAutospacing="1" w:line="240" w:lineRule="atLeast"/>
        <w:jc w:val="left"/>
        <w:rPr>
          <w:rFonts w:ascii="Courier New" w:hAnsiTheme="minorEastAsia" w:cs="Courier New"/>
          <w:szCs w:val="21"/>
          <w:lang w:eastAsia="zh-CN"/>
        </w:rPr>
      </w:pPr>
      <w:r w:rsidRPr="00A64181">
        <w:rPr>
          <w:rFonts w:ascii="Courier New" w:hAnsiTheme="minorEastAsia" w:cs="Courier New" w:hint="eastAsia"/>
          <w:szCs w:val="21"/>
          <w:lang w:eastAsia="zh-CN"/>
        </w:rPr>
        <w:t>将</w:t>
      </w:r>
      <w:r w:rsidRPr="00A64181">
        <w:rPr>
          <w:rFonts w:ascii="Courier New" w:hAnsiTheme="minorEastAsia" w:cs="Courier New"/>
          <w:szCs w:val="21"/>
          <w:lang w:eastAsia="zh-CN"/>
        </w:rPr>
        <w:t>Direct-IO</w:t>
      </w:r>
      <w:r w:rsidRPr="00A64181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C773DB" w:rsidRPr="00A64181">
        <w:rPr>
          <w:rFonts w:ascii="Courier New" w:hAnsiTheme="minorEastAsia" w:cs="Courier New" w:hint="eastAsia"/>
          <w:szCs w:val="21"/>
          <w:lang w:eastAsia="zh-CN"/>
        </w:rPr>
        <w:t xml:space="preserve"> SSD</w:t>
      </w:r>
      <w:r w:rsidRPr="00A64181">
        <w:rPr>
          <w:rFonts w:ascii="Courier New" w:hAnsiTheme="minorEastAsia" w:cs="Courier New" w:hint="eastAsia"/>
          <w:szCs w:val="21"/>
          <w:lang w:eastAsia="zh-CN"/>
        </w:rPr>
        <w:t>卡重新格式化，清除所有的数据</w:t>
      </w:r>
    </w:p>
    <w:p w:rsidR="00C773DB" w:rsidRPr="00C773DB" w:rsidRDefault="00E06CB6" w:rsidP="00C773DB">
      <w:pPr>
        <w:spacing w:after="100" w:afterAutospacing="1" w:line="240" w:lineRule="atLeast"/>
        <w:ind w:leftChars="400" w:left="800"/>
        <w:jc w:val="left"/>
        <w:rPr>
          <w:rFonts w:ascii="Courier New" w:hAnsiTheme="minorEastAsia" w:cs="Courier New"/>
          <w:szCs w:val="21"/>
          <w:lang w:eastAsia="zh-CN"/>
        </w:rPr>
      </w:pPr>
      <w:r>
        <w:rPr>
          <w:rFonts w:ascii="Courier New" w:hAnsiTheme="minorEastAsia" w:cs="Courier New"/>
          <w:szCs w:val="21"/>
          <w:lang w:eastAsia="zh-CN"/>
        </w:rPr>
      </w:r>
      <w:r>
        <w:rPr>
          <w:rFonts w:ascii="Courier New" w:hAnsiTheme="minorEastAsia" w:cs="Courier New"/>
          <w:szCs w:val="21"/>
          <w:lang w:eastAsia="zh-CN"/>
        </w:rPr>
        <w:pict>
          <v:shape id="_x0000_s1036" type="#_x0000_t202" style="width:341.85pt;height:52.4pt;mso-position-horizontal-relative:char;mso-position-vertical-relative:line;mso-width-relative:margin;mso-height-relative:margin" fillcolor="black [3213]">
            <v:textbox style="mso-next-textbox:#_x0000_s1036">
              <w:txbxContent>
                <w:p w:rsidR="00280A88" w:rsidRPr="00C773DB" w:rsidRDefault="00280A88" w:rsidP="00C773D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C773DB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shannon-</w:t>
                  </w:r>
                  <w:r w:rsidRPr="00C773DB"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detach /dev/scta</w:t>
                  </w:r>
                </w:p>
                <w:p w:rsidR="00280A88" w:rsidRPr="00C773DB" w:rsidRDefault="00280A88" w:rsidP="00C773D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C773DB"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shannon-format /dev/scta</w:t>
                  </w:r>
                </w:p>
                <w:p w:rsidR="00280A88" w:rsidRPr="007C280A" w:rsidRDefault="00280A88" w:rsidP="00C773DB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C773DB">
                    <w:rPr>
                      <w:rFonts w:ascii="Calibri" w:hAnsi="Calibri" w:cs="Courier New" w:hint="eastAsia"/>
                      <w:color w:val="FFFFFF" w:themeColor="background1"/>
                      <w:sz w:val="18"/>
                      <w:szCs w:val="18"/>
                      <w:lang w:eastAsia="zh-CN"/>
                    </w:rPr>
                    <w:t>shannon-attach /dev/scta</w:t>
                  </w:r>
                </w:p>
              </w:txbxContent>
            </v:textbox>
            <w10:wrap type="none"/>
            <w10:anchorlock/>
          </v:shape>
        </w:pict>
      </w:r>
    </w:p>
    <w:p w:rsidR="00A64181" w:rsidRPr="00321C38" w:rsidRDefault="00321C38" w:rsidP="00321C38">
      <w:pPr>
        <w:pStyle w:val="a4"/>
        <w:numPr>
          <w:ilvl w:val="0"/>
          <w:numId w:val="8"/>
        </w:numPr>
        <w:spacing w:after="100" w:afterAutospacing="1" w:line="240" w:lineRule="atLeast"/>
        <w:jc w:val="left"/>
        <w:rPr>
          <w:rFonts w:ascii="Courier New" w:eastAsia="宋体" w:hAnsi="Courier New" w:cs="Courier New"/>
          <w:smallCaps/>
          <w:spacing w:val="5"/>
          <w:lang w:eastAsia="zh-CN"/>
        </w:rPr>
      </w:pPr>
      <w:bookmarkStart w:id="122" w:name="_Toc391479381"/>
      <w:r w:rsidRPr="00321C38">
        <w:rPr>
          <w:rFonts w:ascii="Courier New" w:eastAsia="宋体" w:hAnsi="宋体" w:cs="Courier New"/>
          <w:smallCaps/>
          <w:spacing w:val="5"/>
          <w:lang w:eastAsia="zh-CN"/>
        </w:rPr>
        <w:t>升级一款</w:t>
      </w:r>
      <w:r w:rsidRPr="00321C38">
        <w:rPr>
          <w:rFonts w:ascii="Courier New" w:eastAsia="宋体" w:hAnsi="Courier New" w:cs="Courier New"/>
          <w:smallCaps/>
          <w:spacing w:val="5"/>
          <w:lang w:eastAsia="zh-CN"/>
        </w:rPr>
        <w:t>1.2TB SSD</w:t>
      </w:r>
      <w:r w:rsidRPr="00321C38">
        <w:rPr>
          <w:rFonts w:ascii="Courier New" w:eastAsia="宋体" w:hAnsi="宋体" w:cs="Courier New"/>
          <w:smallCaps/>
          <w:spacing w:val="5"/>
          <w:lang w:eastAsia="zh-CN"/>
        </w:rPr>
        <w:t>卡的固件</w:t>
      </w:r>
    </w:p>
    <w:p w:rsidR="00321C38" w:rsidRPr="00321C38" w:rsidRDefault="00E06CB6" w:rsidP="00321C38">
      <w:pPr>
        <w:spacing w:after="100" w:afterAutospacing="1" w:line="240" w:lineRule="atLeast"/>
        <w:ind w:leftChars="400" w:left="800"/>
        <w:jc w:val="left"/>
        <w:rPr>
          <w:rFonts w:ascii="Courier New" w:eastAsia="宋体" w:hAnsi="Courier New" w:cs="Courier New"/>
          <w:smallCaps/>
          <w:spacing w:val="5"/>
          <w:lang w:eastAsia="zh-CN"/>
        </w:rPr>
      </w:pPr>
      <w:r w:rsidRPr="00E06CB6">
        <w:rPr>
          <w:rFonts w:ascii="Courier New" w:hAnsiTheme="minorEastAsia" w:cs="Courier New"/>
          <w:szCs w:val="21"/>
          <w:lang w:eastAsia="zh-CN"/>
        </w:rPr>
      </w:r>
      <w:r w:rsidRPr="00E06CB6">
        <w:rPr>
          <w:rFonts w:ascii="Courier New" w:hAnsiTheme="minorEastAsia" w:cs="Courier New"/>
          <w:szCs w:val="21"/>
          <w:lang w:eastAsia="zh-CN"/>
        </w:rPr>
        <w:pict>
          <v:shape id="_x0000_s1035" type="#_x0000_t202" style="width:341.85pt;height:164.5pt;mso-position-horizontal-relative:char;mso-position-vertical-relative:line;mso-width-relative:margin;mso-height-relative:margin" fillcolor="black [3213]">
            <v:textbox style="mso-next-textbox:#_x0000_s1035">
              <w:txbxContent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 shannon-firmwareupdate -f sol_top_k7h_single_v3.1.10.fmw /dev/scta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Start to update firmware for /dev/scta, please do not interrupt: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Erase NOR flash:        100%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Write firmware:         100%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Read back firmware:     100%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 xml:space="preserve">MD5 Checking:          </w:t>
                  </w: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Match!</w:t>
                  </w: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</w:p>
                <w:p w:rsidR="00280A88" w:rsidRPr="00321C38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Firmware update for /dev/scta finished, please reboot to make update effective.</w:t>
                  </w:r>
                </w:p>
                <w:p w:rsidR="00280A88" w:rsidRPr="007C280A" w:rsidRDefault="00280A88" w:rsidP="00AC7F7C">
                  <w:pPr>
                    <w:spacing w:after="0" w:line="240" w:lineRule="auto"/>
                    <w:jc w:val="left"/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</w:pPr>
                  <w:r w:rsidRPr="00321C38">
                    <w:rPr>
                      <w:rFonts w:ascii="Calibri" w:hAnsi="Calibri" w:cs="Courier New"/>
                      <w:color w:val="FFFFFF" w:themeColor="background1"/>
                      <w:sz w:val="18"/>
                      <w:szCs w:val="18"/>
                      <w:lang w:eastAsia="zh-CN"/>
                    </w:rPr>
                    <w:t>root@Erebor:~#</w:t>
                  </w:r>
                </w:p>
              </w:txbxContent>
            </v:textbox>
            <w10:wrap type="none"/>
            <w10:anchorlock/>
          </v:shape>
        </w:pict>
      </w:r>
    </w:p>
    <w:p w:rsidR="00A64181" w:rsidRDefault="00A64181">
      <w:pPr>
        <w:rPr>
          <w:b/>
          <w:smallCaps/>
          <w:spacing w:val="5"/>
          <w:sz w:val="32"/>
          <w:szCs w:val="32"/>
          <w:lang w:eastAsia="zh-CN"/>
        </w:rPr>
      </w:pPr>
      <w:r>
        <w:rPr>
          <w:b/>
          <w:lang w:eastAsia="zh-CN"/>
        </w:rPr>
        <w:br w:type="page"/>
      </w:r>
    </w:p>
    <w:p w:rsidR="00331319" w:rsidRPr="00A76539" w:rsidRDefault="00331319" w:rsidP="00810AB1">
      <w:pPr>
        <w:pStyle w:val="10"/>
        <w:numPr>
          <w:ilvl w:val="0"/>
          <w:numId w:val="3"/>
        </w:numPr>
        <w:spacing w:before="156" w:after="156"/>
        <w:rPr>
          <w:b/>
          <w:lang w:eastAsia="zh-CN"/>
        </w:rPr>
      </w:pPr>
      <w:bookmarkStart w:id="123" w:name="_Toc391631611"/>
      <w:bookmarkStart w:id="124" w:name="_Toc398654023"/>
      <w:r w:rsidRPr="00A76539">
        <w:rPr>
          <w:rFonts w:hint="eastAsia"/>
          <w:b/>
          <w:lang w:eastAsia="zh-CN"/>
        </w:rPr>
        <w:lastRenderedPageBreak/>
        <w:t>Windows</w:t>
      </w:r>
      <w:r w:rsidRPr="00A76539">
        <w:rPr>
          <w:rFonts w:hint="eastAsia"/>
          <w:b/>
          <w:lang w:eastAsia="zh-CN"/>
        </w:rPr>
        <w:t>下安装及配置</w:t>
      </w:r>
      <w:bookmarkEnd w:id="122"/>
      <w:bookmarkEnd w:id="123"/>
      <w:bookmarkEnd w:id="124"/>
    </w:p>
    <w:p w:rsidR="002128C3" w:rsidRPr="002128C3" w:rsidRDefault="005617FA" w:rsidP="00810AB1">
      <w:pPr>
        <w:pStyle w:val="20"/>
        <w:numPr>
          <w:ilvl w:val="1"/>
          <w:numId w:val="15"/>
        </w:numPr>
        <w:rPr>
          <w:lang w:eastAsia="zh-CN"/>
        </w:rPr>
      </w:pPr>
      <w:bookmarkStart w:id="125" w:name="_Toc376163925"/>
      <w:bookmarkStart w:id="126" w:name="_Toc391304394"/>
      <w:bookmarkStart w:id="127" w:name="_Toc391373874"/>
      <w:bookmarkStart w:id="128" w:name="_Toc391387801"/>
      <w:bookmarkStart w:id="129" w:name="_Toc391388044"/>
      <w:bookmarkStart w:id="130" w:name="_Toc391388065"/>
      <w:bookmarkStart w:id="131" w:name="_Toc391388091"/>
      <w:bookmarkStart w:id="132" w:name="_Toc391388108"/>
      <w:bookmarkStart w:id="133" w:name="_Toc391388137"/>
      <w:bookmarkStart w:id="134" w:name="_Toc391388169"/>
      <w:bookmarkStart w:id="135" w:name="_Toc391388211"/>
      <w:bookmarkStart w:id="136" w:name="_Toc391388325"/>
      <w:bookmarkStart w:id="137" w:name="_Toc391479388"/>
      <w:bookmarkStart w:id="138" w:name="_Toc391631612"/>
      <w:bookmarkStart w:id="139" w:name="_Toc398654024"/>
      <w:r w:rsidRPr="00A427EB">
        <w:rPr>
          <w:rFonts w:hint="eastAsia"/>
          <w:lang w:eastAsia="zh-CN"/>
        </w:rPr>
        <w:t>驱动安装与卸载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C51A03" w:rsidRPr="00F663BD" w:rsidRDefault="00E06CB6" w:rsidP="00144E48">
      <w:pPr>
        <w:spacing w:afterLines="50" w:line="240" w:lineRule="auto"/>
        <w:contextualSpacing/>
        <w:jc w:val="left"/>
        <w:rPr>
          <w:rFonts w:ascii="Calibri" w:eastAsia="华文仿宋" w:hAnsi="Calibri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A76539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A76539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A76539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A76539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注意：</w:t>
      </w:r>
      <w:r w:rsidR="00C51A03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目前</w:t>
      </w:r>
      <w:r w:rsidR="00A76539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Windows</w:t>
      </w:r>
      <w:r w:rsidR="00C51A03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驱动支持</w:t>
      </w:r>
      <w:r w:rsidR="008152B1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64</w:t>
      </w:r>
      <w:r w:rsidR="008152B1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位的</w:t>
      </w:r>
      <w:r w:rsidR="008152B1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Windows 7</w:t>
      </w:r>
      <w:r w:rsidR="008152B1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及以上版本系统。包括</w:t>
      </w:r>
      <w:r w:rsidR="008152B1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Windows 7</w:t>
      </w:r>
      <w:r w:rsidR="008152B1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，</w:t>
      </w:r>
      <w:r w:rsidR="008152B1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 xml:space="preserve"> </w:t>
      </w:r>
      <w:r w:rsidR="00C51A03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Windows Server 2008 R2</w:t>
      </w:r>
      <w:r w:rsidR="008152B1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, Windows 8</w:t>
      </w:r>
      <w:r w:rsidR="008152B1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，</w:t>
      </w:r>
      <w:r w:rsidR="00C51A03" w:rsidRPr="00F663BD">
        <w:rPr>
          <w:rFonts w:ascii="Calibri" w:eastAsia="华文仿宋" w:hAnsi="Calibri"/>
          <w:b/>
          <w:color w:val="E65B01" w:themeColor="accent1" w:themeShade="BF"/>
          <w:lang w:eastAsia="zh-CN"/>
        </w:rPr>
        <w:t>Windows Server 2012</w:t>
      </w:r>
      <w:r w:rsidR="008152B1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等</w:t>
      </w:r>
      <w:r w:rsidR="00C51A03" w:rsidRPr="00F663BD">
        <w:rPr>
          <w:rFonts w:ascii="Calibri" w:eastAsia="华文仿宋" w:hAnsi="华文仿宋"/>
          <w:b/>
          <w:color w:val="E65B01" w:themeColor="accent1" w:themeShade="BF"/>
          <w:lang w:eastAsia="zh-CN"/>
        </w:rPr>
        <w:t>。</w:t>
      </w:r>
    </w:p>
    <w:p w:rsidR="00A64181" w:rsidRPr="002C4E14" w:rsidRDefault="00E06CB6" w:rsidP="00144E48">
      <w:pPr>
        <w:spacing w:afterLines="50" w:line="240" w:lineRule="auto"/>
        <w:contextualSpacing/>
        <w:rPr>
          <w:rFonts w:ascii="GungsuhChe" w:eastAsia="GungsuhChe" w:hAnsi="GungsuhChe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A64181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A64181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A64181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A64181" w:rsidRPr="00F663B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注意：驱动程序安装需要管理员权限。</w:t>
      </w:r>
    </w:p>
    <w:p w:rsidR="002128C3" w:rsidRPr="002128C3" w:rsidRDefault="0017534A" w:rsidP="00810AB1">
      <w:pPr>
        <w:pStyle w:val="3"/>
        <w:numPr>
          <w:ilvl w:val="2"/>
          <w:numId w:val="15"/>
        </w:numPr>
        <w:spacing w:before="156" w:after="156"/>
        <w:rPr>
          <w:lang w:eastAsia="zh-CN"/>
        </w:rPr>
      </w:pPr>
      <w:bookmarkStart w:id="140" w:name="_Toc391631613"/>
      <w:bookmarkStart w:id="141" w:name="_Toc398654025"/>
      <w:r w:rsidRPr="00A64181">
        <w:rPr>
          <w:rStyle w:val="4Char"/>
          <w:rFonts w:hint="eastAsia"/>
          <w:b/>
          <w:smallCaps/>
          <w:spacing w:val="5"/>
          <w:sz w:val="24"/>
          <w:szCs w:val="24"/>
        </w:rPr>
        <w:t>安装驱动程序</w:t>
      </w:r>
      <w:bookmarkEnd w:id="140"/>
      <w:bookmarkEnd w:id="141"/>
    </w:p>
    <w:p w:rsidR="005928CE" w:rsidRPr="00A76539" w:rsidRDefault="005928CE" w:rsidP="00A76539">
      <w:pPr>
        <w:spacing w:before="156" w:after="156"/>
        <w:jc w:val="left"/>
        <w:rPr>
          <w:rFonts w:ascii="Courier New" w:hAnsi="Courier New" w:cs="Courier New"/>
          <w:lang w:eastAsia="zh-CN"/>
        </w:rPr>
      </w:pPr>
      <w:r w:rsidRPr="00A76539">
        <w:rPr>
          <w:rFonts w:ascii="Courier New" w:cs="Courier New"/>
          <w:lang w:eastAsia="zh-CN"/>
        </w:rPr>
        <w:t>步骤</w:t>
      </w:r>
      <w:r w:rsidRPr="00A76539">
        <w:rPr>
          <w:rFonts w:ascii="Courier New" w:hAnsi="Courier New" w:cs="Courier New"/>
          <w:lang w:eastAsia="zh-CN"/>
        </w:rPr>
        <w:t>1</w:t>
      </w:r>
      <w:r w:rsidRPr="00A76539">
        <w:rPr>
          <w:rFonts w:ascii="Courier New" w:cs="Courier New"/>
          <w:lang w:eastAsia="zh-CN"/>
        </w:rPr>
        <w:t>：关机状态下将</w:t>
      </w:r>
      <w:r w:rsidR="00A76539">
        <w:rPr>
          <w:rFonts w:ascii="Courier New" w:hAnsi="Courier New" w:cs="Courier New"/>
          <w:lang w:eastAsia="zh-CN"/>
        </w:rPr>
        <w:t>Shannon</w:t>
      </w:r>
      <w:r w:rsidR="00A76539">
        <w:rPr>
          <w:rFonts w:ascii="Courier New" w:hAnsi="Courier New" w:cs="Courier New" w:hint="eastAsia"/>
          <w:lang w:eastAsia="zh-CN"/>
        </w:rPr>
        <w:t xml:space="preserve"> Direct-IO</w:t>
      </w:r>
      <w:r w:rsidR="00A76539" w:rsidRPr="00A76539">
        <w:rPr>
          <w:rFonts w:ascii="Courier New" w:hAnsi="Courier New" w:cs="Courier New" w:hint="eastAsia"/>
          <w:vertAlign w:val="superscript"/>
          <w:lang w:eastAsia="zh-CN"/>
        </w:rPr>
        <w:t>TM</w:t>
      </w:r>
      <w:r w:rsidR="00A76539">
        <w:rPr>
          <w:rFonts w:ascii="Courier New" w:hAnsi="Courier New" w:cs="Courier New"/>
          <w:lang w:eastAsia="zh-CN"/>
        </w:rPr>
        <w:t>PCIe</w:t>
      </w:r>
      <w:r w:rsidRPr="00A76539">
        <w:rPr>
          <w:rFonts w:ascii="Courier New" w:hAnsi="Courier New" w:cs="Courier New"/>
          <w:lang w:eastAsia="zh-CN"/>
        </w:rPr>
        <w:t>SSD</w:t>
      </w:r>
      <w:r w:rsidRPr="00A76539">
        <w:rPr>
          <w:rFonts w:ascii="Courier New" w:cs="Courier New"/>
          <w:lang w:eastAsia="zh-CN"/>
        </w:rPr>
        <w:t>插入</w:t>
      </w:r>
      <w:r w:rsidRPr="00A76539">
        <w:rPr>
          <w:rFonts w:ascii="Courier New" w:hAnsi="Courier New" w:cs="Courier New"/>
          <w:lang w:eastAsia="zh-CN"/>
        </w:rPr>
        <w:t>PCI</w:t>
      </w:r>
      <w:r w:rsidR="00284792" w:rsidRPr="00A76539">
        <w:rPr>
          <w:rFonts w:ascii="Courier New" w:hAnsi="Courier New" w:cs="Courier New"/>
          <w:lang w:eastAsia="zh-CN"/>
        </w:rPr>
        <w:t>-</w:t>
      </w:r>
      <w:r w:rsidRPr="00A76539">
        <w:rPr>
          <w:rFonts w:ascii="Courier New" w:hAnsi="Courier New" w:cs="Courier New"/>
          <w:lang w:eastAsia="zh-CN"/>
        </w:rPr>
        <w:t>E</w:t>
      </w:r>
      <w:r w:rsidRPr="00A76539">
        <w:rPr>
          <w:rFonts w:ascii="Courier New" w:cs="Courier New"/>
          <w:lang w:eastAsia="zh-CN"/>
        </w:rPr>
        <w:t>插槽中。</w:t>
      </w:r>
    </w:p>
    <w:p w:rsidR="005928CE" w:rsidRPr="00A76539" w:rsidRDefault="005928CE" w:rsidP="00A76539">
      <w:pPr>
        <w:spacing w:before="156" w:after="156"/>
        <w:jc w:val="left"/>
        <w:rPr>
          <w:rFonts w:ascii="Courier New" w:hAnsi="Courier New" w:cs="Courier New"/>
          <w:lang w:eastAsia="zh-CN"/>
        </w:rPr>
      </w:pPr>
      <w:r w:rsidRPr="00A76539">
        <w:rPr>
          <w:rFonts w:ascii="Courier New" w:cs="Courier New"/>
          <w:lang w:eastAsia="zh-CN"/>
        </w:rPr>
        <w:t>步骤</w:t>
      </w:r>
      <w:r w:rsidRPr="00A76539">
        <w:rPr>
          <w:rFonts w:ascii="Courier New" w:hAnsi="Courier New" w:cs="Courier New"/>
          <w:lang w:eastAsia="zh-CN"/>
        </w:rPr>
        <w:t>2</w:t>
      </w:r>
      <w:r w:rsidRPr="00A76539">
        <w:rPr>
          <w:rFonts w:ascii="Courier New" w:cs="Courier New"/>
          <w:lang w:eastAsia="zh-CN"/>
        </w:rPr>
        <w:t>：开机，登陆</w:t>
      </w:r>
      <w:r w:rsidRPr="00A76539">
        <w:rPr>
          <w:rFonts w:ascii="Courier New" w:hAnsi="Courier New" w:cs="Courier New"/>
          <w:lang w:eastAsia="zh-CN"/>
        </w:rPr>
        <w:t>Windows</w:t>
      </w:r>
      <w:r w:rsidRPr="00A76539">
        <w:rPr>
          <w:rFonts w:ascii="Courier New" w:cs="Courier New"/>
          <w:lang w:eastAsia="zh-CN"/>
        </w:rPr>
        <w:t>后打开设备管理器可以看到出现未知设备。</w:t>
      </w:r>
    </w:p>
    <w:p w:rsidR="005928CE" w:rsidRDefault="005928CE" w:rsidP="00A64181">
      <w:pPr>
        <w:spacing w:before="156" w:after="156"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5274310" cy="3842377"/>
            <wp:effectExtent l="19050" t="0" r="2540" b="0"/>
            <wp:docPr id="18" name="图片 1" descr="C:\Users\Administrator\Desktop\guid\2013-12-28_180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uid\2013-12-28_18071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A76539">
      <w:pPr>
        <w:spacing w:before="156" w:after="156"/>
        <w:jc w:val="left"/>
        <w:rPr>
          <w:rFonts w:ascii="Courier New" w:hAnsi="Courier New" w:cs="Courier New"/>
          <w:lang w:eastAsia="zh-CN"/>
        </w:rPr>
      </w:pPr>
      <w:r w:rsidRPr="00A76539">
        <w:rPr>
          <w:rFonts w:ascii="Courier New" w:cs="Courier New" w:hint="eastAsia"/>
          <w:lang w:eastAsia="zh-CN"/>
        </w:rPr>
        <w:t>步骤</w:t>
      </w:r>
      <w:r w:rsidRPr="00A76539">
        <w:rPr>
          <w:rFonts w:ascii="Courier New" w:cs="Courier New" w:hint="eastAsia"/>
          <w:lang w:eastAsia="zh-CN"/>
        </w:rPr>
        <w:t>3</w:t>
      </w:r>
      <w:r w:rsidRPr="00A76539">
        <w:rPr>
          <w:rFonts w:ascii="Courier New" w:cs="Courier New" w:hint="eastAsia"/>
          <w:lang w:eastAsia="zh-CN"/>
        </w:rPr>
        <w:t>：</w:t>
      </w:r>
      <w:r w:rsidR="003C6B50">
        <w:rPr>
          <w:rFonts w:ascii="Courier New" w:cs="Courier New" w:hint="eastAsia"/>
          <w:lang w:eastAsia="zh-CN"/>
        </w:rPr>
        <w:t>解压缩</w:t>
      </w:r>
      <w:r w:rsidR="003C6B50">
        <w:rPr>
          <w:rFonts w:ascii="Courier New" w:cs="Courier New" w:hint="eastAsia"/>
          <w:lang w:eastAsia="zh-CN"/>
        </w:rPr>
        <w:t>Windows</w:t>
      </w:r>
      <w:r w:rsidR="003C6B50">
        <w:rPr>
          <w:rFonts w:ascii="Courier New" w:cs="Courier New" w:hint="eastAsia"/>
          <w:lang w:eastAsia="zh-CN"/>
        </w:rPr>
        <w:t>驱动包，</w:t>
      </w:r>
      <w:r w:rsidRPr="00A76539">
        <w:rPr>
          <w:rFonts w:ascii="Courier New" w:cs="Courier New" w:hint="eastAsia"/>
          <w:lang w:eastAsia="zh-CN"/>
        </w:rPr>
        <w:t>以管理员权限运行</w:t>
      </w:r>
      <w:r w:rsidR="003C6B50">
        <w:rPr>
          <w:rFonts w:ascii="Courier New" w:cs="Courier New" w:hint="eastAsia"/>
          <w:lang w:eastAsia="zh-CN"/>
        </w:rPr>
        <w:t>其中的</w:t>
      </w:r>
      <w:r w:rsidR="003C6B50">
        <w:rPr>
          <w:rFonts w:ascii="Courier New" w:cs="Courier New" w:hint="eastAsia"/>
          <w:lang w:eastAsia="zh-CN"/>
        </w:rPr>
        <w:t>S</w:t>
      </w:r>
      <w:r w:rsidRPr="00A76539">
        <w:rPr>
          <w:rFonts w:ascii="Courier New" w:cs="Courier New" w:hint="eastAsia"/>
          <w:lang w:eastAsia="zh-CN"/>
        </w:rPr>
        <w:t>hannon</w:t>
      </w:r>
      <w:r w:rsidR="003C6B50">
        <w:rPr>
          <w:rFonts w:ascii="Courier New" w:cs="Courier New" w:hint="eastAsia"/>
          <w:lang w:eastAsia="zh-CN"/>
        </w:rPr>
        <w:t>_S</w:t>
      </w:r>
      <w:r w:rsidRPr="00A76539">
        <w:rPr>
          <w:rFonts w:ascii="Courier New" w:cs="Courier New" w:hint="eastAsia"/>
          <w:lang w:eastAsia="zh-CN"/>
        </w:rPr>
        <w:t>etup</w:t>
      </w:r>
      <w:r w:rsidR="003C6B50">
        <w:rPr>
          <w:rFonts w:ascii="Courier New" w:cs="Courier New" w:hint="eastAsia"/>
          <w:lang w:eastAsia="zh-CN"/>
        </w:rPr>
        <w:t>_&lt;version&gt;</w:t>
      </w:r>
      <w:r w:rsidRPr="00A76539">
        <w:rPr>
          <w:rFonts w:ascii="Courier New" w:cs="Courier New" w:hint="eastAsia"/>
          <w:lang w:eastAsia="zh-CN"/>
        </w:rPr>
        <w:t>.exe</w:t>
      </w:r>
      <w:r w:rsidRPr="00A76539">
        <w:rPr>
          <w:rFonts w:ascii="Courier New" w:cs="Courier New" w:hint="eastAsia"/>
          <w:lang w:eastAsia="zh-CN"/>
        </w:rPr>
        <w:t>，</w:t>
      </w:r>
      <w:r w:rsidRPr="009B7527">
        <w:rPr>
          <w:rFonts w:ascii="Courier New" w:hAnsi="Courier New" w:cs="Courier New"/>
          <w:lang w:eastAsia="zh-CN"/>
        </w:rPr>
        <w:t>安装向导会根据当前操作系统的显示语言自动选择语言。</w:t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hAns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4</w:t>
      </w:r>
      <w:r w:rsidRPr="009B7527">
        <w:rPr>
          <w:rFonts w:ascii="Courier New" w:hAnsi="Courier New" w:cs="Courier New"/>
          <w:lang w:eastAsia="zh-CN"/>
        </w:rPr>
        <w:t>：在欢迎页面点击</w:t>
      </w:r>
      <w:r w:rsidR="009B7527">
        <w:rPr>
          <w:rFonts w:ascii="Courier New" w:hAnsi="Courier New" w:cs="Courier New" w:hint="eastAsia"/>
          <w:lang w:eastAsia="zh-CN"/>
        </w:rPr>
        <w:t>[</w:t>
      </w:r>
      <w:r w:rsidRPr="009B7527">
        <w:rPr>
          <w:rFonts w:ascii="Courier New" w:hAnsi="Courier New" w:cs="Courier New"/>
          <w:lang w:eastAsia="zh-CN"/>
        </w:rPr>
        <w:t>下一步</w:t>
      </w:r>
      <w:r w:rsidR="009B7527">
        <w:rPr>
          <w:rFonts w:ascii="Courier New" w:hAnsi="Courier New" w:cs="Courier New" w:hint="eastAsia"/>
          <w:lang w:eastAsia="zh-CN"/>
        </w:rPr>
        <w:t>]</w:t>
      </w:r>
      <w:r w:rsidRPr="009B7527">
        <w:rPr>
          <w:rFonts w:ascii="Courier New" w:hAnsi="Courier New" w:cs="Courier New"/>
          <w:lang w:eastAsia="zh-CN"/>
        </w:rPr>
        <w:t>按钮。</w:t>
      </w:r>
    </w:p>
    <w:p w:rsidR="005928CE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323997" cy="2572949"/>
            <wp:effectExtent l="19050" t="0" r="0" b="0"/>
            <wp:docPr id="19" name="图片 2" descr="C:\Users\Administrator\Desktop\guid\2013-12-28_180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guid\2013-12-28_18075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27" cy="257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5</w:t>
      </w:r>
      <w:r w:rsidRPr="009B7527">
        <w:rPr>
          <w:rFonts w:ascii="Courier New" w:cs="Courier New"/>
          <w:lang w:eastAsia="zh-CN"/>
        </w:rPr>
        <w:t>：在许可证协议页面点击</w:t>
      </w:r>
      <w:r w:rsidR="009B7527">
        <w:rPr>
          <w:rFonts w:ascii="Courier New" w:cs="Courier New" w:hint="eastAsia"/>
          <w:lang w:eastAsia="zh-CN"/>
        </w:rPr>
        <w:t>[</w:t>
      </w:r>
      <w:r w:rsidRPr="009B7527">
        <w:rPr>
          <w:rFonts w:ascii="Courier New" w:cs="Courier New"/>
          <w:lang w:eastAsia="zh-CN"/>
        </w:rPr>
        <w:t>我同意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  <w:lang w:eastAsia="zh-CN"/>
        </w:rPr>
        <w:t>按钮。</w:t>
      </w:r>
    </w:p>
    <w:p w:rsidR="005928CE" w:rsidRPr="004F54E2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3799485" cy="2941001"/>
            <wp:effectExtent l="19050" t="0" r="0" b="0"/>
            <wp:docPr id="20" name="图片 3" descr="C:\Users\Administrator\Desktop\guid\2013-12-28_18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guid\2013-12-28_18080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719" cy="294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6</w:t>
      </w:r>
      <w:r w:rsidRPr="009B7527">
        <w:rPr>
          <w:rFonts w:ascii="Courier New" w:cs="Courier New"/>
          <w:lang w:eastAsia="zh-CN"/>
        </w:rPr>
        <w:t>：在选择安装路径页面选择软件安装的位置，建议使用默认路径。点击</w:t>
      </w:r>
      <w:r w:rsidR="009B7527">
        <w:rPr>
          <w:rFonts w:ascii="Courier New" w:cs="Courier New" w:hint="eastAsia"/>
          <w:lang w:eastAsia="zh-CN"/>
        </w:rPr>
        <w:t>[</w:t>
      </w:r>
      <w:r w:rsidR="006E24CC" w:rsidRPr="009B7527">
        <w:rPr>
          <w:rFonts w:ascii="Courier New" w:cs="Courier New"/>
          <w:lang w:eastAsia="zh-CN"/>
        </w:rPr>
        <w:t>安装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  <w:lang w:eastAsia="zh-CN"/>
        </w:rPr>
        <w:t>后开始安装。</w:t>
      </w:r>
    </w:p>
    <w:p w:rsidR="005928CE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846361" cy="2977286"/>
            <wp:effectExtent l="19050" t="0" r="1739" b="0"/>
            <wp:docPr id="21" name="图片 4" descr="C:\Users\Administrator\Desktop\guid\2013-12-28_180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guid\2013-12-28_18080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2" cy="297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7</w:t>
      </w:r>
      <w:r w:rsidRPr="009B7527">
        <w:rPr>
          <w:rFonts w:ascii="Courier New" w:cs="Courier New"/>
          <w:lang w:eastAsia="zh-CN"/>
        </w:rPr>
        <w:t>：安装过程中会出现如下所示窗口，请不要关闭此窗口。</w:t>
      </w:r>
    </w:p>
    <w:p w:rsidR="005928CE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4334782" cy="2830982"/>
            <wp:effectExtent l="19050" t="0" r="8618" b="0"/>
            <wp:docPr id="22" name="图片 5" descr="C:\Users\Administrator\Desktop\guid\2013-12-28_180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guid\2013-12-28_18081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21" cy="28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</w:rPr>
      </w:pPr>
      <w:r w:rsidRPr="009B7527">
        <w:rPr>
          <w:rFonts w:ascii="Courier New" w:cs="Courier New"/>
        </w:rPr>
        <w:t>步骤</w:t>
      </w:r>
      <w:r w:rsidRPr="009B7527">
        <w:rPr>
          <w:rFonts w:ascii="Courier New" w:hAnsi="Courier New" w:cs="Courier New"/>
        </w:rPr>
        <w:t>8</w:t>
      </w:r>
      <w:r w:rsidRPr="009B7527">
        <w:rPr>
          <w:rFonts w:ascii="Courier New" w:cs="Courier New"/>
        </w:rPr>
        <w:t>：当出现</w:t>
      </w:r>
      <w:r w:rsidRPr="009B7527">
        <w:rPr>
          <w:rFonts w:ascii="Courier New" w:hAnsi="Courier New" w:cs="Courier New"/>
        </w:rPr>
        <w:t>Windows Security</w:t>
      </w:r>
      <w:r w:rsidR="009B7527">
        <w:rPr>
          <w:rFonts w:ascii="Courier New" w:cs="Courier New"/>
        </w:rPr>
        <w:t>窗口时，请点击</w:t>
      </w:r>
      <w:r w:rsidR="009B7527">
        <w:rPr>
          <w:rFonts w:ascii="Courier New" w:cs="Courier New" w:hint="eastAsia"/>
          <w:lang w:eastAsia="zh-CN"/>
        </w:rPr>
        <w:t>[</w:t>
      </w:r>
      <w:r w:rsidR="009B7527">
        <w:rPr>
          <w:rFonts w:ascii="Courier New" w:cs="Courier New"/>
        </w:rPr>
        <w:t>安装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</w:rPr>
        <w:t>按钮。</w:t>
      </w:r>
    </w:p>
    <w:p w:rsidR="005928CE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392016" cy="2065844"/>
            <wp:effectExtent l="19050" t="0" r="8534" b="0"/>
            <wp:docPr id="23" name="图片 6" descr="C:\Users\Administrator\Desktop\guid\2013-12-28_180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guid\2013-12-28_18084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70" cy="206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9</w:t>
      </w:r>
      <w:r w:rsidR="009B7527">
        <w:rPr>
          <w:rFonts w:ascii="Courier New" w:cs="Courier New"/>
          <w:lang w:eastAsia="zh-CN"/>
        </w:rPr>
        <w:t>：安装结束，点击</w:t>
      </w:r>
      <w:r w:rsidR="009B7527">
        <w:rPr>
          <w:rFonts w:ascii="Courier New" w:cs="Courier New" w:hint="eastAsia"/>
          <w:lang w:eastAsia="zh-CN"/>
        </w:rPr>
        <w:t>[</w:t>
      </w:r>
      <w:r w:rsidR="009B7527">
        <w:rPr>
          <w:rFonts w:ascii="Courier New" w:cs="Courier New"/>
          <w:lang w:eastAsia="zh-CN"/>
        </w:rPr>
        <w:t>完成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  <w:lang w:eastAsia="zh-CN"/>
        </w:rPr>
        <w:t>关闭安装向导。当出现重启计算机提示时，请重启您的计算机。</w:t>
      </w:r>
    </w:p>
    <w:p w:rsidR="005928CE" w:rsidRPr="009B7527" w:rsidRDefault="005928CE" w:rsidP="009B7527">
      <w:pPr>
        <w:spacing w:before="156" w:after="156"/>
        <w:jc w:val="center"/>
        <w:rPr>
          <w:rFonts w:ascii="Courier New" w:hAnsi="Courier New" w:cs="Courier New"/>
        </w:rPr>
      </w:pPr>
      <w:r w:rsidRPr="009B7527">
        <w:rPr>
          <w:rFonts w:ascii="Courier New" w:hAnsi="Courier New" w:cs="Courier New"/>
          <w:noProof/>
          <w:lang w:eastAsia="zh-CN" w:bidi="ar-SA"/>
        </w:rPr>
        <w:drawing>
          <wp:inline distT="0" distB="0" distL="0" distR="0">
            <wp:extent cx="3594659" cy="2782454"/>
            <wp:effectExtent l="19050" t="0" r="5791" b="0"/>
            <wp:docPr id="24" name="图片 7" descr="C:\Users\Administrator\Desktop\guid\2013-12-28_181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guid\2013-12-28_18100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81" cy="278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CE" w:rsidRPr="009B7527" w:rsidRDefault="005928C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10</w:t>
      </w:r>
      <w:r w:rsidRPr="009B7527">
        <w:rPr>
          <w:rFonts w:ascii="Courier New" w:cs="Courier New"/>
          <w:lang w:eastAsia="zh-CN"/>
        </w:rPr>
        <w:t>：驱动安装完毕后，可以在设备管理器中看到新的磁盘设备。</w:t>
      </w:r>
    </w:p>
    <w:p w:rsidR="005928CE" w:rsidRDefault="005928CE" w:rsidP="009B7527">
      <w:pPr>
        <w:spacing w:before="156" w:after="156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811421" cy="4593945"/>
            <wp:effectExtent l="19050" t="0" r="8229" b="0"/>
            <wp:docPr id="25" name="图片 9" descr="C:\Users\Administrator\Desktop\guid\2013-12-28_181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guid\2013-12-28_18105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41" cy="459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39" w:rsidRPr="00A64181" w:rsidRDefault="007B7339" w:rsidP="00810AB1">
      <w:pPr>
        <w:pStyle w:val="3"/>
        <w:numPr>
          <w:ilvl w:val="2"/>
          <w:numId w:val="15"/>
        </w:numPr>
        <w:spacing w:before="156" w:after="156"/>
        <w:rPr>
          <w:rStyle w:val="4Char"/>
          <w:b/>
          <w:smallCaps/>
          <w:spacing w:val="5"/>
          <w:sz w:val="24"/>
          <w:szCs w:val="24"/>
        </w:rPr>
      </w:pPr>
      <w:bookmarkStart w:id="142" w:name="_Toc391631614"/>
      <w:bookmarkStart w:id="143" w:name="_Toc398654026"/>
      <w:r w:rsidRPr="00A64181">
        <w:rPr>
          <w:rStyle w:val="4Char"/>
          <w:rFonts w:hint="eastAsia"/>
          <w:b/>
          <w:smallCaps/>
          <w:spacing w:val="5"/>
          <w:sz w:val="24"/>
          <w:szCs w:val="24"/>
        </w:rPr>
        <w:t>卸载驱动程序</w:t>
      </w:r>
      <w:bookmarkEnd w:id="142"/>
      <w:bookmarkEnd w:id="143"/>
    </w:p>
    <w:p w:rsidR="00DB63EE" w:rsidRPr="009B7527" w:rsidRDefault="00DB63E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</w:rPr>
        <w:t>步骤</w:t>
      </w:r>
      <w:r w:rsidRPr="009B7527">
        <w:rPr>
          <w:rFonts w:ascii="Courier New" w:hAnsi="Courier New" w:cs="Courier New"/>
        </w:rPr>
        <w:t>1</w:t>
      </w:r>
      <w:r w:rsidRPr="009B7527">
        <w:rPr>
          <w:rFonts w:ascii="Courier New" w:cs="Courier New"/>
        </w:rPr>
        <w:t>：在</w:t>
      </w:r>
      <w:r w:rsidR="009B7527">
        <w:rPr>
          <w:rFonts w:ascii="Courier New" w:cs="Courier New" w:hint="eastAsia"/>
          <w:lang w:eastAsia="zh-CN"/>
        </w:rPr>
        <w:t>[</w:t>
      </w:r>
      <w:r w:rsidRPr="009B7527">
        <w:rPr>
          <w:rFonts w:ascii="Courier New" w:cs="Courier New"/>
        </w:rPr>
        <w:t>控制面板</w:t>
      </w:r>
      <w:r w:rsidR="00896931">
        <w:rPr>
          <w:rFonts w:ascii="Courier New" w:cs="Courier New" w:hint="eastAsia"/>
          <w:lang w:eastAsia="zh-CN"/>
        </w:rPr>
        <w:t>]</w:t>
      </w:r>
      <w:r w:rsidR="009B7527">
        <w:rPr>
          <w:rFonts w:ascii="Courier New" w:hAnsi="Courier New" w:cs="Courier New" w:hint="eastAsia"/>
          <w:lang w:eastAsia="zh-CN"/>
        </w:rPr>
        <w:t>--[</w:t>
      </w:r>
      <w:r w:rsidRPr="009B7527">
        <w:rPr>
          <w:rFonts w:ascii="Courier New" w:cs="Courier New"/>
        </w:rPr>
        <w:t>程序与功能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</w:rPr>
        <w:t>或者</w:t>
      </w:r>
      <w:r w:rsidR="009B7527">
        <w:rPr>
          <w:rFonts w:ascii="Courier New" w:cs="Courier New" w:hint="eastAsia"/>
          <w:lang w:eastAsia="zh-CN"/>
        </w:rPr>
        <w:t>[</w:t>
      </w:r>
      <w:r w:rsidRPr="009B7527">
        <w:rPr>
          <w:rFonts w:ascii="Courier New" w:cs="Courier New"/>
        </w:rPr>
        <w:t>开始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</w:rPr>
        <w:t>菜单</w:t>
      </w:r>
      <w:r w:rsidR="009B7527">
        <w:rPr>
          <w:rFonts w:ascii="Courier New" w:hAnsi="Courier New" w:cs="Courier New" w:hint="eastAsia"/>
          <w:lang w:eastAsia="zh-CN"/>
        </w:rPr>
        <w:t>--[</w:t>
      </w:r>
      <w:r w:rsidRPr="009B7527">
        <w:rPr>
          <w:rFonts w:ascii="Courier New" w:hAnsi="Courier New" w:cs="Courier New"/>
        </w:rPr>
        <w:t>Shannon Direct-IO PCIe SSD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hAnsi="Courier New" w:cs="Courier New"/>
        </w:rPr>
        <w:t>中启动卸载程序</w:t>
      </w:r>
      <w:r w:rsidR="009B7527">
        <w:rPr>
          <w:rFonts w:ascii="Courier New" w:hAnsi="Courier New" w:cs="Courier New" w:hint="eastAsia"/>
          <w:lang w:eastAsia="zh-CN"/>
        </w:rPr>
        <w:t>。</w:t>
      </w:r>
    </w:p>
    <w:p w:rsidR="00DB63EE" w:rsidRPr="009B7527" w:rsidRDefault="00DB63E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hAns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2</w:t>
      </w:r>
      <w:r w:rsidRPr="009B7527">
        <w:rPr>
          <w:rFonts w:ascii="Courier New" w:hAnsi="Courier New" w:cs="Courier New"/>
          <w:lang w:eastAsia="zh-CN"/>
        </w:rPr>
        <w:t>：</w:t>
      </w:r>
      <w:r w:rsidR="00AA1D7F" w:rsidRPr="009B7527">
        <w:rPr>
          <w:rFonts w:ascii="Courier New" w:hAnsi="Courier New" w:cs="Courier New"/>
          <w:lang w:eastAsia="zh-CN"/>
        </w:rPr>
        <w:t>在卸载提示中点击</w:t>
      </w:r>
      <w:r w:rsidR="00664590" w:rsidRPr="009B7527">
        <w:rPr>
          <w:rFonts w:ascii="Courier New" w:hAnsi="Courier New" w:cs="Courier New"/>
          <w:lang w:eastAsia="zh-CN"/>
        </w:rPr>
        <w:t>按钮</w:t>
      </w:r>
      <w:r w:rsidR="009B7527" w:rsidRPr="009B7527">
        <w:rPr>
          <w:rFonts w:ascii="Courier New" w:hAnsi="Courier New" w:cs="Courier New"/>
          <w:lang w:eastAsia="zh-CN"/>
        </w:rPr>
        <w:t>[</w:t>
      </w:r>
      <w:r w:rsidR="009B7527" w:rsidRPr="009B7527">
        <w:rPr>
          <w:rFonts w:ascii="Courier New" w:hAnsi="Courier New" w:cs="Courier New"/>
          <w:lang w:eastAsia="zh-CN"/>
        </w:rPr>
        <w:t>是</w:t>
      </w:r>
      <w:r w:rsidR="009B7527" w:rsidRPr="009B7527">
        <w:rPr>
          <w:rFonts w:ascii="Courier New" w:hAnsi="Courier New" w:cs="Courier New"/>
          <w:lang w:eastAsia="zh-CN"/>
        </w:rPr>
        <w:t>]</w:t>
      </w:r>
      <w:r w:rsidR="00664590" w:rsidRPr="009B7527">
        <w:rPr>
          <w:rFonts w:ascii="Courier New" w:hAnsi="Courier New" w:cs="Courier New"/>
          <w:lang w:eastAsia="zh-CN"/>
        </w:rPr>
        <w:t>。</w:t>
      </w:r>
    </w:p>
    <w:p w:rsidR="00DB63EE" w:rsidRDefault="00DB63EE" w:rsidP="009B7527">
      <w:pPr>
        <w:spacing w:before="156" w:after="156"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3499561" cy="1243455"/>
            <wp:effectExtent l="19050" t="0" r="5639" b="0"/>
            <wp:docPr id="26" name="图片 11" descr="C:\Users\Administrator\Desktop\guid\2013-12-28_183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guid\2013-12-28_18325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72" cy="124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3EE" w:rsidRPr="009B7527" w:rsidRDefault="00DB63E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3</w:t>
      </w:r>
      <w:r w:rsidRPr="009B7527">
        <w:rPr>
          <w:rFonts w:ascii="Courier New" w:cs="Courier New"/>
          <w:lang w:eastAsia="zh-CN"/>
        </w:rPr>
        <w:t>：卸载过程中会出现如下窗口，请不要关闭此窗口。</w:t>
      </w:r>
    </w:p>
    <w:p w:rsidR="00DB63EE" w:rsidRDefault="00DB63EE" w:rsidP="009B7527">
      <w:pPr>
        <w:spacing w:before="156" w:after="156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092093" cy="2672486"/>
            <wp:effectExtent l="19050" t="0" r="3657" b="0"/>
            <wp:docPr id="27" name="图片 13" descr="C:\Users\Administrator\Desktop\guid\2013-12-28_18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guid\2013-12-28_18330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40" cy="267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3EE" w:rsidRPr="009B7527" w:rsidRDefault="00DB63EE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9B7527">
        <w:rPr>
          <w:rFonts w:ascii="Courier New" w:cs="Courier New"/>
          <w:lang w:eastAsia="zh-CN"/>
        </w:rPr>
        <w:t>步骤</w:t>
      </w:r>
      <w:r w:rsidRPr="009B7527">
        <w:rPr>
          <w:rFonts w:ascii="Courier New" w:hAnsi="Courier New" w:cs="Courier New"/>
          <w:lang w:eastAsia="zh-CN"/>
        </w:rPr>
        <w:t>4</w:t>
      </w:r>
      <w:r w:rsidR="009B7527">
        <w:rPr>
          <w:rFonts w:ascii="Courier New" w:cs="Courier New"/>
          <w:lang w:eastAsia="zh-CN"/>
        </w:rPr>
        <w:t>：卸载结束后点击</w:t>
      </w:r>
      <w:r w:rsidR="009B7527">
        <w:rPr>
          <w:rFonts w:ascii="Courier New" w:cs="Courier New" w:hint="eastAsia"/>
          <w:lang w:eastAsia="zh-CN"/>
        </w:rPr>
        <w:t>[</w:t>
      </w:r>
      <w:r w:rsidR="009B7527">
        <w:rPr>
          <w:rFonts w:ascii="Courier New" w:cs="Courier New"/>
          <w:lang w:eastAsia="zh-CN"/>
        </w:rPr>
        <w:t>完成</w:t>
      </w:r>
      <w:r w:rsidR="009B7527">
        <w:rPr>
          <w:rFonts w:ascii="Courier New" w:cs="Courier New" w:hint="eastAsia"/>
          <w:lang w:eastAsia="zh-CN"/>
        </w:rPr>
        <w:t>]</w:t>
      </w:r>
      <w:r w:rsidRPr="009B7527">
        <w:rPr>
          <w:rFonts w:ascii="Courier New" w:cs="Courier New"/>
          <w:lang w:eastAsia="zh-CN"/>
        </w:rPr>
        <w:t>关闭向导。当出现重启计算机提示时，请重启您的计算机。</w:t>
      </w:r>
    </w:p>
    <w:p w:rsidR="005928CE" w:rsidRDefault="00DB63EE" w:rsidP="009B7527">
      <w:pPr>
        <w:spacing w:before="156" w:after="156"/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762909" cy="2912690"/>
            <wp:effectExtent l="19050" t="0" r="8991" b="0"/>
            <wp:docPr id="28" name="图片 12" descr="C:\Users\Administrator\Desktop\guid\2013-12-28_184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guid\2013-12-28_18440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46" cy="291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35" w:rsidRDefault="00A74635">
      <w:pPr>
        <w:rPr>
          <w:b/>
          <w:smallCaps/>
          <w:spacing w:val="5"/>
          <w:sz w:val="28"/>
          <w:szCs w:val="28"/>
          <w:lang w:eastAsia="zh-CN"/>
        </w:rPr>
      </w:pPr>
      <w:bookmarkStart w:id="144" w:name="_Toc376163926"/>
      <w:bookmarkStart w:id="145" w:name="_Toc391304395"/>
      <w:bookmarkStart w:id="146" w:name="_Toc391373875"/>
      <w:bookmarkStart w:id="147" w:name="_Toc391387802"/>
      <w:bookmarkStart w:id="148" w:name="_Toc391388045"/>
      <w:bookmarkStart w:id="149" w:name="_Toc391388066"/>
      <w:bookmarkStart w:id="150" w:name="_Toc391388092"/>
      <w:bookmarkStart w:id="151" w:name="_Toc391388109"/>
      <w:bookmarkStart w:id="152" w:name="_Toc391388138"/>
      <w:bookmarkStart w:id="153" w:name="_Toc391388170"/>
      <w:bookmarkStart w:id="154" w:name="_Toc391388212"/>
      <w:bookmarkStart w:id="155" w:name="_Toc391388326"/>
      <w:bookmarkStart w:id="156" w:name="_Toc391479389"/>
      <w:r>
        <w:rPr>
          <w:lang w:eastAsia="zh-CN"/>
        </w:rPr>
        <w:br w:type="page"/>
      </w:r>
    </w:p>
    <w:p w:rsidR="009B7527" w:rsidRDefault="009B7527" w:rsidP="00810AB1">
      <w:pPr>
        <w:pStyle w:val="20"/>
        <w:numPr>
          <w:ilvl w:val="1"/>
          <w:numId w:val="15"/>
        </w:numPr>
        <w:rPr>
          <w:lang w:eastAsia="zh-CN"/>
        </w:rPr>
      </w:pPr>
      <w:bookmarkStart w:id="157" w:name="_Toc391631615"/>
      <w:bookmarkStart w:id="158" w:name="_Toc398654027"/>
      <w:r>
        <w:rPr>
          <w:rFonts w:hint="eastAsia"/>
          <w:lang w:eastAsia="zh-CN"/>
        </w:rPr>
        <w:lastRenderedPageBreak/>
        <w:t>管理工具</w:t>
      </w:r>
      <w:r>
        <w:rPr>
          <w:rFonts w:hint="eastAsia"/>
          <w:lang w:eastAsia="zh-CN"/>
        </w:rPr>
        <w:t>Shannon-Utils</w:t>
      </w:r>
      <w:r>
        <w:rPr>
          <w:rFonts w:hint="eastAsia"/>
          <w:lang w:eastAsia="zh-CN"/>
        </w:rPr>
        <w:t>的使用</w:t>
      </w:r>
      <w:bookmarkEnd w:id="157"/>
      <w:bookmarkEnd w:id="158"/>
    </w:p>
    <w:p w:rsidR="00A74635" w:rsidRPr="002C4E14" w:rsidRDefault="00E06CB6" w:rsidP="00144E48">
      <w:pPr>
        <w:spacing w:afterLines="50" w:line="240" w:lineRule="auto"/>
        <w:contextualSpacing/>
        <w:rPr>
          <w:rFonts w:ascii="GungsuhChe" w:eastAsia="GungsuhChe" w:hAnsi="GungsuhChe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A74635" w:rsidRPr="00F663B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注意：运行管理工具需要管理员权限。</w:t>
      </w:r>
    </w:p>
    <w:p w:rsidR="00A74635" w:rsidRPr="002C4E14" w:rsidRDefault="00E06CB6" w:rsidP="001401C9">
      <w:pPr>
        <w:spacing w:after="50" w:line="240" w:lineRule="auto"/>
        <w:contextualSpacing/>
        <w:rPr>
          <w:rFonts w:ascii="GungsuhChe" w:eastAsia="GungsuhChe" w:hAnsi="GungsuhChe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A74635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A74635" w:rsidRPr="00F663B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注意：无论是图形化还是命令行的实用工具，同时只能运行一个实例。</w:t>
      </w:r>
    </w:p>
    <w:p w:rsidR="005F0AEE" w:rsidRDefault="009B7527" w:rsidP="00810AB1">
      <w:pPr>
        <w:pStyle w:val="3"/>
        <w:numPr>
          <w:ilvl w:val="2"/>
          <w:numId w:val="15"/>
        </w:numPr>
        <w:spacing w:before="156" w:after="156"/>
        <w:rPr>
          <w:lang w:eastAsia="zh-CN"/>
        </w:rPr>
      </w:pPr>
      <w:bookmarkStart w:id="159" w:name="_Toc391631616"/>
      <w:bookmarkStart w:id="160" w:name="_Toc398654028"/>
      <w:r>
        <w:rPr>
          <w:rFonts w:hint="eastAsia"/>
          <w:lang w:eastAsia="zh-CN"/>
        </w:rPr>
        <w:t>管理</w:t>
      </w:r>
      <w:r w:rsidR="00A24D87" w:rsidRPr="005B2514">
        <w:rPr>
          <w:rFonts w:hint="eastAsia"/>
          <w:lang w:eastAsia="zh-CN"/>
        </w:rPr>
        <w:t>工具</w:t>
      </w:r>
      <w:r>
        <w:rPr>
          <w:rFonts w:hint="eastAsia"/>
          <w:lang w:eastAsia="zh-CN"/>
        </w:rPr>
        <w:t>（</w:t>
      </w:r>
      <w:r w:rsidR="00722D3B">
        <w:rPr>
          <w:rFonts w:hint="eastAsia"/>
          <w:lang w:eastAsia="zh-CN"/>
        </w:rPr>
        <w:t>图形界面）</w:t>
      </w:r>
      <w:r w:rsidR="00A24D87" w:rsidRPr="005B2514">
        <w:rPr>
          <w:rFonts w:hint="eastAsia"/>
          <w:lang w:eastAsia="zh-CN"/>
        </w:rPr>
        <w:t>的使用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9"/>
      <w:bookmarkEnd w:id="160"/>
    </w:p>
    <w:p w:rsidR="009D719B" w:rsidRPr="009B7527" w:rsidRDefault="009B7527" w:rsidP="00F5795D">
      <w:pPr>
        <w:spacing w:before="156" w:after="156"/>
        <w:rPr>
          <w:rFonts w:ascii="Courier New" w:hAnsi="Courier New" w:cs="Courier New"/>
        </w:rPr>
      </w:pPr>
      <w:r>
        <w:rPr>
          <w:rFonts w:ascii="Courier New" w:cs="Courier New"/>
        </w:rPr>
        <w:t>在</w:t>
      </w:r>
      <w:r>
        <w:rPr>
          <w:rFonts w:ascii="Courier New" w:cs="Courier New" w:hint="eastAsia"/>
          <w:lang w:eastAsia="zh-CN"/>
        </w:rPr>
        <w:t>[</w:t>
      </w:r>
      <w:r w:rsidR="009D719B" w:rsidRPr="009B7527">
        <w:rPr>
          <w:rFonts w:ascii="Courier New" w:cs="Courier New"/>
        </w:rPr>
        <w:t>开始</w:t>
      </w:r>
      <w:r>
        <w:rPr>
          <w:rFonts w:ascii="Courier New" w:cs="Courier New" w:hint="eastAsia"/>
          <w:lang w:eastAsia="zh-CN"/>
        </w:rPr>
        <w:t>]</w:t>
      </w:r>
      <w:r w:rsidR="009D719B" w:rsidRPr="009B7527">
        <w:rPr>
          <w:rFonts w:ascii="Courier New" w:cs="Courier New"/>
        </w:rPr>
        <w:t>菜单</w:t>
      </w:r>
      <w:r>
        <w:rPr>
          <w:rFonts w:ascii="Courier New" w:hAnsi="Courier New" w:cs="Courier New" w:hint="eastAsia"/>
          <w:lang w:eastAsia="zh-CN"/>
        </w:rPr>
        <w:t>--[</w:t>
      </w:r>
      <w:r w:rsidR="009D719B" w:rsidRPr="009B7527">
        <w:rPr>
          <w:rFonts w:ascii="Courier New" w:hAnsi="Courier New" w:cs="Courier New"/>
        </w:rPr>
        <w:t>Shannon Direct-IO PCIe SSD</w:t>
      </w:r>
      <w:r>
        <w:rPr>
          <w:rFonts w:ascii="Courier New" w:cs="Courier New" w:hint="eastAsia"/>
          <w:lang w:eastAsia="zh-CN"/>
        </w:rPr>
        <w:t>]</w:t>
      </w:r>
      <w:r w:rsidR="009D719B" w:rsidRPr="009B7527">
        <w:rPr>
          <w:rFonts w:ascii="Courier New" w:cs="Courier New"/>
        </w:rPr>
        <w:t>中以管理员权限启动实用工具。</w:t>
      </w:r>
    </w:p>
    <w:p w:rsidR="009D719B" w:rsidRDefault="00205DE0" w:rsidP="00C365D9">
      <w:pPr>
        <w:spacing w:before="156" w:after="156"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5271770" cy="4039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9B" w:rsidRPr="0086388E" w:rsidRDefault="009D719B" w:rsidP="00144E48">
      <w:pPr>
        <w:spacing w:beforeLines="50" w:afterLines="50"/>
        <w:rPr>
          <w:b/>
        </w:rPr>
      </w:pPr>
      <w:r w:rsidRPr="0086388E">
        <w:rPr>
          <w:rFonts w:hint="eastAsia"/>
          <w:b/>
        </w:rPr>
        <w:t>按钮功能说明：</w:t>
      </w:r>
    </w:p>
    <w:p w:rsidR="009D719B" w:rsidRPr="009B7527" w:rsidRDefault="00237323" w:rsidP="00144E48">
      <w:pPr>
        <w:spacing w:beforeLines="50" w:afterLines="50"/>
        <w:rPr>
          <w:rFonts w:ascii="Courier New" w:hAnsi="Courier New" w:cs="Courier New"/>
        </w:rPr>
      </w:pPr>
      <w:r w:rsidRPr="00237323">
        <w:rPr>
          <w:rFonts w:ascii="Courier New" w:cs="Courier New" w:hint="eastAsia"/>
          <w:b/>
          <w:lang w:eastAsia="zh-CN"/>
        </w:rPr>
        <w:t>[</w:t>
      </w:r>
      <w:r w:rsidR="009D719B" w:rsidRPr="00237323">
        <w:rPr>
          <w:rFonts w:ascii="Courier New" w:hAnsi="Courier New" w:cs="Courier New"/>
          <w:b/>
        </w:rPr>
        <w:t>Offline</w:t>
      </w:r>
      <w:r w:rsidRPr="00237323">
        <w:rPr>
          <w:rFonts w:ascii="Courier New" w:cs="Courier New" w:hint="eastAsia"/>
          <w:b/>
          <w:lang w:eastAsia="zh-CN"/>
        </w:rPr>
        <w:t>]</w:t>
      </w:r>
      <w:r>
        <w:rPr>
          <w:rFonts w:ascii="Courier New" w:cs="Courier New" w:hint="eastAsia"/>
          <w:lang w:eastAsia="zh-CN"/>
        </w:rPr>
        <w:t xml:space="preserve">: </w:t>
      </w:r>
      <w:r w:rsidR="009D719B" w:rsidRPr="009B7527">
        <w:rPr>
          <w:rFonts w:ascii="Courier New" w:cs="Courier New"/>
        </w:rPr>
        <w:t>等同于</w:t>
      </w:r>
      <w:r w:rsidR="009D719B" w:rsidRPr="009B7527">
        <w:rPr>
          <w:rFonts w:ascii="Courier New" w:hAnsi="Courier New" w:cs="Courier New"/>
        </w:rPr>
        <w:t>Windows</w:t>
      </w:r>
      <w:r w:rsidR="009D719B" w:rsidRPr="009B7527">
        <w:rPr>
          <w:rFonts w:ascii="Courier New" w:cs="Courier New"/>
        </w:rPr>
        <w:t>磁盘管理中</w:t>
      </w:r>
      <w:r>
        <w:rPr>
          <w:rFonts w:ascii="Courier New" w:cs="Courier New" w:hint="eastAsia"/>
          <w:lang w:eastAsia="zh-CN"/>
        </w:rPr>
        <w:t>[</w:t>
      </w:r>
      <w:r>
        <w:rPr>
          <w:rFonts w:ascii="Courier New" w:cs="Courier New"/>
        </w:rPr>
        <w:t>脱机</w:t>
      </w:r>
      <w:r>
        <w:rPr>
          <w:rFonts w:ascii="Courier New" w:cs="Courier New" w:hint="eastAsia"/>
          <w:lang w:eastAsia="zh-CN"/>
        </w:rPr>
        <w:t>]</w:t>
      </w:r>
      <w:r w:rsidR="009D719B" w:rsidRPr="009B7527">
        <w:rPr>
          <w:rFonts w:ascii="Courier New" w:cs="Courier New"/>
        </w:rPr>
        <w:t>功能。</w:t>
      </w:r>
    </w:p>
    <w:p w:rsidR="009D719B" w:rsidRPr="009B7527" w:rsidRDefault="00237323" w:rsidP="00144E48">
      <w:pPr>
        <w:spacing w:beforeLines="50" w:afterLines="50"/>
        <w:rPr>
          <w:rFonts w:ascii="Courier New" w:hAnsi="Courier New" w:cs="Courier New"/>
          <w:lang w:eastAsia="zh-CN"/>
        </w:rPr>
      </w:pPr>
      <w:r w:rsidRPr="00237323">
        <w:rPr>
          <w:rFonts w:ascii="Courier New" w:cs="Courier New" w:hint="eastAsia"/>
          <w:b/>
          <w:lang w:eastAsia="zh-CN"/>
        </w:rPr>
        <w:t>[</w:t>
      </w:r>
      <w:r w:rsidR="009D719B" w:rsidRPr="00237323">
        <w:rPr>
          <w:rFonts w:ascii="Courier New" w:hAnsi="Courier New" w:cs="Courier New"/>
          <w:b/>
        </w:rPr>
        <w:t>Online</w:t>
      </w:r>
      <w:r w:rsidRPr="00237323">
        <w:rPr>
          <w:rFonts w:ascii="Courier New" w:cs="Courier New" w:hint="eastAsia"/>
          <w:b/>
          <w:lang w:eastAsia="zh-CN"/>
        </w:rPr>
        <w:t>]</w:t>
      </w:r>
      <w:r>
        <w:rPr>
          <w:rFonts w:ascii="Courier New" w:cs="Courier New" w:hint="eastAsia"/>
          <w:lang w:eastAsia="zh-CN"/>
        </w:rPr>
        <w:t xml:space="preserve">: </w:t>
      </w:r>
      <w:r w:rsidR="009D719B" w:rsidRPr="009B7527">
        <w:rPr>
          <w:rFonts w:ascii="Courier New" w:cs="Courier New"/>
        </w:rPr>
        <w:t>等同于</w:t>
      </w:r>
      <w:r w:rsidR="009D719B" w:rsidRPr="009B7527">
        <w:rPr>
          <w:rFonts w:ascii="Courier New" w:hAnsi="Courier New" w:cs="Courier New"/>
        </w:rPr>
        <w:t>Windows</w:t>
      </w:r>
      <w:r>
        <w:rPr>
          <w:rFonts w:ascii="Courier New" w:cs="Courier New"/>
        </w:rPr>
        <w:t>磁盘管理中</w:t>
      </w:r>
      <w:r>
        <w:rPr>
          <w:rFonts w:ascii="Courier New" w:cs="Courier New" w:hint="eastAsia"/>
          <w:lang w:eastAsia="zh-CN"/>
        </w:rPr>
        <w:t>[</w:t>
      </w:r>
      <w:r>
        <w:rPr>
          <w:rFonts w:ascii="Courier New" w:cs="Courier New"/>
        </w:rPr>
        <w:t>联机</w:t>
      </w:r>
      <w:r>
        <w:rPr>
          <w:rFonts w:ascii="Courier New" w:cs="Courier New" w:hint="eastAsia"/>
          <w:lang w:eastAsia="zh-CN"/>
        </w:rPr>
        <w:t>]</w:t>
      </w:r>
      <w:r w:rsidR="009D719B" w:rsidRPr="009B7527">
        <w:rPr>
          <w:rFonts w:ascii="Courier New" w:cs="Courier New"/>
        </w:rPr>
        <w:t>功能。</w:t>
      </w:r>
    </w:p>
    <w:p w:rsidR="00E55855" w:rsidRPr="009B7527" w:rsidRDefault="00237323" w:rsidP="00144E48">
      <w:pPr>
        <w:spacing w:beforeLines="50" w:afterLines="50"/>
        <w:rPr>
          <w:rFonts w:ascii="Courier New" w:hAnsi="Courier New" w:cs="Courier New"/>
          <w:lang w:eastAsia="zh-CN"/>
        </w:rPr>
      </w:pPr>
      <w:r w:rsidRPr="00237323">
        <w:rPr>
          <w:rFonts w:ascii="Courier New" w:cs="Courier New" w:hint="eastAsia"/>
          <w:b/>
          <w:lang w:eastAsia="zh-CN"/>
        </w:rPr>
        <w:t>[</w:t>
      </w:r>
      <w:r w:rsidR="001C6289" w:rsidRPr="00237323">
        <w:rPr>
          <w:rFonts w:ascii="Courier New" w:hAnsi="Courier New" w:cs="Courier New"/>
          <w:b/>
          <w:lang w:eastAsia="zh-CN"/>
        </w:rPr>
        <w:t>Reformat</w:t>
      </w:r>
      <w:r w:rsidRPr="00237323">
        <w:rPr>
          <w:rFonts w:ascii="Courier New" w:cs="Courier New" w:hint="eastAsia"/>
          <w:b/>
          <w:lang w:eastAsia="zh-CN"/>
        </w:rPr>
        <w:t>]</w:t>
      </w:r>
      <w:r>
        <w:rPr>
          <w:rFonts w:ascii="Courier New" w:cs="Courier New" w:hint="eastAsia"/>
          <w:lang w:eastAsia="zh-CN"/>
        </w:rPr>
        <w:t xml:space="preserve">: </w:t>
      </w:r>
      <w:r w:rsidR="000D0A78" w:rsidRPr="009B7527">
        <w:rPr>
          <w:rFonts w:ascii="Courier New" w:cs="Courier New"/>
          <w:lang w:eastAsia="zh-CN"/>
        </w:rPr>
        <w:t>重新格式化</w:t>
      </w:r>
      <w:r w:rsidR="00056103" w:rsidRPr="009B7527">
        <w:rPr>
          <w:rFonts w:ascii="Courier New" w:hAnsi="Courier New" w:cs="Courier New"/>
        </w:rPr>
        <w:t>Direct-IO</w:t>
      </w:r>
      <w:r w:rsidR="00056103" w:rsidRPr="009B7527">
        <w:rPr>
          <w:rFonts w:ascii="Courier New" w:hAnsi="Courier New" w:cs="Courier New"/>
          <w:vertAlign w:val="superscript"/>
        </w:rPr>
        <w:t xml:space="preserve">TM  </w:t>
      </w:r>
      <w:r w:rsidR="00056103" w:rsidRPr="009B7527">
        <w:rPr>
          <w:rFonts w:ascii="Courier New" w:hAnsi="Courier New" w:cs="Courier New"/>
        </w:rPr>
        <w:t>PCIe SSD</w:t>
      </w:r>
      <w:r w:rsidR="00056103" w:rsidRPr="009B7527">
        <w:rPr>
          <w:rFonts w:ascii="Courier New" w:cs="Courier New"/>
        </w:rPr>
        <w:t>卡</w:t>
      </w:r>
      <w:r w:rsidR="00BF33E0" w:rsidRPr="009B7527">
        <w:rPr>
          <w:rFonts w:ascii="Courier New" w:cs="Courier New"/>
          <w:lang w:eastAsia="zh-CN"/>
        </w:rPr>
        <w:t>。</w:t>
      </w:r>
    </w:p>
    <w:p w:rsidR="00C365D9" w:rsidRPr="0045373D" w:rsidRDefault="00E06CB6" w:rsidP="00C365D9">
      <w:pPr>
        <w:spacing w:after="0" w:line="240" w:lineRule="auto"/>
        <w:ind w:leftChars="200" w:left="400"/>
        <w:rPr>
          <w:rFonts w:ascii="华文仿宋" w:eastAsia="华文仿宋" w:hAnsi="华文仿宋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C365D9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C365D9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C365D9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C365D9" w:rsidRPr="0045373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注意：格式化将清除卡上的所有数据，请谨慎使用！</w:t>
      </w:r>
    </w:p>
    <w:p w:rsidR="00A91ECA" w:rsidRPr="009B7527" w:rsidRDefault="00237323" w:rsidP="00C365D9">
      <w:pPr>
        <w:spacing w:before="156" w:after="156"/>
        <w:rPr>
          <w:rFonts w:ascii="Courier New" w:hAnsi="Courier New" w:cs="Courier New"/>
          <w:lang w:eastAsia="zh-CN"/>
        </w:rPr>
      </w:pPr>
      <w:r w:rsidRPr="00237323">
        <w:rPr>
          <w:rFonts w:ascii="Courier New" w:cs="Courier New" w:hint="eastAsia"/>
          <w:b/>
          <w:lang w:eastAsia="zh-CN"/>
        </w:rPr>
        <w:t>[</w:t>
      </w:r>
      <w:r w:rsidR="009D719B" w:rsidRPr="00237323">
        <w:rPr>
          <w:rFonts w:ascii="Courier New" w:hAnsi="Courier New" w:cs="Courier New"/>
          <w:b/>
          <w:lang w:eastAsia="zh-CN"/>
        </w:rPr>
        <w:t>Copy Status</w:t>
      </w:r>
      <w:r w:rsidRPr="00237323">
        <w:rPr>
          <w:rFonts w:ascii="Courier New" w:cs="Courier New" w:hint="eastAsia"/>
          <w:b/>
          <w:lang w:eastAsia="zh-CN"/>
        </w:rPr>
        <w:t>]</w:t>
      </w:r>
      <w:r>
        <w:rPr>
          <w:rFonts w:ascii="Courier New" w:cs="Courier New" w:hint="eastAsia"/>
          <w:lang w:eastAsia="zh-CN"/>
        </w:rPr>
        <w:t xml:space="preserve">: </w:t>
      </w:r>
      <w:r w:rsidR="009D719B" w:rsidRPr="009B7527">
        <w:rPr>
          <w:rFonts w:ascii="Courier New" w:cs="Courier New"/>
          <w:lang w:eastAsia="zh-CN"/>
        </w:rPr>
        <w:t>将状态信息拷贝到剪贴板中。</w:t>
      </w:r>
    </w:p>
    <w:p w:rsidR="005F0AEE" w:rsidRPr="005F0AEE" w:rsidRDefault="00A74635" w:rsidP="00810AB1">
      <w:pPr>
        <w:pStyle w:val="3"/>
        <w:numPr>
          <w:ilvl w:val="2"/>
          <w:numId w:val="15"/>
        </w:numPr>
        <w:spacing w:before="156" w:after="156"/>
        <w:rPr>
          <w:lang w:eastAsia="zh-CN"/>
        </w:rPr>
      </w:pPr>
      <w:bookmarkStart w:id="161" w:name="_Toc391304396"/>
      <w:bookmarkStart w:id="162" w:name="_Toc391373876"/>
      <w:bookmarkStart w:id="163" w:name="_Toc391387803"/>
      <w:bookmarkStart w:id="164" w:name="_Toc391388046"/>
      <w:bookmarkStart w:id="165" w:name="_Toc391388067"/>
      <w:bookmarkStart w:id="166" w:name="_Toc391388093"/>
      <w:bookmarkStart w:id="167" w:name="_Toc391388110"/>
      <w:bookmarkStart w:id="168" w:name="_Toc391388139"/>
      <w:bookmarkStart w:id="169" w:name="_Toc391388171"/>
      <w:bookmarkStart w:id="170" w:name="_Toc391388213"/>
      <w:bookmarkStart w:id="171" w:name="_Toc391388327"/>
      <w:bookmarkStart w:id="172" w:name="_Toc391479390"/>
      <w:bookmarkStart w:id="173" w:name="_Toc391631617"/>
      <w:bookmarkStart w:id="174" w:name="_Toc398654029"/>
      <w:r>
        <w:rPr>
          <w:rFonts w:hint="eastAsia"/>
          <w:lang w:eastAsia="zh-CN"/>
        </w:rPr>
        <w:lastRenderedPageBreak/>
        <w:t>管理</w:t>
      </w:r>
      <w:r w:rsidR="005F0AEE" w:rsidRPr="005F0AEE">
        <w:rPr>
          <w:rFonts w:hint="eastAsia"/>
          <w:lang w:eastAsia="zh-CN"/>
        </w:rPr>
        <w:t>工具（</w:t>
      </w:r>
      <w:r w:rsidR="005F0AEE">
        <w:rPr>
          <w:rFonts w:hint="eastAsia"/>
          <w:lang w:eastAsia="zh-CN"/>
        </w:rPr>
        <w:t>命令行</w:t>
      </w:r>
      <w:r w:rsidR="005F0AEE" w:rsidRPr="005F0AEE">
        <w:rPr>
          <w:rFonts w:hint="eastAsia"/>
          <w:lang w:eastAsia="zh-CN"/>
        </w:rPr>
        <w:t>）的使用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5F0AEE" w:rsidRPr="00A74635" w:rsidRDefault="000B6C6D" w:rsidP="00F5795D">
      <w:pPr>
        <w:spacing w:before="156" w:after="156"/>
        <w:rPr>
          <w:rFonts w:ascii="Courier New" w:hAnsi="Courier New" w:cs="Courier New"/>
          <w:lang w:eastAsia="zh-CN"/>
        </w:rPr>
      </w:pPr>
      <w:r w:rsidRPr="00A74635">
        <w:rPr>
          <w:rFonts w:ascii="Courier New" w:cs="Courier New"/>
          <w:lang w:eastAsia="zh-CN"/>
        </w:rPr>
        <w:t>命令行格式的</w:t>
      </w:r>
      <w:r w:rsidR="00A74635" w:rsidRPr="00A74635">
        <w:rPr>
          <w:rFonts w:ascii="Courier New" w:cs="Courier New"/>
          <w:lang w:eastAsia="zh-CN"/>
        </w:rPr>
        <w:t>管理</w:t>
      </w:r>
      <w:r w:rsidRPr="00A74635">
        <w:rPr>
          <w:rFonts w:ascii="Courier New" w:cs="Courier New"/>
          <w:lang w:eastAsia="zh-CN"/>
        </w:rPr>
        <w:t>工具</w:t>
      </w:r>
      <w:r w:rsidR="00584640" w:rsidRPr="00A74635">
        <w:rPr>
          <w:rFonts w:ascii="Courier New" w:cs="Courier New"/>
          <w:lang w:eastAsia="zh-CN"/>
        </w:rPr>
        <w:t>可执行</w:t>
      </w:r>
      <w:r w:rsidRPr="00A74635">
        <w:rPr>
          <w:rFonts w:ascii="Courier New" w:cs="Courier New"/>
          <w:lang w:eastAsia="zh-CN"/>
        </w:rPr>
        <w:t>文件名为</w:t>
      </w:r>
      <w:r w:rsidR="00584640" w:rsidRPr="00A74635">
        <w:rPr>
          <w:rFonts w:ascii="Courier New" w:hAnsi="Courier New" w:cs="Courier New"/>
          <w:lang w:eastAsia="zh-CN"/>
        </w:rPr>
        <w:t>ShannonUtils.exe</w:t>
      </w:r>
      <w:r w:rsidR="00584640" w:rsidRPr="00A74635">
        <w:rPr>
          <w:rFonts w:ascii="Courier New" w:cs="Courier New"/>
          <w:lang w:eastAsia="zh-CN"/>
        </w:rPr>
        <w:t>，位于安装目录下</w:t>
      </w:r>
      <w:r w:rsidR="00307DD7" w:rsidRPr="00A74635">
        <w:rPr>
          <w:rFonts w:ascii="Courier New" w:cs="Courier New"/>
          <w:lang w:eastAsia="zh-CN"/>
        </w:rPr>
        <w:t>，默认为</w:t>
      </w:r>
      <w:r w:rsidR="00307DD7" w:rsidRPr="00A74635">
        <w:rPr>
          <w:rFonts w:ascii="Courier New" w:hAnsi="Courier New" w:cs="Courier New"/>
          <w:lang w:eastAsia="zh-CN"/>
        </w:rPr>
        <w:t>C:\Program Files\Shannon</w:t>
      </w:r>
      <w:r w:rsidR="00584640" w:rsidRPr="00A74635">
        <w:rPr>
          <w:rFonts w:ascii="Courier New" w:cs="Courier New"/>
          <w:lang w:eastAsia="zh-CN"/>
        </w:rPr>
        <w:t>。</w:t>
      </w:r>
      <w:r w:rsidR="00307DD7" w:rsidRPr="00A74635">
        <w:rPr>
          <w:rFonts w:ascii="Courier New" w:cs="Courier New"/>
          <w:lang w:eastAsia="zh-CN"/>
        </w:rPr>
        <w:t>支持以下几种参数：</w:t>
      </w:r>
    </w:p>
    <w:p w:rsidR="004F5EFF" w:rsidRDefault="004634B1" w:rsidP="00810AB1">
      <w:pPr>
        <w:pStyle w:val="4"/>
        <w:numPr>
          <w:ilvl w:val="3"/>
          <w:numId w:val="15"/>
        </w:numPr>
        <w:spacing w:before="156" w:after="156"/>
        <w:rPr>
          <w:lang w:eastAsia="zh-CN"/>
        </w:rPr>
      </w:pPr>
      <w:bookmarkStart w:id="175" w:name="_Toc398654030"/>
      <w:r>
        <w:rPr>
          <w:rFonts w:hint="eastAsia"/>
          <w:lang w:eastAsia="zh-CN"/>
        </w:rPr>
        <w:t>status</w:t>
      </w:r>
      <w:bookmarkEnd w:id="175"/>
    </w:p>
    <w:p w:rsidR="006B381F" w:rsidRPr="00FE2E95" w:rsidRDefault="006B381F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  <w:r w:rsidRPr="00FE2E95">
        <w:rPr>
          <w:rFonts w:ascii="Times New Roman" w:hAnsi="Times New Roman" w:cs="Times New Roman" w:hint="eastAsia"/>
          <w:b/>
          <w:szCs w:val="21"/>
          <w:lang w:eastAsia="zh-CN"/>
        </w:rPr>
        <w:t>功能描述</w:t>
      </w:r>
      <w:r>
        <w:rPr>
          <w:rFonts w:ascii="Times New Roman" w:hAnsi="Times New Roman" w:cs="Times New Roman" w:hint="eastAsia"/>
          <w:b/>
          <w:szCs w:val="21"/>
          <w:lang w:eastAsia="zh-CN"/>
        </w:rPr>
        <w:t>：</w:t>
      </w:r>
    </w:p>
    <w:p w:rsidR="00237323" w:rsidRPr="002B4762" w:rsidRDefault="002D6B05" w:rsidP="001E373D">
      <w:pPr>
        <w:spacing w:before="100" w:beforeAutospacing="1" w:after="100" w:afterAutospacing="1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6B603D">
        <w:rPr>
          <w:rFonts w:ascii="Courier New" w:cs="Courier New" w:hint="eastAsia"/>
          <w:lang w:eastAsia="zh-CN"/>
        </w:rPr>
        <w:t>status</w:t>
      </w:r>
      <w:r w:rsidRPr="006B603D">
        <w:rPr>
          <w:rFonts w:ascii="Courier New" w:cs="Courier New" w:hint="eastAsia"/>
          <w:lang w:eastAsia="zh-CN"/>
        </w:rPr>
        <w:t>参数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可以查询</w:t>
      </w:r>
      <w:r w:rsidR="00237323" w:rsidRPr="002B4762">
        <w:rPr>
          <w:rFonts w:ascii="Courier New" w:hAnsiTheme="minorEastAsia" w:cs="Courier New"/>
          <w:szCs w:val="21"/>
          <w:lang w:eastAsia="zh-CN"/>
        </w:rPr>
        <w:t>Direct-IO</w:t>
      </w:r>
      <w:r w:rsidR="00237323" w:rsidRPr="002B476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237323">
        <w:rPr>
          <w:rFonts w:ascii="Courier New" w:hAnsiTheme="minorEastAsia" w:cs="Courier New" w:hint="eastAsia"/>
          <w:szCs w:val="21"/>
          <w:lang w:eastAsia="zh-CN"/>
        </w:rPr>
        <w:t xml:space="preserve">PCIe 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卡的常用信息</w:t>
      </w:r>
      <w:r w:rsidR="00237323">
        <w:rPr>
          <w:rFonts w:ascii="Courier New" w:hAnsiTheme="minorEastAsia" w:cs="Courier New" w:hint="eastAsia"/>
          <w:szCs w:val="21"/>
          <w:lang w:eastAsia="zh-CN"/>
        </w:rPr>
        <w:t>(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如型号</w:t>
      </w:r>
      <w:r w:rsidR="00237323">
        <w:rPr>
          <w:rFonts w:ascii="Courier New" w:hAnsiTheme="minorEastAsia" w:cs="Courier New" w:hint="eastAsia"/>
          <w:szCs w:val="21"/>
          <w:lang w:eastAsia="zh-CN"/>
        </w:rPr>
        <w:t>,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序列号</w:t>
      </w:r>
      <w:r w:rsidR="00237323">
        <w:rPr>
          <w:rFonts w:ascii="Courier New" w:hAnsiTheme="minorEastAsia" w:cs="Courier New" w:hint="eastAsia"/>
          <w:szCs w:val="21"/>
          <w:lang w:eastAsia="zh-CN"/>
        </w:rPr>
        <w:t>,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软硬件版本号</w:t>
      </w:r>
      <w:r w:rsidR="00237323">
        <w:rPr>
          <w:rFonts w:ascii="Courier New" w:hAnsiTheme="minorEastAsia" w:cs="Courier New" w:hint="eastAsia"/>
          <w:szCs w:val="21"/>
          <w:lang w:eastAsia="zh-CN"/>
        </w:rPr>
        <w:t>等</w:t>
      </w:r>
      <w:r w:rsidR="00237323">
        <w:rPr>
          <w:rFonts w:ascii="Courier New" w:hAnsiTheme="minorEastAsia" w:cs="Courier New" w:hint="eastAsia"/>
          <w:szCs w:val="21"/>
          <w:lang w:eastAsia="zh-CN"/>
        </w:rPr>
        <w:t>)</w:t>
      </w:r>
      <w:r w:rsidR="00237323">
        <w:rPr>
          <w:rFonts w:ascii="Courier New" w:hAnsiTheme="minorEastAsia" w:cs="Courier New" w:hint="eastAsia"/>
          <w:szCs w:val="21"/>
          <w:lang w:eastAsia="zh-CN"/>
        </w:rPr>
        <w:t>以及卡的工作情况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。还可以实时</w:t>
      </w:r>
      <w:r w:rsidR="00237323" w:rsidRPr="002B4762">
        <w:rPr>
          <w:rFonts w:ascii="Courier New" w:hAnsiTheme="minorEastAsia" w:cs="Courier New"/>
          <w:szCs w:val="21"/>
          <w:lang w:eastAsia="zh-CN"/>
        </w:rPr>
        <w:t>监控</w:t>
      </w:r>
      <w:r w:rsidR="00237323" w:rsidRPr="002B4762">
        <w:rPr>
          <w:rFonts w:ascii="Courier New" w:hAnsiTheme="minorEastAsia" w:cs="Courier New"/>
          <w:szCs w:val="21"/>
          <w:lang w:eastAsia="zh-CN"/>
        </w:rPr>
        <w:t>SSD</w:t>
      </w:r>
      <w:r w:rsidR="00237323" w:rsidRPr="002B4762">
        <w:rPr>
          <w:rFonts w:ascii="Courier New" w:hAnsiTheme="minorEastAsia" w:cs="Courier New"/>
          <w:szCs w:val="21"/>
          <w:lang w:eastAsia="zh-CN"/>
        </w:rPr>
        <w:t>卡当前运行状态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，为用户了解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SSD</w:t>
      </w:r>
      <w:r w:rsidR="00237323" w:rsidRPr="002B4762">
        <w:rPr>
          <w:rFonts w:ascii="Courier New" w:hAnsiTheme="minorEastAsia" w:cs="Courier New" w:hint="eastAsia"/>
          <w:szCs w:val="21"/>
          <w:lang w:eastAsia="zh-CN"/>
        </w:rPr>
        <w:t>卡的使用情况提供方便。</w:t>
      </w:r>
    </w:p>
    <w:p w:rsidR="006B381F" w:rsidRDefault="006B381F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  <w:r w:rsidRPr="00FE2E95">
        <w:rPr>
          <w:rFonts w:ascii="Times New Roman" w:hAnsi="Times New Roman" w:cs="Times New Roman" w:hint="eastAsia"/>
          <w:b/>
          <w:szCs w:val="21"/>
        </w:rPr>
        <w:t>命令语法：</w:t>
      </w:r>
    </w:p>
    <w:p w:rsidR="00237323" w:rsidRPr="001E373D" w:rsidRDefault="00237323" w:rsidP="001E373D">
      <w:pPr>
        <w:spacing w:after="50" w:line="240" w:lineRule="auto"/>
        <w:ind w:leftChars="200" w:left="400"/>
        <w:rPr>
          <w:rFonts w:ascii="Courier New" w:hAnsi="Courier New" w:cs="Courier New"/>
          <w:b/>
          <w:szCs w:val="21"/>
        </w:rPr>
      </w:pPr>
      <w:r w:rsidRPr="001E373D">
        <w:rPr>
          <w:rFonts w:ascii="Courier New" w:hAnsi="Courier New" w:cs="Courier New"/>
          <w:b/>
          <w:szCs w:val="21"/>
          <w:lang w:eastAsia="zh-CN"/>
        </w:rPr>
        <w:t>S</w:t>
      </w:r>
      <w:r w:rsidRPr="001E373D">
        <w:rPr>
          <w:rFonts w:ascii="Courier New" w:hAnsi="Courier New" w:cs="Courier New"/>
          <w:b/>
          <w:szCs w:val="21"/>
        </w:rPr>
        <w:t>hannon</w:t>
      </w:r>
      <w:r w:rsidRPr="001E373D">
        <w:rPr>
          <w:rFonts w:ascii="Courier New" w:hAnsi="Courier New" w:cs="Courier New"/>
          <w:b/>
          <w:szCs w:val="21"/>
          <w:lang w:eastAsia="zh-CN"/>
        </w:rPr>
        <w:t xml:space="preserve">Utils.exe </w:t>
      </w:r>
      <w:r w:rsidRPr="001E373D">
        <w:rPr>
          <w:rFonts w:ascii="Courier New" w:hAnsi="Courier New" w:cs="Courier New"/>
          <w:b/>
          <w:szCs w:val="21"/>
        </w:rPr>
        <w:t>status [INDEX] [OPTIONS]</w:t>
      </w:r>
    </w:p>
    <w:p w:rsidR="006B381F" w:rsidRPr="001E373D" w:rsidRDefault="005244A5" w:rsidP="00144E48">
      <w:pPr>
        <w:spacing w:afterLines="50"/>
        <w:ind w:left="400" w:firstLine="20"/>
        <w:rPr>
          <w:rFonts w:ascii="Courier New" w:hAnsi="Courier New" w:cs="Courier New"/>
          <w:szCs w:val="21"/>
          <w:lang w:eastAsia="zh-CN"/>
        </w:rPr>
      </w:pPr>
      <w:r w:rsidRPr="001E373D">
        <w:rPr>
          <w:rFonts w:ascii="Courier New" w:hAnsi="Courier New" w:cs="Courier New"/>
          <w:szCs w:val="21"/>
          <w:lang w:eastAsia="zh-CN"/>
        </w:rPr>
        <w:t>INDEX:</w:t>
      </w:r>
      <w:r w:rsidR="006E5C3E" w:rsidRPr="001E373D">
        <w:rPr>
          <w:rFonts w:ascii="Courier New" w:hAnsi="Courier New" w:cs="Courier New"/>
          <w:szCs w:val="21"/>
          <w:lang w:eastAsia="zh-CN"/>
        </w:rPr>
        <w:t xml:space="preserve"> Shannon </w:t>
      </w:r>
      <w:r w:rsidR="00531141" w:rsidRPr="001E373D">
        <w:rPr>
          <w:rFonts w:ascii="Courier New" w:hAnsi="Courier New" w:cs="Courier New"/>
          <w:szCs w:val="21"/>
          <w:lang w:eastAsia="zh-CN"/>
        </w:rPr>
        <w:t>Direct-IO</w:t>
      </w:r>
      <w:r w:rsidR="00531141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531141" w:rsidRPr="001E373D">
        <w:rPr>
          <w:rFonts w:ascii="Courier New" w:hAnsi="Courier New" w:cs="Courier New"/>
          <w:szCs w:val="21"/>
        </w:rPr>
        <w:t xml:space="preserve"> SSD</w:t>
      </w:r>
      <w:r w:rsidR="00EB1099" w:rsidRPr="001E373D">
        <w:rPr>
          <w:rFonts w:ascii="Courier New" w:hAnsi="Times New Roman" w:cs="Courier New"/>
          <w:szCs w:val="21"/>
          <w:lang w:eastAsia="zh-CN"/>
        </w:rPr>
        <w:t>卡的设备</w:t>
      </w:r>
      <w:r w:rsidR="00AC5AC8" w:rsidRPr="001E373D">
        <w:rPr>
          <w:rFonts w:ascii="Courier New" w:hAnsi="Times New Roman" w:cs="Courier New"/>
          <w:szCs w:val="21"/>
          <w:lang w:eastAsia="zh-CN"/>
        </w:rPr>
        <w:t>索引</w:t>
      </w:r>
      <w:r w:rsidR="00FF324A" w:rsidRPr="001E373D">
        <w:rPr>
          <w:rFonts w:ascii="Courier New" w:hAnsi="Times New Roman" w:cs="Courier New"/>
          <w:szCs w:val="21"/>
          <w:lang w:eastAsia="zh-CN"/>
        </w:rPr>
        <w:t>编号</w:t>
      </w:r>
      <w:r w:rsidR="00EB1099" w:rsidRPr="001E373D">
        <w:rPr>
          <w:rFonts w:ascii="Courier New" w:hAnsi="Times New Roman" w:cs="Courier New"/>
          <w:szCs w:val="21"/>
          <w:lang w:eastAsia="zh-CN"/>
        </w:rPr>
        <w:t>，</w:t>
      </w:r>
      <w:r w:rsidR="00784FB3" w:rsidRPr="001E373D">
        <w:rPr>
          <w:rFonts w:ascii="Courier New" w:hAnsi="Times New Roman" w:cs="Courier New"/>
          <w:szCs w:val="21"/>
          <w:lang w:eastAsia="zh-CN"/>
        </w:rPr>
        <w:t>从</w:t>
      </w:r>
      <w:r w:rsidR="007C2878" w:rsidRPr="001E373D">
        <w:rPr>
          <w:rFonts w:ascii="Courier New" w:hAnsi="Courier New" w:cs="Courier New"/>
          <w:szCs w:val="21"/>
          <w:lang w:eastAsia="zh-CN"/>
        </w:rPr>
        <w:t>0</w:t>
      </w:r>
      <w:r w:rsidR="007C2878" w:rsidRPr="001E373D">
        <w:rPr>
          <w:rFonts w:ascii="Courier New" w:hAnsi="Times New Roman" w:cs="Courier New"/>
          <w:szCs w:val="21"/>
          <w:lang w:eastAsia="zh-CN"/>
        </w:rPr>
        <w:t>开始计算，</w:t>
      </w:r>
      <w:r w:rsidR="00611D4F" w:rsidRPr="001E373D">
        <w:rPr>
          <w:rFonts w:ascii="Courier New" w:hAnsi="Times New Roman" w:cs="Courier New"/>
          <w:szCs w:val="21"/>
          <w:lang w:eastAsia="zh-CN"/>
        </w:rPr>
        <w:t>如果系统中有多块</w:t>
      </w:r>
      <w:r w:rsidR="000915D0" w:rsidRPr="001E373D">
        <w:rPr>
          <w:rFonts w:ascii="Courier New" w:hAnsi="Courier New" w:cs="Courier New"/>
          <w:szCs w:val="21"/>
          <w:lang w:eastAsia="zh-CN"/>
        </w:rPr>
        <w:t>Direct-IO</w:t>
      </w:r>
      <w:r w:rsidR="000915D0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0915D0" w:rsidRPr="001E373D">
        <w:rPr>
          <w:rFonts w:ascii="Courier New" w:hAnsi="Courier New" w:cs="Courier New"/>
          <w:szCs w:val="21"/>
        </w:rPr>
        <w:t xml:space="preserve"> SSD</w:t>
      </w:r>
      <w:r w:rsidR="00611D4F" w:rsidRPr="001E373D">
        <w:rPr>
          <w:rFonts w:ascii="Courier New" w:hAnsi="Times New Roman" w:cs="Courier New"/>
          <w:szCs w:val="21"/>
          <w:lang w:eastAsia="zh-CN"/>
        </w:rPr>
        <w:t>卡，则</w:t>
      </w:r>
      <w:r w:rsidR="0056378E" w:rsidRPr="001E373D">
        <w:rPr>
          <w:rFonts w:ascii="Courier New" w:hAnsi="Times New Roman" w:cs="Courier New"/>
          <w:szCs w:val="21"/>
          <w:lang w:eastAsia="zh-CN"/>
        </w:rPr>
        <w:t>依次为</w:t>
      </w:r>
      <w:r w:rsidR="0056378E" w:rsidRPr="001E373D">
        <w:rPr>
          <w:rFonts w:ascii="Courier New" w:hAnsi="Courier New" w:cs="Courier New"/>
          <w:szCs w:val="21"/>
          <w:lang w:eastAsia="zh-CN"/>
        </w:rPr>
        <w:t>0,1,2</w:t>
      </w:r>
      <w:r w:rsidR="0056378E" w:rsidRPr="001E373D">
        <w:rPr>
          <w:rFonts w:ascii="Courier New" w:hAnsi="Times New Roman" w:cs="Courier New"/>
          <w:szCs w:val="21"/>
          <w:lang w:eastAsia="zh-CN"/>
        </w:rPr>
        <w:t>等</w:t>
      </w:r>
      <w:r w:rsidR="00614E6D" w:rsidRPr="001E373D">
        <w:rPr>
          <w:rFonts w:ascii="Courier New" w:hAnsi="Times New Roman" w:cs="Courier New"/>
          <w:szCs w:val="21"/>
          <w:lang w:eastAsia="zh-CN"/>
        </w:rPr>
        <w:t>。</w:t>
      </w:r>
    </w:p>
    <w:tbl>
      <w:tblPr>
        <w:tblStyle w:val="13"/>
        <w:tblW w:w="7727" w:type="dxa"/>
        <w:jc w:val="center"/>
        <w:tblLook w:val="04A0"/>
      </w:tblPr>
      <w:tblGrid>
        <w:gridCol w:w="3100"/>
        <w:gridCol w:w="4627"/>
      </w:tblGrid>
      <w:tr w:rsidR="006B381F" w:rsidRPr="009A0EC5" w:rsidTr="009A0EC5">
        <w:trPr>
          <w:cnfStyle w:val="100000000000"/>
          <w:trHeight w:val="345"/>
          <w:jc w:val="center"/>
        </w:trPr>
        <w:tc>
          <w:tcPr>
            <w:cnfStyle w:val="001000000000"/>
            <w:tcW w:w="3100" w:type="dxa"/>
          </w:tcPr>
          <w:p w:rsidR="006B381F" w:rsidRPr="009A0EC5" w:rsidRDefault="006B381F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OPTIONS</w:t>
            </w:r>
          </w:p>
        </w:tc>
        <w:tc>
          <w:tcPr>
            <w:tcW w:w="4627" w:type="dxa"/>
          </w:tcPr>
          <w:p w:rsidR="006B381F" w:rsidRPr="009A0EC5" w:rsidRDefault="006B381F" w:rsidP="00F5795D">
            <w:pPr>
              <w:pStyle w:val="2"/>
              <w:numPr>
                <w:ilvl w:val="0"/>
                <w:numId w:val="0"/>
              </w:numPr>
              <w:spacing w:before="156" w:after="156"/>
              <w:cnfStyle w:val="100000000000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 w:val="21"/>
                <w:szCs w:val="21"/>
                <w:lang w:eastAsia="zh-CN"/>
              </w:rPr>
              <w:t>选项说明</w:t>
            </w:r>
          </w:p>
        </w:tc>
      </w:tr>
      <w:tr w:rsidR="006B381F" w:rsidRPr="009A0EC5" w:rsidTr="009A0EC5">
        <w:trPr>
          <w:cnfStyle w:val="000000100000"/>
          <w:jc w:val="center"/>
        </w:trPr>
        <w:tc>
          <w:tcPr>
            <w:cnfStyle w:val="001000000000"/>
            <w:tcW w:w="3100" w:type="dxa"/>
          </w:tcPr>
          <w:p w:rsidR="006B381F" w:rsidRPr="009A0EC5" w:rsidRDefault="006B381F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-a</w:t>
            </w:r>
          </w:p>
        </w:tc>
        <w:tc>
          <w:tcPr>
            <w:tcW w:w="4627" w:type="dxa"/>
          </w:tcPr>
          <w:p w:rsidR="006B381F" w:rsidRPr="009A0EC5" w:rsidRDefault="006B381F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查找当前系统安装的所有</w:t>
            </w:r>
            <w:r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Direct-IO SSD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卡，并打印每块卡的</w:t>
            </w:r>
            <w:r w:rsidR="00FA0555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基本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状态信息。这种情况下，</w:t>
            </w:r>
            <w:r w:rsidR="00876E53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index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参数将不起作用。</w:t>
            </w:r>
          </w:p>
        </w:tc>
      </w:tr>
      <w:tr w:rsidR="006B381F" w:rsidRPr="009A0EC5" w:rsidTr="009A0EC5">
        <w:trPr>
          <w:jc w:val="center"/>
        </w:trPr>
        <w:tc>
          <w:tcPr>
            <w:cnfStyle w:val="001000000000"/>
            <w:tcW w:w="3100" w:type="dxa"/>
          </w:tcPr>
          <w:p w:rsidR="006B381F" w:rsidRPr="009A0EC5" w:rsidRDefault="00EA74AE" w:rsidP="00F5795D">
            <w:pPr>
              <w:pStyle w:val="2"/>
              <w:numPr>
                <w:ilvl w:val="0"/>
                <w:numId w:val="0"/>
              </w:numPr>
              <w:spacing w:before="156" w:after="156"/>
              <w:jc w:val="left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-b</w:t>
            </w:r>
          </w:p>
        </w:tc>
        <w:tc>
          <w:tcPr>
            <w:tcW w:w="4627" w:type="dxa"/>
          </w:tcPr>
          <w:p w:rsidR="006B381F" w:rsidRPr="009A0EC5" w:rsidRDefault="009E27E9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显示指定</w:t>
            </w:r>
            <w:r w:rsidR="00E41EE0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Direct-IO</w:t>
            </w:r>
            <w:r w:rsidR="00E41EE0" w:rsidRPr="009A0EC5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="00E41EE0" w:rsidRPr="009A0EC5">
              <w:rPr>
                <w:rFonts w:ascii="Courier New" w:eastAsia="华文仿宋" w:hAnsi="Courier New" w:cs="Courier New"/>
                <w:szCs w:val="21"/>
              </w:rPr>
              <w:t xml:space="preserve"> SSD</w:t>
            </w:r>
            <w:r w:rsidR="00E41EE0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的基本状态信息</w:t>
            </w:r>
            <w:r w:rsidR="006B381F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</w:p>
        </w:tc>
      </w:tr>
      <w:tr w:rsidR="006B381F" w:rsidRPr="009A0EC5" w:rsidTr="009A0EC5">
        <w:trPr>
          <w:cnfStyle w:val="000000100000"/>
          <w:jc w:val="center"/>
        </w:trPr>
        <w:tc>
          <w:tcPr>
            <w:cnfStyle w:val="001000000000"/>
            <w:tcW w:w="3100" w:type="dxa"/>
          </w:tcPr>
          <w:p w:rsidR="00C15EC7" w:rsidRPr="009A0EC5" w:rsidRDefault="006B381F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-m</w:t>
            </w:r>
            <w:r w:rsidR="00C15EC7"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{M[ain]|G[eneral]|</w:t>
            </w:r>
          </w:p>
          <w:p w:rsidR="006B381F" w:rsidRPr="009A0EC5" w:rsidRDefault="00C15EC7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P[erfmon]|V[olume]}</w:t>
            </w:r>
          </w:p>
        </w:tc>
        <w:tc>
          <w:tcPr>
            <w:tcW w:w="4627" w:type="dxa"/>
          </w:tcPr>
          <w:p w:rsidR="006B381F" w:rsidRPr="009A0EC5" w:rsidRDefault="006B381F" w:rsidP="00B74325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实时监控指定的</w:t>
            </w:r>
            <w:r w:rsidR="00BD1108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Direct-IO</w:t>
            </w:r>
            <w:r w:rsidR="00BD1108" w:rsidRPr="009A0EC5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="00BD1108" w:rsidRPr="009A0EC5">
              <w:rPr>
                <w:rFonts w:ascii="Courier New" w:eastAsia="华文仿宋" w:hAnsi="Courier New" w:cs="Courier New"/>
                <w:szCs w:val="21"/>
              </w:rPr>
              <w:t xml:space="preserve"> SSD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的工作状态</w:t>
            </w:r>
            <w:r w:rsidR="00A643C0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  <w:r w:rsidR="001B56C7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参数可以为</w:t>
            </w:r>
            <w:r w:rsidR="00CD5652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main</w:t>
            </w:r>
            <w:r w:rsidR="00D1002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、</w:t>
            </w:r>
            <w:r w:rsidR="00CD5652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general</w:t>
            </w:r>
            <w:r w:rsidR="00D1002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、</w:t>
            </w:r>
            <w:r w:rsidR="00372961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perfmon</w:t>
            </w:r>
            <w:r w:rsidR="00B74325">
              <w:rPr>
                <w:rFonts w:ascii="Courier New" w:eastAsia="华文仿宋" w:hAnsi="华文仿宋" w:cs="Courier New" w:hint="eastAsia"/>
                <w:szCs w:val="21"/>
                <w:lang w:eastAsia="zh-CN"/>
              </w:rPr>
              <w:t>、</w:t>
            </w:r>
            <w:r w:rsidR="00977384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volume</w:t>
            </w:r>
            <w:r w:rsidR="00450DE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，或者使用缩写</w:t>
            </w:r>
            <w:r w:rsidR="00450DE6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m</w:t>
            </w:r>
            <w:r w:rsidR="00450DE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、</w:t>
            </w:r>
            <w:r w:rsidR="00450DE6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g</w:t>
            </w:r>
            <w:r w:rsidR="00450DE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、</w:t>
            </w:r>
            <w:r w:rsidR="00450DE6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p</w:t>
            </w:r>
            <w:r w:rsidR="00450DE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、</w:t>
            </w:r>
            <w:r w:rsidR="00450DE6"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v</w:t>
            </w:r>
            <w:r w:rsidR="00450DE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，</w:t>
            </w:r>
            <w:r w:rsidR="00F24B56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指定监控的具体内容。</w:t>
            </w:r>
          </w:p>
        </w:tc>
      </w:tr>
      <w:tr w:rsidR="008064C7" w:rsidRPr="009A0EC5" w:rsidTr="009A0EC5">
        <w:trPr>
          <w:jc w:val="center"/>
        </w:trPr>
        <w:tc>
          <w:tcPr>
            <w:cnfStyle w:val="001000000000"/>
            <w:tcW w:w="3100" w:type="dxa"/>
          </w:tcPr>
          <w:p w:rsidR="008064C7" w:rsidRPr="009A0EC5" w:rsidRDefault="008064C7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-r</w:t>
            </w:r>
            <w:r w:rsidR="005372A8"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{interval}</w:t>
            </w:r>
          </w:p>
        </w:tc>
        <w:tc>
          <w:tcPr>
            <w:tcW w:w="4627" w:type="dxa"/>
          </w:tcPr>
          <w:p w:rsidR="008064C7" w:rsidRPr="009A0EC5" w:rsidRDefault="005439DD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设置监控刷新的时间</w:t>
            </w:r>
            <w:r w:rsidR="001B50C8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间隔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，单位为秒，默认为</w:t>
            </w:r>
            <w:r w:rsidRPr="009A0EC5">
              <w:rPr>
                <w:rFonts w:ascii="Courier New" w:eastAsia="华文仿宋" w:hAnsi="Courier New" w:cs="Courier New"/>
                <w:szCs w:val="21"/>
                <w:lang w:eastAsia="zh-CN"/>
              </w:rPr>
              <w:t>10</w:t>
            </w:r>
            <w:r w:rsidR="00BE414B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秒</w:t>
            </w: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</w:p>
        </w:tc>
      </w:tr>
      <w:tr w:rsidR="00646D12" w:rsidRPr="009A0EC5" w:rsidTr="009A0EC5">
        <w:trPr>
          <w:cnfStyle w:val="000000100000"/>
          <w:jc w:val="center"/>
        </w:trPr>
        <w:tc>
          <w:tcPr>
            <w:cnfStyle w:val="001000000000"/>
            <w:tcW w:w="3100" w:type="dxa"/>
          </w:tcPr>
          <w:p w:rsidR="00646D12" w:rsidRPr="009A0EC5" w:rsidRDefault="00A674D9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-t</w:t>
            </w:r>
            <w:r w:rsidR="00DA7BA1"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{times}</w:t>
            </w:r>
          </w:p>
        </w:tc>
        <w:tc>
          <w:tcPr>
            <w:tcW w:w="4627" w:type="dxa"/>
          </w:tcPr>
          <w:p w:rsidR="00646D12" w:rsidRPr="009A0EC5" w:rsidRDefault="00A674D9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设置监控刷新的次数，默认为无限</w:t>
            </w:r>
            <w:r w:rsidR="00E904BB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次。</w:t>
            </w:r>
          </w:p>
        </w:tc>
      </w:tr>
      <w:tr w:rsidR="00A87928" w:rsidRPr="009A0EC5" w:rsidTr="009A0EC5">
        <w:trPr>
          <w:jc w:val="center"/>
        </w:trPr>
        <w:tc>
          <w:tcPr>
            <w:cnfStyle w:val="001000000000"/>
            <w:tcW w:w="3100" w:type="dxa"/>
          </w:tcPr>
          <w:p w:rsidR="00A87928" w:rsidRPr="009A0EC5" w:rsidRDefault="00A87928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-f</w:t>
            </w:r>
            <w:r w:rsidR="005A1284" w:rsidRPr="009A0EC5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{filepath}</w:t>
            </w:r>
          </w:p>
        </w:tc>
        <w:tc>
          <w:tcPr>
            <w:tcW w:w="4627" w:type="dxa"/>
          </w:tcPr>
          <w:p w:rsidR="00A87928" w:rsidRPr="009A0EC5" w:rsidRDefault="00A87928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设置监控内容写入的文件路径，</w:t>
            </w:r>
            <w:r w:rsidR="003C50F7" w:rsidRPr="009A0EC5">
              <w:rPr>
                <w:rFonts w:ascii="Courier New" w:eastAsia="华文仿宋" w:hAnsi="华文仿宋" w:cs="Courier New"/>
                <w:szCs w:val="21"/>
                <w:lang w:eastAsia="zh-CN"/>
              </w:rPr>
              <w:t>该文件所在目录必须存在。</w:t>
            </w:r>
          </w:p>
        </w:tc>
      </w:tr>
    </w:tbl>
    <w:p w:rsidR="001E373D" w:rsidRDefault="001E373D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</w:p>
    <w:p w:rsidR="001E373D" w:rsidRDefault="001E373D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</w:p>
    <w:p w:rsidR="001E373D" w:rsidRDefault="001E373D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</w:p>
    <w:p w:rsidR="00CD56A3" w:rsidRPr="00FE2E95" w:rsidRDefault="00CD21F1" w:rsidP="00144E48">
      <w:pPr>
        <w:spacing w:afterLines="50" w:line="240" w:lineRule="auto"/>
        <w:ind w:leftChars="200" w:left="400"/>
        <w:rPr>
          <w:rFonts w:ascii="Times New Roman" w:hAnsi="Times New Roman" w:cs="Times New Roman"/>
          <w:b/>
          <w:szCs w:val="21"/>
          <w:lang w:eastAsia="zh-CN"/>
        </w:rPr>
      </w:pPr>
      <w:r>
        <w:rPr>
          <w:rFonts w:ascii="Times New Roman" w:hAnsi="Times New Roman" w:cs="Times New Roman" w:hint="eastAsia"/>
          <w:b/>
          <w:szCs w:val="21"/>
          <w:lang w:eastAsia="zh-CN"/>
        </w:rPr>
        <w:lastRenderedPageBreak/>
        <w:t>使用</w:t>
      </w:r>
      <w:r w:rsidR="00CD56A3">
        <w:rPr>
          <w:rFonts w:ascii="Times New Roman" w:hAnsi="Times New Roman" w:cs="Times New Roman" w:hint="eastAsia"/>
          <w:b/>
          <w:szCs w:val="21"/>
          <w:lang w:eastAsia="zh-CN"/>
        </w:rPr>
        <w:t>举例：</w:t>
      </w:r>
    </w:p>
    <w:p w:rsidR="004506F8" w:rsidRPr="001E373D" w:rsidRDefault="004506F8" w:rsidP="00CD21F1">
      <w:pPr>
        <w:spacing w:before="156" w:after="156"/>
        <w:ind w:firstLine="400"/>
        <w:rPr>
          <w:rFonts w:ascii="Courier New" w:hAnsi="Courier New" w:cs="Courier New"/>
          <w:szCs w:val="21"/>
          <w:lang w:eastAsia="zh-CN"/>
        </w:rPr>
      </w:pPr>
      <w:r w:rsidRPr="001E373D">
        <w:rPr>
          <w:rFonts w:ascii="Courier New" w:hAnsi="Courier New" w:cs="Courier New"/>
          <w:lang w:eastAsia="zh-CN"/>
        </w:rPr>
        <w:t>1.</w:t>
      </w:r>
      <w:r w:rsidR="00774470" w:rsidRPr="001E373D">
        <w:rPr>
          <w:rFonts w:ascii="Courier New" w:cs="Courier New"/>
          <w:lang w:eastAsia="zh-CN"/>
        </w:rPr>
        <w:t>查看系统所有</w:t>
      </w:r>
      <w:r w:rsidR="004A2E3F" w:rsidRPr="001E373D">
        <w:rPr>
          <w:rFonts w:ascii="Courier New" w:hAnsi="Courier New" w:cs="Courier New"/>
          <w:szCs w:val="21"/>
          <w:lang w:eastAsia="zh-CN"/>
        </w:rPr>
        <w:t>Direct-IO</w:t>
      </w:r>
      <w:r w:rsidR="004A2E3F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4A2E3F" w:rsidRPr="001E373D">
        <w:rPr>
          <w:rFonts w:ascii="Courier New" w:hAnsi="Courier New" w:cs="Courier New"/>
          <w:szCs w:val="21"/>
        </w:rPr>
        <w:t xml:space="preserve"> SSD</w:t>
      </w:r>
      <w:r w:rsidR="004A2E3F" w:rsidRPr="001E373D">
        <w:rPr>
          <w:rFonts w:ascii="Courier New" w:hAnsi="Courier New" w:cs="Courier New"/>
          <w:szCs w:val="21"/>
          <w:lang w:eastAsia="zh-CN"/>
        </w:rPr>
        <w:t>的基本信息。</w:t>
      </w:r>
    </w:p>
    <w:p w:rsidR="00CB6F1B" w:rsidRPr="001E373D" w:rsidRDefault="00E06CB6" w:rsidP="001E373D">
      <w:pPr>
        <w:spacing w:before="156" w:after="156"/>
        <w:ind w:leftChars="300" w:left="6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34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1E373D" w:rsidRDefault="00280A88" w:rsidP="001E373D">
                  <w:pPr>
                    <w:spacing w:before="100" w:beforeAutospacing="1" w:after="100" w:afterAutospacing="1" w:line="240" w:lineRule="auto"/>
                    <w:rPr>
                      <w:rFonts w:ascii="Courier New" w:hAnsi="Courier New" w:cs="Courier New"/>
                    </w:rPr>
                  </w:pP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>S</w:t>
                  </w:r>
                  <w:r w:rsidRPr="001E373D">
                    <w:rPr>
                      <w:rFonts w:ascii="Courier New" w:hAnsi="Courier New" w:cs="Courier New"/>
                      <w:szCs w:val="21"/>
                    </w:rPr>
                    <w:t>hannon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 xml:space="preserve">Utils.exe </w:t>
                  </w:r>
                  <w:r w:rsidRPr="001E373D">
                    <w:rPr>
                      <w:rFonts w:ascii="Courier New" w:hAnsi="Courier New" w:cs="Courier New"/>
                      <w:szCs w:val="21"/>
                    </w:rPr>
                    <w:t xml:space="preserve">status 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>-a</w:t>
                  </w:r>
                </w:p>
              </w:txbxContent>
            </v:textbox>
            <w10:wrap type="none"/>
            <w10:anchorlock/>
          </v:shape>
        </w:pict>
      </w:r>
    </w:p>
    <w:p w:rsidR="0031143F" w:rsidRDefault="0031143F" w:rsidP="00CD21F1">
      <w:pPr>
        <w:spacing w:before="156" w:after="156"/>
        <w:ind w:firstLine="420"/>
        <w:rPr>
          <w:rFonts w:ascii="Courier New" w:hAnsi="Courier New" w:cs="Courier New"/>
          <w:szCs w:val="21"/>
          <w:lang w:eastAsia="zh-CN"/>
        </w:rPr>
      </w:pPr>
      <w:r w:rsidRPr="001E373D">
        <w:rPr>
          <w:rFonts w:ascii="Courier New" w:hAnsi="Courier New" w:cs="Courier New"/>
          <w:lang w:eastAsia="zh-CN"/>
        </w:rPr>
        <w:t>2.</w:t>
      </w:r>
      <w:r w:rsidR="00DA44E3" w:rsidRPr="001E373D">
        <w:rPr>
          <w:rFonts w:ascii="Courier New" w:cs="Courier New"/>
          <w:lang w:eastAsia="zh-CN"/>
        </w:rPr>
        <w:t>查看</w:t>
      </w:r>
      <w:r w:rsidR="00F5171D" w:rsidRPr="001E373D">
        <w:rPr>
          <w:rFonts w:ascii="Courier New" w:cs="Courier New"/>
          <w:lang w:eastAsia="zh-CN"/>
        </w:rPr>
        <w:t>系统仅有的一张</w:t>
      </w:r>
      <w:r w:rsidR="005D1123" w:rsidRPr="001E373D">
        <w:rPr>
          <w:rFonts w:ascii="Courier New" w:hAnsi="Courier New" w:cs="Courier New"/>
          <w:szCs w:val="21"/>
          <w:lang w:eastAsia="zh-CN"/>
        </w:rPr>
        <w:t>Direct-IO</w:t>
      </w:r>
      <w:r w:rsidR="005D1123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5D1123" w:rsidRPr="001E373D">
        <w:rPr>
          <w:rFonts w:ascii="Courier New" w:hAnsi="Courier New" w:cs="Courier New"/>
          <w:szCs w:val="21"/>
        </w:rPr>
        <w:t xml:space="preserve"> SSD</w:t>
      </w:r>
      <w:r w:rsidR="00993276" w:rsidRPr="001E373D">
        <w:rPr>
          <w:rFonts w:ascii="Courier New" w:hAnsi="Courier New" w:cs="Courier New"/>
          <w:szCs w:val="21"/>
          <w:lang w:eastAsia="zh-CN"/>
        </w:rPr>
        <w:t>中</w:t>
      </w:r>
      <w:r w:rsidR="005D1123" w:rsidRPr="001E373D">
        <w:rPr>
          <w:rFonts w:ascii="Courier New" w:hAnsi="Courier New" w:cs="Courier New"/>
          <w:szCs w:val="21"/>
          <w:lang w:eastAsia="zh-CN"/>
        </w:rPr>
        <w:t>的分区信息</w:t>
      </w:r>
    </w:p>
    <w:p w:rsidR="001E373D" w:rsidRPr="001E373D" w:rsidRDefault="00E06CB6" w:rsidP="001E373D">
      <w:pPr>
        <w:spacing w:before="156" w:after="156"/>
        <w:ind w:leftChars="300" w:left="6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33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1E373D" w:rsidRDefault="00280A88" w:rsidP="001E373D">
                  <w:pPr>
                    <w:spacing w:before="100" w:beforeAutospacing="1" w:after="100" w:afterAutospacing="1" w:line="240" w:lineRule="auto"/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>S</w:t>
                  </w:r>
                  <w:r w:rsidRPr="001E373D">
                    <w:rPr>
                      <w:rFonts w:ascii="Courier New" w:hAnsi="Courier New" w:cs="Courier New"/>
                      <w:szCs w:val="21"/>
                    </w:rPr>
                    <w:t>hannon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 xml:space="preserve">Utils.exe </w:t>
                  </w:r>
                  <w:r w:rsidRPr="001E373D">
                    <w:rPr>
                      <w:rFonts w:ascii="Courier New" w:hAnsi="Courier New" w:cs="Courier New"/>
                      <w:szCs w:val="21"/>
                    </w:rPr>
                    <w:t xml:space="preserve">status 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>0 -m v -t 1</w:t>
                  </w:r>
                </w:p>
                <w:p w:rsidR="00280A88" w:rsidRPr="001E373D" w:rsidRDefault="00280A88" w:rsidP="001E373D"/>
              </w:txbxContent>
            </v:textbox>
            <w10:wrap type="none"/>
            <w10:anchorlock/>
          </v:shape>
        </w:pict>
      </w:r>
    </w:p>
    <w:p w:rsidR="005B3819" w:rsidRPr="001E373D" w:rsidRDefault="005B3819" w:rsidP="00CD21F1">
      <w:pPr>
        <w:spacing w:before="156" w:after="156"/>
        <w:ind w:firstLine="420"/>
        <w:rPr>
          <w:rFonts w:ascii="Courier New" w:hAnsi="Courier New" w:cs="Courier New"/>
          <w:lang w:eastAsia="zh-CN"/>
        </w:rPr>
      </w:pPr>
      <w:r w:rsidRPr="001E373D">
        <w:rPr>
          <w:rFonts w:ascii="Courier New" w:hAnsi="Courier New" w:cs="Courier New"/>
          <w:lang w:eastAsia="zh-CN"/>
        </w:rPr>
        <w:t>3.</w:t>
      </w:r>
      <w:r w:rsidRPr="001E373D">
        <w:rPr>
          <w:rFonts w:ascii="Courier New" w:cs="Courier New"/>
          <w:lang w:eastAsia="zh-CN"/>
        </w:rPr>
        <w:t>监控</w:t>
      </w:r>
      <w:r w:rsidR="00700EB3" w:rsidRPr="001E373D">
        <w:rPr>
          <w:rFonts w:ascii="Courier New" w:cs="Courier New"/>
          <w:lang w:eastAsia="zh-CN"/>
        </w:rPr>
        <w:t>系统中编号为</w:t>
      </w:r>
      <w:r w:rsidR="00700EB3" w:rsidRPr="001E373D">
        <w:rPr>
          <w:rFonts w:ascii="Courier New" w:hAnsi="Courier New" w:cs="Courier New"/>
          <w:lang w:eastAsia="zh-CN"/>
        </w:rPr>
        <w:t>1</w:t>
      </w:r>
      <w:r w:rsidR="00700EB3" w:rsidRPr="001E373D">
        <w:rPr>
          <w:rFonts w:ascii="Courier New" w:cs="Courier New"/>
          <w:lang w:eastAsia="zh-CN"/>
        </w:rPr>
        <w:t>的</w:t>
      </w:r>
      <w:r w:rsidR="000842BB" w:rsidRPr="001E373D">
        <w:rPr>
          <w:rFonts w:ascii="Courier New" w:hAnsi="Courier New" w:cs="Courier New"/>
          <w:szCs w:val="21"/>
          <w:lang w:eastAsia="zh-CN"/>
        </w:rPr>
        <w:t>Direct-IO</w:t>
      </w:r>
      <w:r w:rsidR="000842BB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0842BB" w:rsidRPr="001E373D">
        <w:rPr>
          <w:rFonts w:ascii="Courier New" w:hAnsi="Courier New" w:cs="Courier New"/>
          <w:szCs w:val="21"/>
          <w:lang w:eastAsia="zh-CN"/>
        </w:rPr>
        <w:t xml:space="preserve"> SSD</w:t>
      </w:r>
      <w:r w:rsidR="000842BB" w:rsidRPr="001E373D">
        <w:rPr>
          <w:rFonts w:ascii="Courier New" w:hAnsi="Courier New" w:cs="Courier New"/>
          <w:szCs w:val="21"/>
          <w:lang w:eastAsia="zh-CN"/>
        </w:rPr>
        <w:t>中</w:t>
      </w:r>
      <w:r w:rsidR="00326F7E" w:rsidRPr="001E373D">
        <w:rPr>
          <w:rFonts w:ascii="Courier New" w:hAnsi="Courier New" w:cs="Courier New"/>
          <w:szCs w:val="21"/>
          <w:lang w:eastAsia="zh-CN"/>
        </w:rPr>
        <w:t>的读写</w:t>
      </w:r>
      <w:r w:rsidR="000842BB" w:rsidRPr="001E373D">
        <w:rPr>
          <w:rFonts w:ascii="Courier New" w:hAnsi="Courier New" w:cs="Courier New"/>
          <w:szCs w:val="21"/>
          <w:lang w:eastAsia="zh-CN"/>
        </w:rPr>
        <w:t>性能</w:t>
      </w:r>
      <w:r w:rsidR="00707C15" w:rsidRPr="001E373D">
        <w:rPr>
          <w:rFonts w:ascii="Courier New" w:hAnsi="Courier New" w:cs="Courier New"/>
          <w:szCs w:val="21"/>
          <w:lang w:eastAsia="zh-CN"/>
        </w:rPr>
        <w:t>，刷新间隔为</w:t>
      </w:r>
      <w:r w:rsidR="00A63C57" w:rsidRPr="001E373D">
        <w:rPr>
          <w:rFonts w:ascii="Courier New" w:hAnsi="Courier New" w:cs="Courier New"/>
          <w:szCs w:val="21"/>
          <w:lang w:eastAsia="zh-CN"/>
        </w:rPr>
        <w:t>2</w:t>
      </w:r>
      <w:r w:rsidR="00A63C57" w:rsidRPr="001E373D">
        <w:rPr>
          <w:rFonts w:ascii="Courier New" w:hAnsi="Courier New" w:cs="Courier New"/>
          <w:szCs w:val="21"/>
          <w:lang w:eastAsia="zh-CN"/>
        </w:rPr>
        <w:t>秒</w:t>
      </w:r>
      <w:r w:rsidR="000842BB" w:rsidRPr="001E373D">
        <w:rPr>
          <w:rFonts w:ascii="Courier New" w:hAnsi="Courier New" w:cs="Courier New"/>
          <w:szCs w:val="21"/>
          <w:lang w:eastAsia="zh-CN"/>
        </w:rPr>
        <w:t>。</w:t>
      </w:r>
    </w:p>
    <w:p w:rsidR="00700EB3" w:rsidRDefault="00E06CB6" w:rsidP="001E373D">
      <w:pPr>
        <w:spacing w:before="156" w:after="156"/>
        <w:ind w:leftChars="300" w:left="6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32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1E373D" w:rsidRDefault="00280A88" w:rsidP="001E373D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1E373D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 w:rsidRPr="001E373D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 xml:space="preserve">Utils.exe </w:t>
                  </w:r>
                  <w:r w:rsidRPr="001E373D">
                    <w:rPr>
                      <w:rFonts w:ascii="Courier New" w:hAnsi="Courier New" w:cs="Courier New"/>
                      <w:szCs w:val="21"/>
                      <w:lang w:eastAsia="zh-CN"/>
                    </w:rPr>
                    <w:t xml:space="preserve">status </w:t>
                  </w:r>
                  <w:r w:rsidRPr="001E373D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1 -m p -r 2</w:t>
                  </w:r>
                </w:p>
                <w:p w:rsidR="00280A88" w:rsidRPr="001E373D" w:rsidRDefault="00280A88" w:rsidP="002B20D8">
                  <w:pPr>
                    <w:ind w:leftChars="200" w:left="400"/>
                  </w:pPr>
                </w:p>
              </w:txbxContent>
            </v:textbox>
            <w10:wrap type="none"/>
            <w10:anchorlock/>
          </v:shape>
        </w:pict>
      </w:r>
    </w:p>
    <w:p w:rsidR="00145D9F" w:rsidRPr="001E373D" w:rsidRDefault="00145D9F" w:rsidP="00F5795D">
      <w:pPr>
        <w:spacing w:before="156" w:after="156"/>
        <w:rPr>
          <w:rFonts w:ascii="Courier New" w:hAnsi="Courier New" w:cs="Courier New"/>
          <w:lang w:eastAsia="zh-CN"/>
        </w:rPr>
      </w:pPr>
    </w:p>
    <w:p w:rsidR="006863A8" w:rsidRPr="001E373D" w:rsidRDefault="004634B1" w:rsidP="00810AB1">
      <w:pPr>
        <w:pStyle w:val="4"/>
        <w:numPr>
          <w:ilvl w:val="3"/>
          <w:numId w:val="15"/>
        </w:numPr>
        <w:spacing w:before="156" w:after="156"/>
        <w:rPr>
          <w:lang w:eastAsia="zh-CN"/>
        </w:rPr>
      </w:pPr>
      <w:bookmarkStart w:id="176" w:name="_Toc398654031"/>
      <w:r>
        <w:rPr>
          <w:rFonts w:hint="eastAsia"/>
          <w:lang w:eastAsia="zh-CN"/>
        </w:rPr>
        <w:t>f</w:t>
      </w:r>
      <w:r w:rsidR="00E42D61" w:rsidRPr="001E373D">
        <w:rPr>
          <w:rFonts w:hint="eastAsia"/>
          <w:lang w:eastAsia="zh-CN"/>
        </w:rPr>
        <w:t>ormat</w:t>
      </w:r>
      <w:bookmarkEnd w:id="176"/>
    </w:p>
    <w:p w:rsidR="006863A8" w:rsidRPr="001E373D" w:rsidRDefault="006863A8" w:rsidP="00144E48">
      <w:pPr>
        <w:spacing w:beforeLines="50" w:afterLines="50"/>
        <w:ind w:leftChars="200" w:left="400"/>
        <w:rPr>
          <w:rFonts w:ascii="Courier New" w:hAnsi="Courier New" w:cs="Courier New"/>
          <w:b/>
          <w:szCs w:val="21"/>
        </w:rPr>
      </w:pPr>
      <w:r w:rsidRPr="001E373D">
        <w:rPr>
          <w:rFonts w:ascii="Courier New" w:hAnsi="Times New Roman" w:cs="Courier New"/>
          <w:b/>
          <w:szCs w:val="21"/>
        </w:rPr>
        <w:t>功能描述：</w:t>
      </w:r>
    </w:p>
    <w:p w:rsidR="00074387" w:rsidRDefault="0086522D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szCs w:val="21"/>
          <w:lang w:eastAsia="zh-CN"/>
        </w:rPr>
      </w:pPr>
      <w:r w:rsidRPr="001E373D">
        <w:rPr>
          <w:rFonts w:ascii="Courier New" w:hAnsi="Courier New" w:cs="Courier New"/>
          <w:szCs w:val="21"/>
          <w:lang w:eastAsia="zh-CN"/>
        </w:rPr>
        <w:t>format</w:t>
      </w:r>
      <w:r w:rsidR="006863A8" w:rsidRPr="001E373D">
        <w:rPr>
          <w:rFonts w:ascii="Courier New" w:hAnsi="Times New Roman" w:cs="Courier New"/>
          <w:szCs w:val="21"/>
          <w:lang w:eastAsia="zh-CN"/>
        </w:rPr>
        <w:t>参数可以</w:t>
      </w:r>
      <w:r w:rsidR="000841DB" w:rsidRPr="001E373D">
        <w:rPr>
          <w:rFonts w:ascii="Courier New" w:hAnsi="Courier New" w:cs="Courier New"/>
          <w:szCs w:val="21"/>
          <w:lang w:eastAsia="zh-CN"/>
        </w:rPr>
        <w:t>重新格式化</w:t>
      </w:r>
      <w:r w:rsidR="006863A8" w:rsidRPr="001E373D">
        <w:rPr>
          <w:rFonts w:ascii="Courier New" w:hAnsi="Courier New" w:cs="Courier New"/>
          <w:szCs w:val="21"/>
          <w:lang w:eastAsia="zh-CN"/>
        </w:rPr>
        <w:t>Direct-IO</w:t>
      </w:r>
      <w:r w:rsidR="006863A8" w:rsidRPr="001E373D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="001E373D">
        <w:rPr>
          <w:rFonts w:ascii="Courier New" w:hAnsi="Courier New" w:cs="Courier New" w:hint="eastAsia"/>
          <w:szCs w:val="21"/>
          <w:lang w:eastAsia="zh-CN"/>
        </w:rPr>
        <w:t xml:space="preserve">PCIe </w:t>
      </w:r>
      <w:r w:rsidR="006863A8" w:rsidRPr="001E373D">
        <w:rPr>
          <w:rFonts w:ascii="Courier New" w:hAnsi="Courier New" w:cs="Courier New"/>
          <w:szCs w:val="21"/>
          <w:lang w:eastAsia="zh-CN"/>
        </w:rPr>
        <w:t>SSD</w:t>
      </w:r>
      <w:r w:rsidR="006863A8" w:rsidRPr="001E373D">
        <w:rPr>
          <w:rFonts w:ascii="Courier New" w:hAnsi="Courier New" w:cs="Courier New"/>
          <w:szCs w:val="21"/>
          <w:lang w:eastAsia="zh-CN"/>
        </w:rPr>
        <w:t>卡</w:t>
      </w:r>
      <w:r w:rsidR="00473EDC" w:rsidRPr="001E373D">
        <w:rPr>
          <w:rFonts w:ascii="Courier New" w:hAnsi="Courier New" w:cs="Courier New"/>
          <w:szCs w:val="21"/>
          <w:lang w:eastAsia="zh-CN"/>
        </w:rPr>
        <w:t>，并且可以改变用户容量、最小数据块大小等参数。</w:t>
      </w:r>
      <w:r w:rsidR="00694011" w:rsidRPr="001E373D">
        <w:rPr>
          <w:rFonts w:ascii="Courier New" w:hAnsi="Courier New" w:cs="Courier New"/>
          <w:szCs w:val="21"/>
          <w:lang w:eastAsia="zh-CN"/>
        </w:rPr>
        <w:t>除非</w:t>
      </w:r>
      <w:r w:rsidR="00BF74EE" w:rsidRPr="001E373D">
        <w:rPr>
          <w:rFonts w:ascii="Courier New" w:hAnsi="Courier New" w:cs="Courier New"/>
          <w:szCs w:val="21"/>
          <w:lang w:eastAsia="zh-CN"/>
        </w:rPr>
        <w:t>你非常确定这些参数的意义，</w:t>
      </w:r>
      <w:r w:rsidR="009F4C6F" w:rsidRPr="001E373D">
        <w:rPr>
          <w:rFonts w:ascii="Courier New" w:hAnsi="Courier New" w:cs="Courier New"/>
          <w:szCs w:val="21"/>
          <w:lang w:eastAsia="zh-CN"/>
        </w:rPr>
        <w:t>否则不要轻易更改</w:t>
      </w:r>
      <w:r w:rsidR="008E6937" w:rsidRPr="001E373D">
        <w:rPr>
          <w:rFonts w:ascii="Courier New" w:hAnsi="Courier New" w:cs="Courier New"/>
          <w:szCs w:val="21"/>
          <w:lang w:eastAsia="zh-CN"/>
        </w:rPr>
        <w:t>。</w:t>
      </w:r>
      <w:r w:rsidR="00074387" w:rsidRPr="001E373D">
        <w:rPr>
          <w:rFonts w:ascii="Courier New" w:hAnsi="Courier New" w:cs="Courier New"/>
          <w:szCs w:val="21"/>
          <w:lang w:eastAsia="zh-CN"/>
        </w:rPr>
        <w:t>默认情况下只清除数据，保持之前的配置。</w:t>
      </w:r>
    </w:p>
    <w:p w:rsidR="008F096B" w:rsidRPr="0045373D" w:rsidRDefault="00E06CB6" w:rsidP="00144E48">
      <w:pPr>
        <w:spacing w:afterLines="50" w:line="240" w:lineRule="auto"/>
        <w:ind w:leftChars="200" w:left="400"/>
        <w:rPr>
          <w:rFonts w:ascii="华文仿宋" w:eastAsia="华文仿宋" w:hAnsi="华文仿宋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8F096B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8F096B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8F096B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8F096B" w:rsidRPr="0045373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注意：格式化将清除卡上的所有数据，请谨慎使用！</w:t>
      </w:r>
    </w:p>
    <w:p w:rsidR="006863A8" w:rsidRDefault="006863A8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  <w:r w:rsidRPr="001E373D">
        <w:rPr>
          <w:rFonts w:ascii="Courier New" w:hAnsi="Times New Roman" w:cs="Courier New"/>
          <w:b/>
          <w:szCs w:val="21"/>
        </w:rPr>
        <w:t>命令语法：</w:t>
      </w:r>
    </w:p>
    <w:p w:rsidR="008F096B" w:rsidRPr="008F096B" w:rsidRDefault="008F096B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b/>
          <w:szCs w:val="21"/>
          <w:lang w:eastAsia="zh-CN"/>
        </w:rPr>
      </w:pPr>
      <w:r w:rsidRPr="008F096B">
        <w:rPr>
          <w:rFonts w:ascii="Courier New" w:hAnsi="Courier New" w:cs="Courier New" w:hint="eastAsia"/>
          <w:b/>
          <w:szCs w:val="21"/>
          <w:lang w:eastAsia="zh-CN"/>
        </w:rPr>
        <w:t>S</w:t>
      </w:r>
      <w:r w:rsidRPr="008F096B">
        <w:rPr>
          <w:rFonts w:ascii="Courier New" w:hAnsi="Courier New" w:cs="Courier New"/>
          <w:b/>
          <w:szCs w:val="21"/>
          <w:lang w:eastAsia="zh-CN"/>
        </w:rPr>
        <w:t>hannon</w:t>
      </w:r>
      <w:r w:rsidRPr="008F096B">
        <w:rPr>
          <w:rFonts w:ascii="Courier New" w:hAnsi="Courier New" w:cs="Courier New" w:hint="eastAsia"/>
          <w:b/>
          <w:szCs w:val="21"/>
          <w:lang w:eastAsia="zh-CN"/>
        </w:rPr>
        <w:t>Utils.exe format{</w:t>
      </w:r>
      <w:r w:rsidRPr="008F096B">
        <w:rPr>
          <w:rFonts w:ascii="Courier New" w:hAnsi="Courier New" w:cs="Courier New"/>
          <w:b/>
          <w:szCs w:val="21"/>
          <w:lang w:eastAsia="zh-CN"/>
        </w:rPr>
        <w:t>INDEX</w:t>
      </w:r>
      <w:r w:rsidRPr="008F096B">
        <w:rPr>
          <w:rFonts w:ascii="Courier New" w:hAnsi="Courier New" w:cs="Courier New" w:hint="eastAsia"/>
          <w:b/>
          <w:szCs w:val="21"/>
          <w:lang w:eastAsia="zh-CN"/>
        </w:rPr>
        <w:t>}</w:t>
      </w:r>
      <w:r w:rsidRPr="008F096B">
        <w:rPr>
          <w:rFonts w:ascii="Courier New" w:hAnsi="Courier New" w:cs="Courier New"/>
          <w:b/>
          <w:szCs w:val="21"/>
          <w:lang w:eastAsia="zh-CN"/>
        </w:rPr>
        <w:t xml:space="preserve"> [OPTIONS]</w:t>
      </w:r>
    </w:p>
    <w:p w:rsidR="006863A8" w:rsidRPr="001E373D" w:rsidRDefault="006863A8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szCs w:val="21"/>
          <w:lang w:eastAsia="zh-CN"/>
        </w:rPr>
      </w:pPr>
      <w:r w:rsidRPr="001E373D">
        <w:rPr>
          <w:rFonts w:ascii="Courier New" w:hAnsi="Courier New" w:cs="Courier New"/>
          <w:szCs w:val="21"/>
          <w:lang w:eastAsia="zh-CN"/>
        </w:rPr>
        <w:t>INDEX: Shannon Direct-IO</w:t>
      </w:r>
      <w:r w:rsidRPr="008F096B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1E373D">
        <w:rPr>
          <w:rFonts w:ascii="Courier New" w:hAnsi="Courier New" w:cs="Courier New"/>
          <w:szCs w:val="21"/>
          <w:lang w:eastAsia="zh-CN"/>
        </w:rPr>
        <w:t xml:space="preserve"> SSD</w:t>
      </w:r>
      <w:r w:rsidRPr="008F096B">
        <w:rPr>
          <w:rFonts w:ascii="Courier New" w:hAnsi="Courier New" w:cs="Courier New"/>
          <w:szCs w:val="21"/>
          <w:lang w:eastAsia="zh-CN"/>
        </w:rPr>
        <w:t>卡的设备索引编号，从</w:t>
      </w:r>
      <w:r w:rsidRPr="001E373D">
        <w:rPr>
          <w:rFonts w:ascii="Courier New" w:hAnsi="Courier New" w:cs="Courier New"/>
          <w:szCs w:val="21"/>
          <w:lang w:eastAsia="zh-CN"/>
        </w:rPr>
        <w:t>0</w:t>
      </w:r>
      <w:r w:rsidRPr="008F096B">
        <w:rPr>
          <w:rFonts w:ascii="Courier New" w:hAnsi="Courier New" w:cs="Courier New"/>
          <w:szCs w:val="21"/>
          <w:lang w:eastAsia="zh-CN"/>
        </w:rPr>
        <w:t>开始计算，如果系统中有多块</w:t>
      </w:r>
      <w:r w:rsidRPr="001E373D">
        <w:rPr>
          <w:rFonts w:ascii="Courier New" w:hAnsi="Courier New" w:cs="Courier New"/>
          <w:szCs w:val="21"/>
          <w:lang w:eastAsia="zh-CN"/>
        </w:rPr>
        <w:t>Direct-IO</w:t>
      </w:r>
      <w:r w:rsidRPr="00B33546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1E373D">
        <w:rPr>
          <w:rFonts w:ascii="Courier New" w:hAnsi="Courier New" w:cs="Courier New"/>
          <w:szCs w:val="21"/>
          <w:lang w:eastAsia="zh-CN"/>
        </w:rPr>
        <w:t xml:space="preserve"> SSD</w:t>
      </w:r>
      <w:r w:rsidRPr="008F096B">
        <w:rPr>
          <w:rFonts w:ascii="Courier New" w:hAnsi="Courier New" w:cs="Courier New"/>
          <w:szCs w:val="21"/>
          <w:lang w:eastAsia="zh-CN"/>
        </w:rPr>
        <w:t>卡，则依次为</w:t>
      </w:r>
      <w:r w:rsidRPr="001E373D">
        <w:rPr>
          <w:rFonts w:ascii="Courier New" w:hAnsi="Courier New" w:cs="Courier New"/>
          <w:szCs w:val="21"/>
          <w:lang w:eastAsia="zh-CN"/>
        </w:rPr>
        <w:t>0,1,2</w:t>
      </w:r>
      <w:r w:rsidRPr="008F096B">
        <w:rPr>
          <w:rFonts w:ascii="Courier New" w:hAnsi="Courier New" w:cs="Courier New"/>
          <w:szCs w:val="21"/>
          <w:lang w:eastAsia="zh-CN"/>
        </w:rPr>
        <w:t>等。</w:t>
      </w:r>
      <w:r w:rsidR="00B2195F" w:rsidRPr="008F096B">
        <w:rPr>
          <w:rFonts w:ascii="Courier New" w:hAnsi="Courier New" w:cs="Courier New"/>
          <w:szCs w:val="21"/>
          <w:lang w:eastAsia="zh-CN"/>
        </w:rPr>
        <w:t>这是一个必选参数。</w:t>
      </w:r>
    </w:p>
    <w:tbl>
      <w:tblPr>
        <w:tblStyle w:val="13"/>
        <w:tblW w:w="0" w:type="auto"/>
        <w:jc w:val="center"/>
        <w:tblLook w:val="04A0"/>
      </w:tblPr>
      <w:tblGrid>
        <w:gridCol w:w="3241"/>
        <w:gridCol w:w="4753"/>
      </w:tblGrid>
      <w:tr w:rsidR="006863A8" w:rsidRPr="00CD21F1" w:rsidTr="00CD21F1">
        <w:trPr>
          <w:cnfStyle w:val="100000000000"/>
          <w:trHeight w:val="345"/>
          <w:jc w:val="center"/>
        </w:trPr>
        <w:tc>
          <w:tcPr>
            <w:cnfStyle w:val="001000000000"/>
            <w:tcW w:w="2974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OPTIONS</w:t>
            </w:r>
          </w:p>
        </w:tc>
        <w:tc>
          <w:tcPr>
            <w:tcW w:w="4753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cnfStyle w:val="100000000000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sz w:val="21"/>
                <w:szCs w:val="21"/>
                <w:lang w:eastAsia="zh-CN"/>
              </w:rPr>
              <w:t>选项说明</w:t>
            </w:r>
          </w:p>
        </w:tc>
      </w:tr>
      <w:tr w:rsidR="006863A8" w:rsidRPr="00CD21F1" w:rsidTr="00CD21F1">
        <w:trPr>
          <w:cnfStyle w:val="000000100000"/>
          <w:jc w:val="center"/>
        </w:trPr>
        <w:tc>
          <w:tcPr>
            <w:cnfStyle w:val="001000000000"/>
            <w:tcW w:w="2974" w:type="dxa"/>
          </w:tcPr>
          <w:p w:rsidR="006863A8" w:rsidRPr="00CD21F1" w:rsidRDefault="00B21819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-p</w:t>
            </w:r>
          </w:p>
        </w:tc>
        <w:tc>
          <w:tcPr>
            <w:tcW w:w="4753" w:type="dxa"/>
          </w:tcPr>
          <w:p w:rsidR="006863A8" w:rsidRPr="00CD21F1" w:rsidRDefault="00641E3B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lang w:eastAsia="zh-CN"/>
              </w:rPr>
              <w:t>显示磁盘的物理容量</w:t>
            </w:r>
            <w:r w:rsidR="00694F54" w:rsidRPr="00CD21F1">
              <w:rPr>
                <w:rFonts w:ascii="Courier New" w:eastAsia="华文仿宋" w:hAnsi="华文仿宋" w:cs="Courier New"/>
                <w:lang w:eastAsia="zh-CN"/>
              </w:rPr>
              <w:t>、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当前的用户容量</w:t>
            </w:r>
            <w:r w:rsidR="00694F54" w:rsidRPr="00CD21F1">
              <w:rPr>
                <w:rFonts w:ascii="Courier New" w:eastAsia="华文仿宋" w:hAnsi="华文仿宋" w:cs="Courier New"/>
                <w:lang w:eastAsia="zh-CN"/>
              </w:rPr>
              <w:t>、</w:t>
            </w:r>
            <w:r w:rsidR="001C0329" w:rsidRPr="00CD21F1">
              <w:rPr>
                <w:rFonts w:ascii="Courier New" w:eastAsia="华文仿宋" w:hAnsi="华文仿宋" w:cs="Courier New"/>
                <w:lang w:eastAsia="zh-CN"/>
              </w:rPr>
              <w:t>扇区</w:t>
            </w:r>
            <w:r w:rsidR="00694F54" w:rsidRPr="00CD21F1">
              <w:rPr>
                <w:rFonts w:ascii="Courier New" w:eastAsia="华文仿宋" w:hAnsi="华文仿宋" w:cs="Courier New"/>
                <w:lang w:eastAsia="zh-CN"/>
              </w:rPr>
              <w:t>大小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和推荐的用户容量</w:t>
            </w:r>
            <w:r w:rsidR="00DD4E4C" w:rsidRPr="00CD21F1">
              <w:rPr>
                <w:rFonts w:ascii="Courier New" w:eastAsia="华文仿宋" w:hAnsi="华文仿宋" w:cs="Courier New"/>
                <w:lang w:eastAsia="zh-CN"/>
              </w:rPr>
              <w:t>，这些信息是从</w:t>
            </w:r>
            <w:r w:rsidR="00FE4799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Shannon Direct-IO</w:t>
            </w:r>
            <w:r w:rsidR="00FE4799" w:rsidRPr="00CD21F1">
              <w:rPr>
                <w:rFonts w:ascii="Courier New" w:eastAsia="华文仿宋" w:hAnsi="Courier New" w:cs="Courier New"/>
                <w:szCs w:val="21"/>
                <w:vertAlign w:val="superscript"/>
                <w:lang w:eastAsia="zh-CN"/>
              </w:rPr>
              <w:t>TM</w:t>
            </w:r>
            <w:r w:rsidR="00FE4799" w:rsidRPr="00CD21F1">
              <w:rPr>
                <w:rFonts w:ascii="Courier New" w:eastAsia="华文仿宋" w:hAnsi="Courier New" w:cs="Courier New"/>
                <w:szCs w:val="21"/>
              </w:rPr>
              <w:t xml:space="preserve"> SSD</w:t>
            </w:r>
            <w:r w:rsidR="00FE4799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卡中获取的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。</w:t>
            </w:r>
          </w:p>
        </w:tc>
      </w:tr>
      <w:tr w:rsidR="006863A8" w:rsidRPr="00CD21F1" w:rsidTr="00CD21F1">
        <w:trPr>
          <w:jc w:val="center"/>
        </w:trPr>
        <w:tc>
          <w:tcPr>
            <w:cnfStyle w:val="001000000000"/>
            <w:tcW w:w="2974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jc w:val="left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</w:t>
            </w:r>
            <w:r w:rsidR="00B651FA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4753" w:type="dxa"/>
          </w:tcPr>
          <w:p w:rsidR="006863A8" w:rsidRPr="00CD21F1" w:rsidRDefault="006863A8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显示</w:t>
            </w:r>
            <w:r w:rsidR="00EC7AD5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磁盘</w:t>
            </w:r>
            <w:r w:rsidR="00D36C40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的</w:t>
            </w:r>
            <w:r w:rsidR="00B61F62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用户容量和</w:t>
            </w:r>
            <w:r w:rsidR="00E517A9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分配单元大小</w:t>
            </w:r>
            <w:r w:rsidR="00D36C40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，这些信息是从系统中获取的</w:t>
            </w:r>
            <w:r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  <w:r w:rsidR="00D36C40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通常</w:t>
            </w:r>
            <w:r w:rsidR="00B85A25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情况下</w:t>
            </w:r>
            <w:r w:rsidR="00D36C40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与</w:t>
            </w:r>
            <w:r w:rsidR="00B85A25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-p</w:t>
            </w:r>
            <w:r w:rsidR="00B85A25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参数获取的信息是一致的。</w:t>
            </w:r>
          </w:p>
        </w:tc>
      </w:tr>
      <w:tr w:rsidR="006863A8" w:rsidRPr="00CD21F1" w:rsidTr="00CD21F1">
        <w:trPr>
          <w:cnfStyle w:val="000000100000"/>
          <w:jc w:val="center"/>
        </w:trPr>
        <w:tc>
          <w:tcPr>
            <w:cnfStyle w:val="001000000000"/>
            <w:tcW w:w="2974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lastRenderedPageBreak/>
              <w:t>-</w:t>
            </w:r>
            <w:r w:rsidR="00840C81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g</w:t>
            </w:r>
            <w:r w:rsidR="00D87591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{user_capacity}</w:t>
            </w:r>
          </w:p>
        </w:tc>
        <w:tc>
          <w:tcPr>
            <w:tcW w:w="4753" w:type="dxa"/>
          </w:tcPr>
          <w:p w:rsidR="00317E61" w:rsidRPr="00CD21F1" w:rsidRDefault="00317E61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lang w:eastAsia="zh-CN"/>
              </w:rPr>
              <w:t>设置磁盘的用户容量，单位为</w:t>
            </w:r>
            <w:r w:rsidRPr="00CD21F1">
              <w:rPr>
                <w:rFonts w:ascii="Courier New" w:eastAsia="华文仿宋" w:hAnsi="Courier New" w:cs="Courier New"/>
                <w:lang w:eastAsia="zh-CN"/>
              </w:rPr>
              <w:t>GB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。</w:t>
            </w:r>
          </w:p>
          <w:p w:rsidR="006863A8" w:rsidRPr="00CD21F1" w:rsidRDefault="00317E61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lang w:eastAsia="zh-CN"/>
              </w:rPr>
              <w:t>注意：此参数中</w:t>
            </w:r>
            <w:r w:rsidRPr="00CD21F1">
              <w:rPr>
                <w:rFonts w:ascii="Courier New" w:eastAsia="华文仿宋" w:hAnsi="Courier New" w:cs="Courier New"/>
                <w:lang w:eastAsia="zh-CN"/>
              </w:rPr>
              <w:t>1GB=10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亿字节。</w:t>
            </w:r>
          </w:p>
        </w:tc>
      </w:tr>
      <w:tr w:rsidR="006863A8" w:rsidRPr="00CD21F1" w:rsidTr="00CD21F1">
        <w:trPr>
          <w:jc w:val="center"/>
        </w:trPr>
        <w:tc>
          <w:tcPr>
            <w:cnfStyle w:val="001000000000"/>
            <w:tcW w:w="2974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</w:t>
            </w:r>
            <w:r w:rsidR="00840C81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u</w:t>
            </w:r>
            <w:r w:rsidR="00016D1F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 xml:space="preserve"> {user_logic_block_shift}</w:t>
            </w:r>
          </w:p>
        </w:tc>
        <w:tc>
          <w:tcPr>
            <w:tcW w:w="4753" w:type="dxa"/>
          </w:tcPr>
          <w:p w:rsidR="004D254B" w:rsidRPr="00CD21F1" w:rsidRDefault="00FC1B36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设置</w:t>
            </w:r>
            <w:r w:rsidR="008D29D6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磁盘的最小访问单元</w:t>
            </w:r>
            <w:r w:rsidR="00AD65EE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大</w:t>
            </w:r>
            <w:r w:rsidR="008D29D6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小</w:t>
            </w:r>
            <w:r w:rsidR="004D254B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。</w:t>
            </w:r>
          </w:p>
          <w:p w:rsidR="006863A8" w:rsidRPr="00CD21F1" w:rsidRDefault="00AD65EE" w:rsidP="00F5795D">
            <w:pPr>
              <w:spacing w:before="156" w:after="156"/>
              <w:cnfStyle w:val="0000000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只有两个值是有效的</w:t>
            </w:r>
            <w:r w:rsidR="004D254B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：</w:t>
            </w:r>
            <w:r w:rsidR="004D254B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9</w:t>
            </w:r>
            <w:r w:rsidR="004D254B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表示</w:t>
            </w:r>
            <w:r w:rsidR="004D254B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512</w:t>
            </w:r>
            <w:r w:rsidR="004D254B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字节，</w:t>
            </w:r>
            <w:r w:rsidR="003A05E3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12</w:t>
            </w:r>
            <w:r w:rsidR="003A05E3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表示</w:t>
            </w:r>
            <w:r w:rsidR="00D20C34" w:rsidRPr="00CD21F1">
              <w:rPr>
                <w:rFonts w:ascii="Courier New" w:eastAsia="华文仿宋" w:hAnsi="Courier New" w:cs="Courier New"/>
                <w:szCs w:val="21"/>
                <w:lang w:eastAsia="zh-CN"/>
              </w:rPr>
              <w:t>4096</w:t>
            </w:r>
            <w:r w:rsidR="00D20C34" w:rsidRPr="00CD21F1">
              <w:rPr>
                <w:rFonts w:ascii="Courier New" w:eastAsia="华文仿宋" w:hAnsi="华文仿宋" w:cs="Courier New"/>
                <w:szCs w:val="21"/>
                <w:lang w:eastAsia="zh-CN"/>
              </w:rPr>
              <w:t>字节。</w:t>
            </w:r>
          </w:p>
        </w:tc>
      </w:tr>
      <w:tr w:rsidR="006863A8" w:rsidRPr="00CD21F1" w:rsidTr="00CD21F1">
        <w:trPr>
          <w:cnfStyle w:val="000000100000"/>
          <w:jc w:val="center"/>
        </w:trPr>
        <w:tc>
          <w:tcPr>
            <w:cnfStyle w:val="001000000000"/>
            <w:tcW w:w="2974" w:type="dxa"/>
          </w:tcPr>
          <w:p w:rsidR="006863A8" w:rsidRPr="00CD21F1" w:rsidRDefault="006863A8" w:rsidP="00F5795D">
            <w:pPr>
              <w:pStyle w:val="2"/>
              <w:numPr>
                <w:ilvl w:val="0"/>
                <w:numId w:val="0"/>
              </w:numPr>
              <w:spacing w:before="156" w:after="156"/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</w:pPr>
            <w:r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-</w:t>
            </w:r>
            <w:r w:rsidR="00840C81" w:rsidRPr="00CD21F1">
              <w:rPr>
                <w:rFonts w:ascii="Courier New" w:eastAsia="华文仿宋" w:hAnsi="Courier New" w:cs="Courier New"/>
                <w:sz w:val="21"/>
                <w:szCs w:val="21"/>
                <w:lang w:eastAsia="zh-CN"/>
              </w:rPr>
              <w:t>y</w:t>
            </w:r>
          </w:p>
        </w:tc>
        <w:tc>
          <w:tcPr>
            <w:tcW w:w="4753" w:type="dxa"/>
          </w:tcPr>
          <w:p w:rsidR="006863A8" w:rsidRPr="00CD21F1" w:rsidRDefault="00B274FC" w:rsidP="00F5795D">
            <w:pPr>
              <w:spacing w:before="156" w:after="156"/>
              <w:cnfStyle w:val="000000100000"/>
              <w:rPr>
                <w:rFonts w:ascii="Courier New" w:eastAsia="华文仿宋" w:hAnsi="Courier New" w:cs="Courier New"/>
                <w:szCs w:val="21"/>
                <w:lang w:eastAsia="zh-CN"/>
              </w:rPr>
            </w:pPr>
            <w:r w:rsidRPr="00CD21F1">
              <w:rPr>
                <w:rFonts w:ascii="Courier New" w:eastAsia="华文仿宋" w:hAnsi="华文仿宋" w:cs="Courier New"/>
                <w:lang w:eastAsia="zh-CN"/>
              </w:rPr>
              <w:t>格式化时忽略</w:t>
            </w:r>
            <w:r w:rsidR="00E62841" w:rsidRPr="00CD21F1">
              <w:rPr>
                <w:rFonts w:ascii="Courier New" w:eastAsia="华文仿宋" w:hAnsi="华文仿宋" w:cs="Courier New"/>
                <w:lang w:eastAsia="zh-CN"/>
              </w:rPr>
              <w:t>所有的</w:t>
            </w:r>
            <w:r w:rsidRPr="00CD21F1">
              <w:rPr>
                <w:rFonts w:ascii="Courier New" w:eastAsia="华文仿宋" w:hAnsi="华文仿宋" w:cs="Courier New"/>
                <w:lang w:eastAsia="zh-CN"/>
              </w:rPr>
              <w:t>用户确认检查。</w:t>
            </w:r>
          </w:p>
        </w:tc>
      </w:tr>
    </w:tbl>
    <w:p w:rsidR="00CD21F1" w:rsidRDefault="00CD21F1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</w:p>
    <w:p w:rsidR="006863A8" w:rsidRPr="00CD21F1" w:rsidRDefault="00CD21F1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</w:rPr>
      </w:pPr>
      <w:r>
        <w:rPr>
          <w:rFonts w:ascii="Courier New" w:hAnsi="Times New Roman" w:cs="Courier New" w:hint="eastAsia"/>
          <w:b/>
          <w:szCs w:val="21"/>
          <w:lang w:eastAsia="zh-CN"/>
        </w:rPr>
        <w:t>使用</w:t>
      </w:r>
      <w:r w:rsidR="006863A8" w:rsidRPr="00CD21F1">
        <w:rPr>
          <w:rFonts w:ascii="Courier New" w:hAnsi="Times New Roman" w:cs="Courier New" w:hint="eastAsia"/>
          <w:b/>
          <w:szCs w:val="21"/>
        </w:rPr>
        <w:t>举例：</w:t>
      </w:r>
    </w:p>
    <w:p w:rsidR="006863A8" w:rsidRPr="00372ACB" w:rsidRDefault="006863A8" w:rsidP="00372ACB">
      <w:pPr>
        <w:spacing w:before="156" w:after="156"/>
        <w:ind w:firstLine="400"/>
        <w:rPr>
          <w:rFonts w:ascii="Courier New" w:hAnsi="Courier New" w:cs="Courier New"/>
          <w:szCs w:val="21"/>
          <w:lang w:eastAsia="zh-CN"/>
        </w:rPr>
      </w:pPr>
      <w:r w:rsidRPr="00372ACB">
        <w:rPr>
          <w:rFonts w:ascii="Courier New" w:hAnsi="Courier New" w:cs="Courier New"/>
          <w:lang w:eastAsia="zh-CN"/>
        </w:rPr>
        <w:t>1.</w:t>
      </w:r>
      <w:r w:rsidR="003422CF" w:rsidRPr="00372ACB">
        <w:rPr>
          <w:rFonts w:ascii="Courier New" w:cs="Courier New"/>
          <w:lang w:eastAsia="zh-CN"/>
        </w:rPr>
        <w:t>获取编号为</w:t>
      </w:r>
      <w:r w:rsidR="003422CF" w:rsidRPr="00372ACB">
        <w:rPr>
          <w:rFonts w:ascii="Courier New" w:hAnsi="Courier New" w:cs="Courier New"/>
          <w:lang w:eastAsia="zh-CN"/>
        </w:rPr>
        <w:t>0</w:t>
      </w:r>
      <w:r w:rsidR="003422CF" w:rsidRPr="00372ACB">
        <w:rPr>
          <w:rFonts w:ascii="Courier New" w:cs="Courier New"/>
          <w:lang w:eastAsia="zh-CN"/>
        </w:rPr>
        <w:t>的</w:t>
      </w:r>
      <w:r w:rsidRPr="00372ACB">
        <w:rPr>
          <w:rFonts w:ascii="Courier New" w:hAnsi="Courier New" w:cs="Courier New"/>
          <w:szCs w:val="21"/>
          <w:lang w:eastAsia="zh-CN"/>
        </w:rPr>
        <w:t>Direct-IO</w:t>
      </w:r>
      <w:r w:rsidRPr="00372ACB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372ACB">
        <w:rPr>
          <w:rFonts w:ascii="Courier New" w:hAnsi="Courier New" w:cs="Courier New"/>
          <w:szCs w:val="21"/>
          <w:lang w:eastAsia="zh-CN"/>
        </w:rPr>
        <w:t xml:space="preserve"> SSD</w:t>
      </w:r>
      <w:r w:rsidRPr="00372ACB">
        <w:rPr>
          <w:rFonts w:ascii="Courier New" w:hAnsi="Courier New" w:cs="Courier New"/>
          <w:szCs w:val="21"/>
          <w:lang w:eastAsia="zh-CN"/>
        </w:rPr>
        <w:t>的</w:t>
      </w:r>
      <w:r w:rsidR="00685375" w:rsidRPr="00372ACB">
        <w:rPr>
          <w:rFonts w:ascii="Courier New" w:hAnsi="Courier New" w:cs="Courier New"/>
          <w:szCs w:val="21"/>
          <w:lang w:eastAsia="zh-CN"/>
        </w:rPr>
        <w:t>磁盘</w:t>
      </w:r>
      <w:r w:rsidRPr="00372ACB">
        <w:rPr>
          <w:rFonts w:ascii="Courier New" w:hAnsi="Courier New" w:cs="Courier New"/>
          <w:szCs w:val="21"/>
          <w:lang w:eastAsia="zh-CN"/>
        </w:rPr>
        <w:t>信息。</w:t>
      </w:r>
    </w:p>
    <w:p w:rsidR="006863A8" w:rsidRPr="00372ACB" w:rsidRDefault="00E06CB6" w:rsidP="00372ACB">
      <w:pPr>
        <w:spacing w:before="156" w:after="156"/>
        <w:ind w:leftChars="200" w:left="4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31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372ACB" w:rsidRDefault="00280A88" w:rsidP="00372ACB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372ACB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Utils.exe format 0 -p</w:t>
                  </w:r>
                </w:p>
                <w:p w:rsidR="00280A88" w:rsidRPr="00372ACB" w:rsidRDefault="00280A88" w:rsidP="00372ACB"/>
              </w:txbxContent>
            </v:textbox>
            <w10:wrap type="none"/>
            <w10:anchorlock/>
          </v:shape>
        </w:pict>
      </w:r>
    </w:p>
    <w:p w:rsidR="006863A8" w:rsidRPr="00372ACB" w:rsidRDefault="006863A8" w:rsidP="00372ACB">
      <w:pPr>
        <w:spacing w:before="156" w:after="156"/>
        <w:ind w:firstLine="400"/>
        <w:rPr>
          <w:rFonts w:ascii="Courier New" w:hAnsi="Courier New" w:cs="Courier New"/>
          <w:lang w:eastAsia="zh-CN"/>
        </w:rPr>
      </w:pPr>
      <w:r w:rsidRPr="00372ACB">
        <w:rPr>
          <w:rFonts w:ascii="Courier New" w:hAnsi="Courier New" w:cs="Courier New"/>
          <w:lang w:eastAsia="zh-CN"/>
        </w:rPr>
        <w:t>2.</w:t>
      </w:r>
      <w:r w:rsidR="00B42BB0" w:rsidRPr="00372ACB">
        <w:rPr>
          <w:rFonts w:ascii="Courier New" w:cs="Courier New"/>
          <w:lang w:eastAsia="zh-CN"/>
        </w:rPr>
        <w:t>格式化编号为</w:t>
      </w:r>
      <w:r w:rsidR="00B42BB0" w:rsidRPr="00372ACB">
        <w:rPr>
          <w:rFonts w:ascii="Courier New" w:hAnsi="Courier New" w:cs="Courier New"/>
          <w:lang w:eastAsia="zh-CN"/>
        </w:rPr>
        <w:t>0</w:t>
      </w:r>
      <w:r w:rsidR="00B42BB0" w:rsidRPr="00372ACB">
        <w:rPr>
          <w:rFonts w:ascii="Courier New" w:cs="Courier New"/>
          <w:lang w:eastAsia="zh-CN"/>
        </w:rPr>
        <w:t>的</w:t>
      </w:r>
      <w:r w:rsidRPr="00372ACB">
        <w:rPr>
          <w:rFonts w:ascii="Courier New" w:hAnsi="Courier New" w:cs="Courier New"/>
          <w:szCs w:val="21"/>
          <w:lang w:eastAsia="zh-CN"/>
        </w:rPr>
        <w:t>Direct-IO</w:t>
      </w:r>
      <w:r w:rsidRPr="00372ACB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372ACB">
        <w:rPr>
          <w:rFonts w:ascii="Courier New" w:hAnsi="Courier New" w:cs="Courier New"/>
          <w:szCs w:val="21"/>
          <w:lang w:eastAsia="zh-CN"/>
        </w:rPr>
        <w:t xml:space="preserve"> SSD</w:t>
      </w:r>
      <w:r w:rsidR="00B42BB0" w:rsidRPr="00372ACB">
        <w:rPr>
          <w:rFonts w:ascii="Courier New" w:hAnsi="Courier New" w:cs="Courier New"/>
          <w:szCs w:val="21"/>
          <w:lang w:eastAsia="zh-CN"/>
        </w:rPr>
        <w:t>卡，用户容量修改为</w:t>
      </w:r>
      <w:r w:rsidR="00B42BB0" w:rsidRPr="00372ACB">
        <w:rPr>
          <w:rFonts w:ascii="Courier New" w:hAnsi="Courier New" w:cs="Courier New"/>
          <w:szCs w:val="21"/>
          <w:lang w:eastAsia="zh-CN"/>
        </w:rPr>
        <w:t>1200G</w:t>
      </w:r>
      <w:r w:rsidR="00B42BB0" w:rsidRPr="00372ACB">
        <w:rPr>
          <w:rFonts w:ascii="Courier New" w:hAnsi="Courier New" w:cs="Courier New"/>
          <w:szCs w:val="21"/>
          <w:lang w:eastAsia="zh-CN"/>
        </w:rPr>
        <w:t>。</w:t>
      </w:r>
    </w:p>
    <w:p w:rsidR="006863A8" w:rsidRPr="00372ACB" w:rsidRDefault="00E06CB6" w:rsidP="00372ACB">
      <w:pPr>
        <w:spacing w:before="156" w:after="156"/>
        <w:ind w:leftChars="200" w:left="4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30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>
              <w:txbxContent>
                <w:p w:rsidR="00280A88" w:rsidRPr="00372ACB" w:rsidRDefault="00280A88" w:rsidP="00372ACB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372ACB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Utils.exe format 0 -g 1200</w:t>
                  </w:r>
                </w:p>
                <w:p w:rsidR="00280A88" w:rsidRPr="00372ACB" w:rsidRDefault="00280A88" w:rsidP="00372ACB"/>
              </w:txbxContent>
            </v:textbox>
            <w10:wrap type="none"/>
            <w10:anchorlock/>
          </v:shape>
        </w:pict>
      </w:r>
    </w:p>
    <w:p w:rsidR="006863A8" w:rsidRPr="00372ACB" w:rsidRDefault="006863A8" w:rsidP="00372ACB">
      <w:pPr>
        <w:spacing w:before="156" w:after="156"/>
        <w:ind w:firstLine="400"/>
        <w:rPr>
          <w:rFonts w:ascii="Courier New" w:hAnsi="Courier New" w:cs="Courier New"/>
          <w:lang w:eastAsia="zh-CN"/>
        </w:rPr>
      </w:pPr>
      <w:r w:rsidRPr="00372ACB">
        <w:rPr>
          <w:rFonts w:ascii="Courier New" w:hAnsi="Courier New" w:cs="Courier New"/>
          <w:lang w:eastAsia="zh-CN"/>
        </w:rPr>
        <w:t>3.</w:t>
      </w:r>
      <w:r w:rsidR="00B95DBD" w:rsidRPr="00372ACB">
        <w:rPr>
          <w:rFonts w:ascii="Courier New" w:cs="Courier New"/>
          <w:lang w:eastAsia="zh-CN"/>
        </w:rPr>
        <w:t>无需确认，</w:t>
      </w:r>
      <w:r w:rsidR="0017028A" w:rsidRPr="00372ACB">
        <w:rPr>
          <w:rFonts w:ascii="Courier New" w:cs="Courier New"/>
          <w:lang w:eastAsia="zh-CN"/>
        </w:rPr>
        <w:t>清除编号为</w:t>
      </w:r>
      <w:r w:rsidRPr="00372ACB">
        <w:rPr>
          <w:rFonts w:ascii="Courier New" w:hAnsi="Courier New" w:cs="Courier New"/>
          <w:lang w:eastAsia="zh-CN"/>
        </w:rPr>
        <w:t>1</w:t>
      </w:r>
      <w:r w:rsidRPr="00372ACB">
        <w:rPr>
          <w:rFonts w:ascii="Courier New" w:cs="Courier New"/>
          <w:lang w:eastAsia="zh-CN"/>
        </w:rPr>
        <w:t>的</w:t>
      </w:r>
      <w:r w:rsidRPr="00372ACB">
        <w:rPr>
          <w:rFonts w:ascii="Courier New" w:hAnsi="Courier New" w:cs="Courier New"/>
          <w:szCs w:val="21"/>
          <w:lang w:eastAsia="zh-CN"/>
        </w:rPr>
        <w:t>Direct-IO</w:t>
      </w:r>
      <w:r w:rsidRPr="00372ACB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372ACB">
        <w:rPr>
          <w:rFonts w:ascii="Courier New" w:hAnsi="Courier New" w:cs="Courier New"/>
          <w:szCs w:val="21"/>
          <w:lang w:eastAsia="zh-CN"/>
        </w:rPr>
        <w:t xml:space="preserve"> SSD</w:t>
      </w:r>
      <w:r w:rsidRPr="00372ACB">
        <w:rPr>
          <w:rFonts w:ascii="Courier New" w:hAnsi="Courier New" w:cs="Courier New"/>
          <w:szCs w:val="21"/>
          <w:lang w:eastAsia="zh-CN"/>
        </w:rPr>
        <w:t>中的</w:t>
      </w:r>
      <w:r w:rsidR="0017028A" w:rsidRPr="00372ACB">
        <w:rPr>
          <w:rFonts w:ascii="Courier New" w:hAnsi="Courier New" w:cs="Courier New"/>
          <w:szCs w:val="21"/>
          <w:lang w:eastAsia="zh-CN"/>
        </w:rPr>
        <w:t>所有数据，不改变</w:t>
      </w:r>
      <w:r w:rsidR="0039381F" w:rsidRPr="00372ACB">
        <w:rPr>
          <w:rFonts w:ascii="Courier New" w:hAnsi="Courier New" w:cs="Courier New"/>
          <w:szCs w:val="21"/>
          <w:lang w:eastAsia="zh-CN"/>
        </w:rPr>
        <w:t>参数</w:t>
      </w:r>
      <w:r w:rsidR="0017028A" w:rsidRPr="00372ACB">
        <w:rPr>
          <w:rFonts w:ascii="Courier New" w:hAnsi="Courier New" w:cs="Courier New"/>
          <w:szCs w:val="21"/>
          <w:lang w:eastAsia="zh-CN"/>
        </w:rPr>
        <w:t>设置</w:t>
      </w:r>
      <w:r w:rsidRPr="00372ACB">
        <w:rPr>
          <w:rFonts w:ascii="Courier New" w:hAnsi="Courier New" w:cs="Courier New"/>
          <w:szCs w:val="21"/>
          <w:lang w:eastAsia="zh-CN"/>
        </w:rPr>
        <w:t>。</w:t>
      </w:r>
    </w:p>
    <w:p w:rsidR="006863A8" w:rsidRPr="00372ACB" w:rsidRDefault="00E06CB6" w:rsidP="00C22B5F">
      <w:pPr>
        <w:spacing w:before="156" w:after="156"/>
        <w:ind w:leftChars="200" w:left="4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29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29">
              <w:txbxContent>
                <w:p w:rsidR="00280A88" w:rsidRPr="00372ACB" w:rsidRDefault="00280A88" w:rsidP="00372ACB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372ACB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 w:rsidRPr="00372ACB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Utils.exe format 1 -y</w:t>
                  </w:r>
                </w:p>
                <w:p w:rsidR="00280A88" w:rsidRPr="00372ACB" w:rsidRDefault="00280A88" w:rsidP="00372ACB"/>
              </w:txbxContent>
            </v:textbox>
            <w10:wrap type="none"/>
            <w10:anchorlock/>
          </v:shape>
        </w:pict>
      </w:r>
    </w:p>
    <w:p w:rsidR="00B33546" w:rsidRPr="00B33546" w:rsidRDefault="004634B1" w:rsidP="00B33546">
      <w:pPr>
        <w:pStyle w:val="4"/>
        <w:numPr>
          <w:ilvl w:val="3"/>
          <w:numId w:val="15"/>
        </w:numPr>
        <w:spacing w:before="156" w:after="156"/>
        <w:rPr>
          <w:lang w:eastAsia="zh-CN"/>
        </w:rPr>
      </w:pPr>
      <w:bookmarkStart w:id="177" w:name="_Toc398654032"/>
      <w:bookmarkStart w:id="178" w:name="_Toc370893433"/>
      <w:bookmarkStart w:id="179" w:name="_Toc370991948"/>
      <w:bookmarkStart w:id="180" w:name="_Toc371946523"/>
      <w:bookmarkStart w:id="181" w:name="_Toc376163917"/>
      <w:bookmarkStart w:id="182" w:name="_Toc391304386"/>
      <w:bookmarkStart w:id="183" w:name="_Toc391373866"/>
      <w:bookmarkStart w:id="184" w:name="_Toc391387793"/>
      <w:bookmarkStart w:id="185" w:name="_Toc391388036"/>
      <w:bookmarkStart w:id="186" w:name="_Toc391388057"/>
      <w:bookmarkStart w:id="187" w:name="_Toc391388083"/>
      <w:bookmarkStart w:id="188" w:name="_Toc391388100"/>
      <w:bookmarkStart w:id="189" w:name="_Toc391388129"/>
      <w:bookmarkStart w:id="190" w:name="_Toc391388161"/>
      <w:bookmarkStart w:id="191" w:name="_Toc391388203"/>
      <w:bookmarkStart w:id="192" w:name="_Toc391388317"/>
      <w:bookmarkStart w:id="193" w:name="_Toc391479391"/>
      <w:r>
        <w:rPr>
          <w:rFonts w:hint="eastAsia"/>
          <w:lang w:eastAsia="zh-CN"/>
        </w:rPr>
        <w:t>u</w:t>
      </w:r>
      <w:r w:rsidR="00B33546" w:rsidRPr="00B33546">
        <w:rPr>
          <w:rFonts w:hint="eastAsia"/>
          <w:lang w:eastAsia="zh-CN"/>
        </w:rPr>
        <w:t>pdatefirmware</w:t>
      </w:r>
      <w:bookmarkEnd w:id="177"/>
    </w:p>
    <w:p w:rsidR="00B33546" w:rsidRPr="00B33546" w:rsidRDefault="00B33546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</w:rPr>
      </w:pPr>
      <w:r w:rsidRPr="00B33546">
        <w:rPr>
          <w:rFonts w:ascii="Courier New" w:hAnsi="Times New Roman" w:cs="Courier New" w:hint="eastAsia"/>
          <w:b/>
          <w:szCs w:val="21"/>
        </w:rPr>
        <w:t>功能描述：</w:t>
      </w:r>
    </w:p>
    <w:p w:rsidR="00B33546" w:rsidRDefault="00B33546" w:rsidP="00144E48">
      <w:pPr>
        <w:spacing w:beforeLines="50" w:afterLines="50"/>
        <w:ind w:leftChars="200" w:left="400"/>
        <w:rPr>
          <w:rFonts w:ascii="Courier New" w:hAnsi="Times New Roman" w:cs="Courier New"/>
          <w:szCs w:val="21"/>
          <w:lang w:eastAsia="zh-CN"/>
        </w:rPr>
      </w:pPr>
      <w:r w:rsidRPr="00B33546">
        <w:rPr>
          <w:rFonts w:ascii="Courier New" w:hAnsi="Times New Roman" w:cs="Courier New" w:hint="eastAsia"/>
          <w:szCs w:val="21"/>
        </w:rPr>
        <w:t xml:space="preserve">updatefirmware </w:t>
      </w:r>
      <w:r w:rsidRPr="00B33546">
        <w:rPr>
          <w:rFonts w:ascii="Courier New" w:hAnsi="Times New Roman" w:cs="Courier New" w:hint="eastAsia"/>
          <w:szCs w:val="21"/>
        </w:rPr>
        <w:t>参数可以更新指定</w:t>
      </w:r>
      <w:r w:rsidRPr="00B33546">
        <w:rPr>
          <w:rFonts w:ascii="Courier New" w:hAnsi="Times New Roman" w:cs="Courier New"/>
          <w:szCs w:val="21"/>
        </w:rPr>
        <w:t>Direct-IO</w:t>
      </w:r>
      <w:r w:rsidRPr="00B33546">
        <w:rPr>
          <w:rFonts w:ascii="Courier New" w:hAnsi="Times New Roman" w:cs="Courier New"/>
          <w:szCs w:val="21"/>
          <w:vertAlign w:val="superscript"/>
        </w:rPr>
        <w:t>TM</w:t>
      </w:r>
      <w:r>
        <w:rPr>
          <w:rFonts w:ascii="Courier New" w:hAnsi="Times New Roman" w:cs="Courier New" w:hint="eastAsia"/>
          <w:szCs w:val="21"/>
          <w:lang w:eastAsia="zh-CN"/>
        </w:rPr>
        <w:t xml:space="preserve">PCIe </w:t>
      </w:r>
      <w:r w:rsidRPr="00B33546">
        <w:rPr>
          <w:rFonts w:ascii="Courier New" w:hAnsi="Times New Roman" w:cs="Courier New" w:hint="eastAsia"/>
          <w:szCs w:val="21"/>
        </w:rPr>
        <w:t>SSD</w:t>
      </w:r>
      <w:r w:rsidRPr="00B33546">
        <w:rPr>
          <w:rFonts w:ascii="Courier New" w:hAnsi="Times New Roman" w:cs="Courier New" w:hint="eastAsia"/>
          <w:szCs w:val="21"/>
        </w:rPr>
        <w:t>的固件。新固件在重启系统之后生效。</w:t>
      </w:r>
    </w:p>
    <w:p w:rsidR="00B33546" w:rsidRPr="0045373D" w:rsidRDefault="00E06CB6" w:rsidP="00144E48">
      <w:pPr>
        <w:spacing w:afterLines="50" w:line="240" w:lineRule="auto"/>
        <w:ind w:leftChars="200" w:left="400"/>
        <w:rPr>
          <w:rFonts w:ascii="华文仿宋" w:eastAsia="华文仿宋" w:hAnsi="华文仿宋"/>
          <w:b/>
          <w:color w:val="E65B01" w:themeColor="accent1" w:themeShade="BF"/>
          <w:lang w:eastAsia="zh-CN"/>
        </w:rPr>
      </w:pP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begin"/>
      </w:r>
      <w:r w:rsidR="00B33546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eq \o\ac(</w:instrText>
      </w:r>
      <w:r w:rsidR="00B33546" w:rsidRPr="002C4E14">
        <w:rPr>
          <w:rFonts w:ascii="GungsuhChe" w:eastAsia="GungsuhChe" w:hAnsi="GungsuhChe" w:hint="eastAsia"/>
          <w:b/>
          <w:color w:val="E65B01" w:themeColor="accent1" w:themeShade="BF"/>
          <w:position w:val="-4"/>
          <w:sz w:val="30"/>
          <w:lang w:eastAsia="zh-CN"/>
        </w:rPr>
        <w:instrText>○</w:instrText>
      </w:r>
      <w:r w:rsidR="00B33546" w:rsidRPr="002C4E14">
        <w:rPr>
          <w:rFonts w:ascii="GungsuhChe" w:eastAsia="GungsuhChe" w:hAnsi="GungsuhChe" w:hint="eastAsia"/>
          <w:b/>
          <w:color w:val="E65B01" w:themeColor="accent1" w:themeShade="BF"/>
          <w:lang w:eastAsia="zh-CN"/>
        </w:rPr>
        <w:instrText>,！)</w:instrText>
      </w:r>
      <w:r w:rsidRPr="002C4E14">
        <w:rPr>
          <w:rFonts w:ascii="GungsuhChe" w:eastAsia="GungsuhChe" w:hAnsi="GungsuhChe"/>
          <w:b/>
          <w:color w:val="E65B01" w:themeColor="accent1" w:themeShade="BF"/>
          <w:lang w:eastAsia="zh-CN"/>
        </w:rPr>
        <w:fldChar w:fldCharType="end"/>
      </w:r>
      <w:r w:rsidR="00B33546" w:rsidRPr="0045373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注意：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请</w:t>
      </w:r>
      <w:r w:rsidR="00B33546" w:rsidRPr="0045373D">
        <w:rPr>
          <w:rFonts w:ascii="华文仿宋" w:eastAsia="华文仿宋" w:hAnsi="华文仿宋" w:cs="GungsuhChe" w:hint="eastAsia"/>
          <w:b/>
          <w:color w:val="E65B01" w:themeColor="accent1" w:themeShade="BF"/>
          <w:lang w:eastAsia="zh-CN"/>
        </w:rPr>
        <w:t>在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宝</w:t>
      </w:r>
      <w:r w:rsidR="00B33546" w:rsidRPr="0045373D">
        <w:rPr>
          <w:rFonts w:ascii="华文仿宋" w:eastAsia="华文仿宋" w:hAnsi="华文仿宋" w:cs="GungsuhChe" w:hint="eastAsia"/>
          <w:b/>
          <w:color w:val="E65B01" w:themeColor="accent1" w:themeShade="BF"/>
          <w:lang w:eastAsia="zh-CN"/>
        </w:rPr>
        <w:t>存技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术</w:t>
      </w:r>
      <w:r w:rsidR="00B33546" w:rsidRPr="0045373D">
        <w:rPr>
          <w:rFonts w:ascii="华文仿宋" w:eastAsia="华文仿宋" w:hAnsi="华文仿宋" w:cs="GungsuhChe" w:hint="eastAsia"/>
          <w:b/>
          <w:color w:val="E65B01" w:themeColor="accent1" w:themeShade="BF"/>
          <w:lang w:eastAsia="zh-CN"/>
        </w:rPr>
        <w:t>支持工程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师</w:t>
      </w:r>
      <w:r w:rsidR="00B33546" w:rsidRPr="0045373D">
        <w:rPr>
          <w:rFonts w:ascii="华文仿宋" w:eastAsia="华文仿宋" w:hAnsi="华文仿宋" w:cs="GungsuhChe" w:hint="eastAsia"/>
          <w:b/>
          <w:color w:val="E65B01" w:themeColor="accent1" w:themeShade="BF"/>
          <w:lang w:eastAsia="zh-CN"/>
        </w:rPr>
        <w:t>指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导</w:t>
      </w:r>
      <w:r w:rsidR="00B33546" w:rsidRPr="0045373D">
        <w:rPr>
          <w:rFonts w:ascii="华文仿宋" w:eastAsia="华文仿宋" w:hAnsi="华文仿宋" w:cs="GungsuhChe" w:hint="eastAsia"/>
          <w:b/>
          <w:color w:val="E65B01" w:themeColor="accent1" w:themeShade="BF"/>
          <w:lang w:eastAsia="zh-CN"/>
        </w:rPr>
        <w:t>下使用本</w:t>
      </w:r>
      <w:r w:rsidR="00B33546" w:rsidRPr="0045373D">
        <w:rPr>
          <w:rFonts w:ascii="华文仿宋" w:eastAsia="华文仿宋" w:hAnsi="华文仿宋" w:cs="宋体" w:hint="eastAsia"/>
          <w:b/>
          <w:color w:val="E65B01" w:themeColor="accent1" w:themeShade="BF"/>
          <w:lang w:eastAsia="zh-CN"/>
        </w:rPr>
        <w:t>参数</w:t>
      </w:r>
      <w:r w:rsidR="00B33546" w:rsidRPr="0045373D">
        <w:rPr>
          <w:rFonts w:ascii="华文仿宋" w:eastAsia="华文仿宋" w:hAnsi="华文仿宋" w:hint="eastAsia"/>
          <w:b/>
          <w:color w:val="E65B01" w:themeColor="accent1" w:themeShade="BF"/>
          <w:lang w:eastAsia="zh-CN"/>
        </w:rPr>
        <w:t>！</w:t>
      </w:r>
    </w:p>
    <w:p w:rsidR="00B33546" w:rsidRDefault="00B33546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  <w:r w:rsidRPr="00B33546">
        <w:rPr>
          <w:rFonts w:ascii="Courier New" w:hAnsi="Times New Roman" w:cs="Courier New" w:hint="eastAsia"/>
          <w:b/>
          <w:szCs w:val="21"/>
        </w:rPr>
        <w:t>命令语法：</w:t>
      </w:r>
    </w:p>
    <w:p w:rsidR="00B33546" w:rsidRPr="00B33546" w:rsidRDefault="00B33546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b/>
          <w:szCs w:val="21"/>
          <w:lang w:eastAsia="zh-CN"/>
        </w:rPr>
      </w:pPr>
      <w:r w:rsidRPr="00B33546">
        <w:rPr>
          <w:rFonts w:ascii="Courier New" w:hAnsi="Courier New" w:cs="Courier New" w:hint="eastAsia"/>
          <w:b/>
          <w:szCs w:val="21"/>
          <w:lang w:eastAsia="zh-CN"/>
        </w:rPr>
        <w:t>S</w:t>
      </w:r>
      <w:r w:rsidRPr="00B33546">
        <w:rPr>
          <w:rFonts w:ascii="Courier New" w:hAnsi="Courier New" w:cs="Courier New"/>
          <w:b/>
          <w:szCs w:val="21"/>
          <w:lang w:eastAsia="zh-CN"/>
        </w:rPr>
        <w:t>hannon</w:t>
      </w:r>
      <w:r w:rsidRPr="00B33546">
        <w:rPr>
          <w:rFonts w:ascii="Courier New" w:hAnsi="Courier New" w:cs="Courier New" w:hint="eastAsia"/>
          <w:b/>
          <w:szCs w:val="21"/>
          <w:lang w:eastAsia="zh-CN"/>
        </w:rPr>
        <w:t>Utils.exe updatefirmware{</w:t>
      </w:r>
      <w:r w:rsidRPr="00B33546">
        <w:rPr>
          <w:rFonts w:ascii="Courier New" w:hAnsi="Courier New" w:cs="Courier New"/>
          <w:b/>
          <w:szCs w:val="21"/>
          <w:lang w:eastAsia="zh-CN"/>
        </w:rPr>
        <w:t>INDEX</w:t>
      </w:r>
      <w:r w:rsidRPr="00B33546">
        <w:rPr>
          <w:rFonts w:ascii="Courier New" w:hAnsi="Courier New" w:cs="Courier New" w:hint="eastAsia"/>
          <w:b/>
          <w:szCs w:val="21"/>
          <w:lang w:eastAsia="zh-CN"/>
        </w:rPr>
        <w:t>}</w:t>
      </w:r>
      <w:r w:rsidRPr="00B33546">
        <w:rPr>
          <w:rFonts w:ascii="Courier New" w:hAnsi="Courier New" w:cs="Courier New"/>
          <w:b/>
          <w:szCs w:val="21"/>
          <w:lang w:eastAsia="zh-CN"/>
        </w:rPr>
        <w:t xml:space="preserve"> [OPTIONS]</w:t>
      </w:r>
    </w:p>
    <w:p w:rsidR="00B33546" w:rsidRPr="00B33546" w:rsidRDefault="00B33546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szCs w:val="21"/>
          <w:lang w:eastAsia="zh-CN"/>
        </w:rPr>
      </w:pPr>
      <w:r w:rsidRPr="00B33546">
        <w:rPr>
          <w:rFonts w:ascii="Courier New" w:hAnsi="Courier New" w:cs="Courier New" w:hint="eastAsia"/>
          <w:szCs w:val="21"/>
          <w:lang w:eastAsia="zh-CN"/>
        </w:rPr>
        <w:t xml:space="preserve">INDEX: Shannon </w:t>
      </w:r>
      <w:r w:rsidRPr="00B33546">
        <w:rPr>
          <w:rFonts w:ascii="Courier New" w:hAnsi="Courier New" w:cs="Courier New"/>
          <w:szCs w:val="21"/>
          <w:lang w:eastAsia="zh-CN"/>
        </w:rPr>
        <w:t>Direct-IO</w:t>
      </w:r>
      <w:r w:rsidRPr="00B33546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B33546">
        <w:rPr>
          <w:rFonts w:ascii="Courier New" w:hAnsi="Courier New" w:cs="Courier New" w:hint="eastAsia"/>
          <w:szCs w:val="21"/>
          <w:lang w:eastAsia="zh-CN"/>
        </w:rPr>
        <w:t xml:space="preserve"> SSD</w:t>
      </w:r>
      <w:r w:rsidRPr="00B33546">
        <w:rPr>
          <w:rFonts w:ascii="Courier New" w:hAnsi="Courier New" w:cs="Courier New" w:hint="eastAsia"/>
          <w:szCs w:val="21"/>
          <w:lang w:eastAsia="zh-CN"/>
        </w:rPr>
        <w:t>卡的设备索引编号，从</w:t>
      </w:r>
      <w:r w:rsidRPr="00B33546">
        <w:rPr>
          <w:rFonts w:ascii="Courier New" w:hAnsi="Courier New" w:cs="Courier New" w:hint="eastAsia"/>
          <w:szCs w:val="21"/>
          <w:lang w:eastAsia="zh-CN"/>
        </w:rPr>
        <w:t>0</w:t>
      </w:r>
      <w:r w:rsidRPr="00B33546">
        <w:rPr>
          <w:rFonts w:ascii="Courier New" w:hAnsi="Courier New" w:cs="Courier New" w:hint="eastAsia"/>
          <w:szCs w:val="21"/>
          <w:lang w:eastAsia="zh-CN"/>
        </w:rPr>
        <w:t>开始计算，如果系统中有多块</w:t>
      </w:r>
      <w:r w:rsidRPr="00B33546">
        <w:rPr>
          <w:rFonts w:ascii="Courier New" w:hAnsi="Courier New" w:cs="Courier New"/>
          <w:szCs w:val="21"/>
          <w:lang w:eastAsia="zh-CN"/>
        </w:rPr>
        <w:t>Direct-IO</w:t>
      </w:r>
      <w:r w:rsidRPr="00B33546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B33546">
        <w:rPr>
          <w:rFonts w:ascii="Courier New" w:hAnsi="Courier New" w:cs="Courier New" w:hint="eastAsia"/>
          <w:szCs w:val="21"/>
          <w:lang w:eastAsia="zh-CN"/>
        </w:rPr>
        <w:t xml:space="preserve"> SSD</w:t>
      </w:r>
      <w:r w:rsidRPr="00B33546">
        <w:rPr>
          <w:rFonts w:ascii="Courier New" w:hAnsi="Courier New" w:cs="Courier New" w:hint="eastAsia"/>
          <w:szCs w:val="21"/>
          <w:lang w:eastAsia="zh-CN"/>
        </w:rPr>
        <w:t>卡，则依次为</w:t>
      </w:r>
      <w:r w:rsidRPr="00B33546">
        <w:rPr>
          <w:rFonts w:ascii="Courier New" w:hAnsi="Courier New" w:cs="Courier New" w:hint="eastAsia"/>
          <w:szCs w:val="21"/>
          <w:lang w:eastAsia="zh-CN"/>
        </w:rPr>
        <w:t>0,1,2</w:t>
      </w:r>
      <w:r w:rsidRPr="00B33546">
        <w:rPr>
          <w:rFonts w:ascii="Courier New" w:hAnsi="Courier New" w:cs="Courier New" w:hint="eastAsia"/>
          <w:szCs w:val="21"/>
          <w:lang w:eastAsia="zh-CN"/>
        </w:rPr>
        <w:t>等。这是一个必选参数。</w:t>
      </w:r>
    </w:p>
    <w:tbl>
      <w:tblPr>
        <w:tblStyle w:val="13"/>
        <w:tblW w:w="0" w:type="auto"/>
        <w:tblInd w:w="534" w:type="dxa"/>
        <w:tblLook w:val="04A0"/>
      </w:tblPr>
      <w:tblGrid>
        <w:gridCol w:w="2126"/>
        <w:gridCol w:w="5380"/>
      </w:tblGrid>
      <w:tr w:rsidR="00B33546" w:rsidRPr="00B33546" w:rsidTr="00B33546">
        <w:trPr>
          <w:cnfStyle w:val="100000000000"/>
          <w:trHeight w:val="345"/>
        </w:trPr>
        <w:tc>
          <w:tcPr>
            <w:cnfStyle w:val="001000000000"/>
            <w:tcW w:w="2126" w:type="dxa"/>
          </w:tcPr>
          <w:p w:rsidR="00B33546" w:rsidRPr="00B33546" w:rsidRDefault="00B33546" w:rsidP="00CB49F4">
            <w:pPr>
              <w:pStyle w:val="2"/>
              <w:numPr>
                <w:ilvl w:val="0"/>
                <w:numId w:val="0"/>
              </w:num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Courier New" w:cs="Courier New"/>
                <w:sz w:val="21"/>
                <w:szCs w:val="21"/>
                <w:lang w:eastAsia="zh-CN"/>
              </w:rPr>
              <w:lastRenderedPageBreak/>
              <w:t>OPTIONS</w:t>
            </w:r>
          </w:p>
        </w:tc>
        <w:tc>
          <w:tcPr>
            <w:tcW w:w="5380" w:type="dxa"/>
          </w:tcPr>
          <w:p w:rsidR="00B33546" w:rsidRPr="00B33546" w:rsidRDefault="00B33546" w:rsidP="00CB49F4">
            <w:pPr>
              <w:pStyle w:val="2"/>
              <w:numPr>
                <w:ilvl w:val="0"/>
                <w:numId w:val="0"/>
              </w:numPr>
              <w:cnfStyle w:val="100000000000"/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Times New Roman" w:cs="Courier New"/>
                <w:sz w:val="21"/>
                <w:szCs w:val="21"/>
                <w:lang w:eastAsia="zh-CN"/>
              </w:rPr>
              <w:t>选项说明</w:t>
            </w:r>
          </w:p>
        </w:tc>
      </w:tr>
      <w:tr w:rsidR="00B33546" w:rsidRPr="00B33546" w:rsidTr="00B33546">
        <w:trPr>
          <w:cnfStyle w:val="000000100000"/>
        </w:trPr>
        <w:tc>
          <w:tcPr>
            <w:cnfStyle w:val="001000000000"/>
            <w:tcW w:w="2126" w:type="dxa"/>
          </w:tcPr>
          <w:p w:rsidR="00B33546" w:rsidRPr="00B33546" w:rsidRDefault="00B33546" w:rsidP="00CB49F4">
            <w:pPr>
              <w:pStyle w:val="2"/>
              <w:numPr>
                <w:ilvl w:val="0"/>
                <w:numId w:val="0"/>
              </w:num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Courier New" w:cs="Courier New"/>
                <w:sz w:val="21"/>
                <w:szCs w:val="21"/>
                <w:lang w:eastAsia="zh-CN"/>
              </w:rPr>
              <w:t>-f {filepath}</w:t>
            </w:r>
          </w:p>
        </w:tc>
        <w:tc>
          <w:tcPr>
            <w:tcW w:w="5380" w:type="dxa"/>
          </w:tcPr>
          <w:p w:rsidR="00B33546" w:rsidRPr="0002432E" w:rsidRDefault="00B33546" w:rsidP="00317E45">
            <w:pPr>
              <w:cnfStyle w:val="000000100000"/>
              <w:rPr>
                <w:rFonts w:ascii="华文仿宋" w:eastAsia="华文仿宋" w:hAnsi="华文仿宋" w:cs="Courier New"/>
                <w:szCs w:val="21"/>
                <w:lang w:eastAsia="zh-CN"/>
              </w:rPr>
            </w:pPr>
            <w:r w:rsidRPr="0002432E">
              <w:rPr>
                <w:rFonts w:ascii="华文仿宋" w:eastAsia="华文仿宋" w:hAnsi="华文仿宋" w:cs="Courier New"/>
                <w:lang w:eastAsia="zh-CN"/>
              </w:rPr>
              <w:t>指定一个扩展名为.</w:t>
            </w:r>
            <w:r w:rsidR="00317E45" w:rsidRPr="0002432E">
              <w:rPr>
                <w:rFonts w:ascii="华文仿宋" w:eastAsia="华文仿宋" w:hAnsi="华文仿宋" w:cs="Courier New" w:hint="eastAsia"/>
                <w:lang w:eastAsia="zh-CN"/>
              </w:rPr>
              <w:t>fmw</w:t>
            </w:r>
            <w:r w:rsidRPr="0002432E">
              <w:rPr>
                <w:rFonts w:ascii="华文仿宋" w:eastAsia="华文仿宋" w:hAnsi="华文仿宋" w:cs="Courier New"/>
                <w:lang w:eastAsia="zh-CN"/>
              </w:rPr>
              <w:t>的固件文件路径。这是一个可选参数，如果没有此参数，工具将弹出一个文件选择对话框以便用户选择相应的固件。</w:t>
            </w:r>
          </w:p>
        </w:tc>
      </w:tr>
    </w:tbl>
    <w:p w:rsidR="00A0225C" w:rsidRDefault="00A0225C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</w:p>
    <w:p w:rsidR="00B33546" w:rsidRPr="00CD21F1" w:rsidRDefault="00B33546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</w:rPr>
      </w:pPr>
      <w:r>
        <w:rPr>
          <w:rFonts w:ascii="Courier New" w:hAnsi="Times New Roman" w:cs="Courier New" w:hint="eastAsia"/>
          <w:b/>
          <w:szCs w:val="21"/>
          <w:lang w:eastAsia="zh-CN"/>
        </w:rPr>
        <w:t>使用</w:t>
      </w:r>
      <w:r w:rsidRPr="00CD21F1">
        <w:rPr>
          <w:rFonts w:ascii="Courier New" w:hAnsi="Times New Roman" w:cs="Courier New" w:hint="eastAsia"/>
          <w:b/>
          <w:szCs w:val="21"/>
        </w:rPr>
        <w:t>举例：</w:t>
      </w:r>
    </w:p>
    <w:p w:rsidR="00B33546" w:rsidRPr="00B33546" w:rsidRDefault="00B33546" w:rsidP="00B33546">
      <w:pPr>
        <w:spacing w:before="156" w:after="156"/>
        <w:ind w:firstLine="400"/>
        <w:rPr>
          <w:rFonts w:ascii="Courier New" w:hAnsi="Courier New" w:cs="Courier New"/>
          <w:lang w:eastAsia="zh-CN"/>
        </w:rPr>
      </w:pPr>
      <w:r w:rsidRPr="00B33546">
        <w:rPr>
          <w:rFonts w:ascii="Courier New" w:hAnsi="Courier New" w:cs="Courier New" w:hint="eastAsia"/>
          <w:lang w:eastAsia="zh-CN"/>
        </w:rPr>
        <w:t>1.</w:t>
      </w:r>
      <w:r w:rsidRPr="00B33546">
        <w:rPr>
          <w:rFonts w:ascii="Courier New" w:hAnsi="Courier New" w:cs="Courier New" w:hint="eastAsia"/>
          <w:lang w:eastAsia="zh-CN"/>
        </w:rPr>
        <w:t>更新编号为</w:t>
      </w:r>
      <w:r w:rsidRPr="00B33546">
        <w:rPr>
          <w:rFonts w:ascii="Courier New" w:hAnsi="Courier New" w:cs="Courier New" w:hint="eastAsia"/>
          <w:lang w:eastAsia="zh-CN"/>
        </w:rPr>
        <w:t>0</w:t>
      </w:r>
      <w:r w:rsidRPr="00B33546">
        <w:rPr>
          <w:rFonts w:ascii="Courier New" w:hAnsi="Courier New" w:cs="Courier New" w:hint="eastAsia"/>
          <w:lang w:eastAsia="zh-CN"/>
        </w:rPr>
        <w:t>的</w:t>
      </w:r>
      <w:r w:rsidRPr="00B33546">
        <w:rPr>
          <w:rFonts w:ascii="Courier New" w:hAnsi="Courier New" w:cs="Courier New"/>
          <w:lang w:eastAsia="zh-CN"/>
        </w:rPr>
        <w:t>Direct-IO</w:t>
      </w:r>
      <w:r w:rsidRPr="000638E0">
        <w:rPr>
          <w:rFonts w:ascii="Courier New" w:hAnsi="Courier New" w:cs="Courier New"/>
          <w:vertAlign w:val="superscript"/>
          <w:lang w:eastAsia="zh-CN"/>
        </w:rPr>
        <w:t>TM</w:t>
      </w:r>
      <w:r w:rsidR="000638E0">
        <w:rPr>
          <w:rFonts w:ascii="Courier New" w:hAnsi="Courier New" w:cs="Courier New" w:hint="eastAsia"/>
          <w:lang w:eastAsia="zh-CN"/>
        </w:rPr>
        <w:t xml:space="preserve">PCIe </w:t>
      </w:r>
      <w:r w:rsidRPr="00B33546">
        <w:rPr>
          <w:rFonts w:ascii="Courier New" w:hAnsi="Courier New" w:cs="Courier New" w:hint="eastAsia"/>
          <w:lang w:eastAsia="zh-CN"/>
        </w:rPr>
        <w:t>SSD</w:t>
      </w:r>
      <w:r w:rsidRPr="00B33546">
        <w:rPr>
          <w:rFonts w:ascii="Courier New" w:hAnsi="Courier New" w:cs="Courier New" w:hint="eastAsia"/>
          <w:lang w:eastAsia="zh-CN"/>
        </w:rPr>
        <w:t>的固件。</w:t>
      </w:r>
    </w:p>
    <w:p w:rsidR="00B33546" w:rsidRPr="00B33546" w:rsidRDefault="00E06CB6" w:rsidP="00B33546">
      <w:pPr>
        <w:ind w:firstLine="400"/>
        <w:rPr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28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28">
              <w:txbxContent>
                <w:p w:rsidR="00280A88" w:rsidRPr="00B33546" w:rsidRDefault="00280A88" w:rsidP="00B33546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B33546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B33546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Utils.exe updatefirmware 0</w:t>
                  </w:r>
                </w:p>
                <w:p w:rsidR="00280A88" w:rsidRPr="00372ACB" w:rsidRDefault="00280A88" w:rsidP="00B33546"/>
              </w:txbxContent>
            </v:textbox>
            <w10:wrap type="none"/>
            <w10:anchorlock/>
          </v:shape>
        </w:pict>
      </w:r>
    </w:p>
    <w:p w:rsidR="00B33546" w:rsidRDefault="00B33546" w:rsidP="00B33546">
      <w:pPr>
        <w:spacing w:before="156" w:after="156"/>
        <w:ind w:firstLine="400"/>
        <w:rPr>
          <w:rFonts w:ascii="Courier New" w:hAnsi="Courier New" w:cs="Courier New"/>
          <w:lang w:eastAsia="zh-CN"/>
        </w:rPr>
      </w:pPr>
      <w:r w:rsidRPr="00B33546">
        <w:rPr>
          <w:rFonts w:ascii="Courier New" w:hAnsi="Courier New" w:cs="Courier New" w:hint="eastAsia"/>
          <w:lang w:eastAsia="zh-CN"/>
        </w:rPr>
        <w:t>2.</w:t>
      </w:r>
      <w:r w:rsidRPr="00B33546">
        <w:rPr>
          <w:rFonts w:ascii="Courier New" w:hAnsi="Courier New" w:cs="Courier New" w:hint="eastAsia"/>
          <w:lang w:eastAsia="zh-CN"/>
        </w:rPr>
        <w:t>更新编号为</w:t>
      </w:r>
      <w:r w:rsidRPr="00B33546">
        <w:rPr>
          <w:rFonts w:ascii="Courier New" w:hAnsi="Courier New" w:cs="Courier New" w:hint="eastAsia"/>
          <w:lang w:eastAsia="zh-CN"/>
        </w:rPr>
        <w:t>1</w:t>
      </w:r>
      <w:r w:rsidRPr="00B33546">
        <w:rPr>
          <w:rFonts w:ascii="Courier New" w:hAnsi="Courier New" w:cs="Courier New" w:hint="eastAsia"/>
          <w:lang w:eastAsia="zh-CN"/>
        </w:rPr>
        <w:t>的</w:t>
      </w:r>
      <w:r w:rsidRPr="00B33546">
        <w:rPr>
          <w:rFonts w:ascii="Courier New" w:hAnsi="Courier New" w:cs="Courier New"/>
          <w:lang w:eastAsia="zh-CN"/>
        </w:rPr>
        <w:t>Direct-IO</w:t>
      </w:r>
      <w:r w:rsidRPr="000638E0">
        <w:rPr>
          <w:rFonts w:ascii="Courier New" w:hAnsi="Courier New" w:cs="Courier New"/>
          <w:vertAlign w:val="superscript"/>
          <w:lang w:eastAsia="zh-CN"/>
        </w:rPr>
        <w:t>TM</w:t>
      </w:r>
      <w:r w:rsidR="000638E0">
        <w:rPr>
          <w:rFonts w:ascii="Courier New" w:hAnsi="Courier New" w:cs="Courier New" w:hint="eastAsia"/>
          <w:lang w:eastAsia="zh-CN"/>
        </w:rPr>
        <w:t xml:space="preserve">PCIe </w:t>
      </w:r>
      <w:r w:rsidRPr="00B33546">
        <w:rPr>
          <w:rFonts w:ascii="Courier New" w:hAnsi="Courier New" w:cs="Courier New" w:hint="eastAsia"/>
          <w:lang w:eastAsia="zh-CN"/>
        </w:rPr>
        <w:t>SSD</w:t>
      </w:r>
      <w:r w:rsidRPr="00B33546">
        <w:rPr>
          <w:rFonts w:ascii="Courier New" w:hAnsi="Courier New" w:cs="Courier New" w:hint="eastAsia"/>
          <w:lang w:eastAsia="zh-CN"/>
        </w:rPr>
        <w:t>卡的固件，并指定一个</w:t>
      </w:r>
      <w:r w:rsidRPr="00B33546">
        <w:rPr>
          <w:rFonts w:ascii="Courier New" w:hAnsi="Courier New" w:cs="Courier New" w:hint="eastAsia"/>
          <w:lang w:eastAsia="zh-CN"/>
        </w:rPr>
        <w:t>.</w:t>
      </w:r>
      <w:r w:rsidR="00317E45">
        <w:rPr>
          <w:rFonts w:ascii="Courier New" w:hAnsi="Courier New" w:cs="Courier New" w:hint="eastAsia"/>
          <w:lang w:eastAsia="zh-CN"/>
        </w:rPr>
        <w:t>fmw</w:t>
      </w:r>
      <w:r w:rsidRPr="00B33546">
        <w:rPr>
          <w:rFonts w:ascii="Courier New" w:hAnsi="Courier New" w:cs="Courier New" w:hint="eastAsia"/>
          <w:lang w:eastAsia="zh-CN"/>
        </w:rPr>
        <w:t>固件文件。</w:t>
      </w:r>
    </w:p>
    <w:p w:rsidR="005A5323" w:rsidRPr="009F107C" w:rsidRDefault="00E06CB6" w:rsidP="009F107C">
      <w:pPr>
        <w:spacing w:before="156" w:after="156"/>
        <w:ind w:firstLine="40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lang w:eastAsia="zh-CN"/>
        </w:rPr>
      </w:r>
      <w:r>
        <w:rPr>
          <w:rFonts w:ascii="Courier New" w:hAnsi="Courier New" w:cs="Courier New"/>
          <w:lang w:eastAsia="zh-CN"/>
        </w:rPr>
        <w:pict>
          <v:shape id="_x0000_s1027" type="#_x0000_t202" style="width:391.5pt;height:27.6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27">
              <w:txbxContent>
                <w:p w:rsidR="00280A88" w:rsidRPr="00B33546" w:rsidRDefault="00280A88" w:rsidP="00B33546">
                  <w:pPr>
                    <w:jc w:val="left"/>
                    <w:rPr>
                      <w:rFonts w:ascii="Courier New" w:hAnsi="Courier New" w:cs="Courier New"/>
                      <w:sz w:val="18"/>
                      <w:szCs w:val="18"/>
                      <w:lang w:eastAsia="zh-CN"/>
                    </w:rPr>
                  </w:pPr>
                  <w:r w:rsidRPr="00B33546">
                    <w:rPr>
                      <w:rFonts w:ascii="Courier New" w:hAnsi="Courier New" w:cs="Courier New" w:hint="eastAsia"/>
                      <w:sz w:val="18"/>
                      <w:szCs w:val="18"/>
                      <w:lang w:eastAsia="zh-CN"/>
                    </w:rPr>
                    <w:t>S</w:t>
                  </w:r>
                  <w:r w:rsidRPr="00B33546">
                    <w:rPr>
                      <w:rFonts w:ascii="Courier New" w:hAnsi="Courier New" w:cs="Courier New"/>
                      <w:sz w:val="18"/>
                      <w:szCs w:val="18"/>
                      <w:lang w:eastAsia="zh-CN"/>
                    </w:rPr>
                    <w:t>hannon</w:t>
                  </w:r>
                  <w:r w:rsidRPr="00B33546">
                    <w:rPr>
                      <w:rFonts w:ascii="Courier New" w:hAnsi="Courier New" w:cs="Courier New" w:hint="eastAsia"/>
                      <w:sz w:val="18"/>
                      <w:szCs w:val="18"/>
                      <w:lang w:eastAsia="zh-CN"/>
                    </w:rPr>
                    <w:t>Utils.exe updatefirmware 1 -f "</w:t>
                  </w:r>
                  <w:r w:rsidRPr="00B33546">
                    <w:rPr>
                      <w:rFonts w:ascii="Courier New" w:hAnsi="Courier New" w:cs="Courier New"/>
                      <w:sz w:val="18"/>
                      <w:szCs w:val="18"/>
                      <w:lang w:eastAsia="zh-CN"/>
                    </w:rPr>
                    <w:t>C:\sol_k7h_dual_v3.1.8.</w:t>
                  </w:r>
                  <w:r>
                    <w:rPr>
                      <w:rFonts w:ascii="Courier New" w:hAnsi="Courier New" w:cs="Courier New" w:hint="eastAsia"/>
                      <w:sz w:val="18"/>
                      <w:szCs w:val="18"/>
                      <w:lang w:eastAsia="zh-CN"/>
                    </w:rPr>
                    <w:t>fmw</w:t>
                  </w:r>
                  <w:r w:rsidRPr="00B33546">
                    <w:rPr>
                      <w:rFonts w:ascii="Courier New" w:hAnsi="Courier New" w:cs="Courier New"/>
                      <w:sz w:val="18"/>
                      <w:szCs w:val="18"/>
                      <w:lang w:eastAsia="zh-CN"/>
                    </w:rPr>
                    <w:t>"</w:t>
                  </w:r>
                </w:p>
                <w:p w:rsidR="00280A88" w:rsidRPr="00372ACB" w:rsidRDefault="00280A88" w:rsidP="00B33546"/>
              </w:txbxContent>
            </v:textbox>
            <w10:wrap type="none"/>
            <w10:anchorlock/>
          </v:shape>
        </w:pict>
      </w:r>
      <w:bookmarkStart w:id="194" w:name="_Toc391631618"/>
    </w:p>
    <w:p w:rsidR="005A5323" w:rsidRDefault="00CD0F04" w:rsidP="002204AE">
      <w:pPr>
        <w:pStyle w:val="4"/>
        <w:numPr>
          <w:ilvl w:val="3"/>
          <w:numId w:val="15"/>
        </w:numPr>
        <w:spacing w:before="156" w:after="156"/>
        <w:rPr>
          <w:lang w:eastAsia="zh-CN"/>
        </w:rPr>
      </w:pPr>
      <w:bookmarkStart w:id="195" w:name="_Toc398654033"/>
      <w:r>
        <w:rPr>
          <w:lang w:eastAsia="zh-CN"/>
        </w:rPr>
        <w:t>b</w:t>
      </w:r>
      <w:r w:rsidR="005A5323">
        <w:rPr>
          <w:rFonts w:hint="eastAsia"/>
          <w:lang w:eastAsia="zh-CN"/>
        </w:rPr>
        <w:t>eacon</w:t>
      </w:r>
      <w:bookmarkEnd w:id="195"/>
    </w:p>
    <w:p w:rsidR="005A5323" w:rsidRPr="000A0722" w:rsidRDefault="005A5323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b/>
          <w:szCs w:val="21"/>
          <w:lang w:eastAsia="zh-CN"/>
        </w:rPr>
      </w:pPr>
      <w:r w:rsidRPr="000A0722">
        <w:rPr>
          <w:rFonts w:ascii="Courier New" w:hAnsiTheme="minorEastAsia" w:cs="Courier New" w:hint="eastAsia"/>
          <w:b/>
          <w:szCs w:val="21"/>
          <w:lang w:eastAsia="zh-CN"/>
        </w:rPr>
        <w:t>功能描述：</w:t>
      </w:r>
    </w:p>
    <w:p w:rsidR="005A5323" w:rsidRPr="002B4762" w:rsidRDefault="00EB0AFD" w:rsidP="00144E48">
      <w:pPr>
        <w:spacing w:afterLines="50" w:line="240" w:lineRule="auto"/>
        <w:ind w:leftChars="200" w:left="400"/>
        <w:jc w:val="left"/>
        <w:rPr>
          <w:rFonts w:ascii="Courier New" w:hAnsiTheme="minorEastAsia" w:cs="Courier New"/>
          <w:szCs w:val="21"/>
          <w:lang w:eastAsia="zh-CN"/>
        </w:rPr>
      </w:pPr>
      <w:r w:rsidRPr="002B4762">
        <w:rPr>
          <w:rFonts w:ascii="Courier New" w:hAnsiTheme="minorEastAsia" w:cs="Courier New"/>
          <w:szCs w:val="21"/>
          <w:lang w:eastAsia="zh-CN"/>
        </w:rPr>
        <w:t>B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eacon</w:t>
      </w:r>
      <w:r>
        <w:rPr>
          <w:rFonts w:ascii="Courier New" w:hAnsiTheme="minorEastAsia" w:cs="Courier New" w:hint="eastAsia"/>
          <w:szCs w:val="21"/>
          <w:lang w:eastAsia="zh-CN"/>
        </w:rPr>
        <w:t>参数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可以控制</w:t>
      </w:r>
      <w:r w:rsidR="005A5323" w:rsidRPr="002B4762">
        <w:rPr>
          <w:rFonts w:ascii="Courier New" w:hAnsiTheme="minorEastAsia" w:cs="Courier New"/>
          <w:szCs w:val="21"/>
          <w:lang w:eastAsia="zh-CN"/>
        </w:rPr>
        <w:t>Direct-IO</w:t>
      </w:r>
      <w:r w:rsidR="005A5323" w:rsidRPr="000A0722">
        <w:rPr>
          <w:rFonts w:ascii="Courier New" w:hAnsiTheme="minorEastAsia" w:cs="Courier New"/>
          <w:szCs w:val="21"/>
          <w:vertAlign w:val="superscript"/>
          <w:lang w:eastAsia="zh-CN"/>
        </w:rPr>
        <w:t>TM</w:t>
      </w:r>
      <w:r w:rsidR="005A5323">
        <w:rPr>
          <w:rFonts w:ascii="Courier New" w:hAnsiTheme="minorEastAsia" w:cs="Courier New" w:hint="eastAsia"/>
          <w:szCs w:val="21"/>
          <w:lang w:eastAsia="zh-CN"/>
        </w:rPr>
        <w:t xml:space="preserve"> PCIe SSD</w:t>
      </w:r>
      <w:r w:rsidR="005A5323" w:rsidRPr="002B4762">
        <w:rPr>
          <w:rFonts w:ascii="Courier New" w:hAnsiTheme="minorEastAsia" w:cs="Courier New"/>
          <w:szCs w:val="21"/>
          <w:lang w:eastAsia="zh-CN"/>
        </w:rPr>
        <w:t>卡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上的黄色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LED</w:t>
      </w:r>
      <w:r w:rsidR="00B14B16">
        <w:rPr>
          <w:rFonts w:ascii="Courier New" w:hAnsiTheme="minorEastAsia" w:cs="Courier New" w:hint="eastAsia"/>
          <w:szCs w:val="21"/>
          <w:lang w:eastAsia="zh-CN"/>
        </w:rPr>
        <w:t>灯，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以便用户</w:t>
      </w:r>
      <w:r w:rsidR="00B14B16">
        <w:rPr>
          <w:rFonts w:ascii="Courier New" w:hAnsiTheme="minorEastAsia" w:cs="Courier New" w:hint="eastAsia"/>
          <w:szCs w:val="21"/>
          <w:lang w:eastAsia="zh-CN"/>
        </w:rPr>
        <w:t>在</w:t>
      </w:r>
      <w:r w:rsidR="00427280">
        <w:rPr>
          <w:rFonts w:ascii="Courier New" w:hAnsiTheme="minorEastAsia" w:cs="Courier New" w:hint="eastAsia"/>
          <w:szCs w:val="21"/>
          <w:lang w:eastAsia="zh-CN"/>
        </w:rPr>
        <w:t>系统</w:t>
      </w:r>
      <w:r w:rsidR="00B14B16">
        <w:rPr>
          <w:rFonts w:ascii="Courier New" w:hAnsiTheme="minorEastAsia" w:cs="Courier New"/>
          <w:szCs w:val="21"/>
          <w:lang w:eastAsia="zh-CN"/>
        </w:rPr>
        <w:t>安装多块卡的时候</w:t>
      </w:r>
      <w:r w:rsidR="00B14B16">
        <w:rPr>
          <w:rFonts w:ascii="Courier New" w:hAnsiTheme="minorEastAsia" w:cs="Courier New" w:hint="eastAsia"/>
          <w:szCs w:val="21"/>
          <w:lang w:eastAsia="zh-CN"/>
        </w:rPr>
        <w:t>定位</w:t>
      </w:r>
      <w:r w:rsidR="005A5323" w:rsidRPr="002B4762">
        <w:rPr>
          <w:rFonts w:ascii="Courier New" w:hAnsiTheme="minorEastAsia" w:cs="Courier New" w:hint="eastAsia"/>
          <w:szCs w:val="21"/>
          <w:lang w:eastAsia="zh-CN"/>
        </w:rPr>
        <w:t>卡。</w:t>
      </w:r>
    </w:p>
    <w:p w:rsidR="00CD1BF0" w:rsidRDefault="00CD1BF0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  <w:r w:rsidRPr="00B33546">
        <w:rPr>
          <w:rFonts w:ascii="Courier New" w:hAnsi="Times New Roman" w:cs="Courier New" w:hint="eastAsia"/>
          <w:b/>
          <w:szCs w:val="21"/>
        </w:rPr>
        <w:t>命令语法：</w:t>
      </w:r>
    </w:p>
    <w:p w:rsidR="00CD1BF0" w:rsidRPr="00B33546" w:rsidRDefault="00CD1BF0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b/>
          <w:szCs w:val="21"/>
          <w:lang w:eastAsia="zh-CN"/>
        </w:rPr>
      </w:pPr>
      <w:r w:rsidRPr="00B33546">
        <w:rPr>
          <w:rFonts w:ascii="Courier New" w:hAnsi="Courier New" w:cs="Courier New" w:hint="eastAsia"/>
          <w:b/>
          <w:szCs w:val="21"/>
          <w:lang w:eastAsia="zh-CN"/>
        </w:rPr>
        <w:t>S</w:t>
      </w:r>
      <w:r w:rsidRPr="00B33546">
        <w:rPr>
          <w:rFonts w:ascii="Courier New" w:hAnsi="Courier New" w:cs="Courier New"/>
          <w:b/>
          <w:szCs w:val="21"/>
          <w:lang w:eastAsia="zh-CN"/>
        </w:rPr>
        <w:t>hannon</w:t>
      </w:r>
      <w:r w:rsidRPr="00B33546">
        <w:rPr>
          <w:rFonts w:ascii="Courier New" w:hAnsi="Courier New" w:cs="Courier New" w:hint="eastAsia"/>
          <w:b/>
          <w:szCs w:val="21"/>
          <w:lang w:eastAsia="zh-CN"/>
        </w:rPr>
        <w:t xml:space="preserve">Utils.exe </w:t>
      </w:r>
      <w:r w:rsidR="00F81740">
        <w:rPr>
          <w:rFonts w:ascii="Courier New" w:hAnsi="Courier New" w:cs="Courier New"/>
          <w:b/>
          <w:szCs w:val="21"/>
          <w:lang w:eastAsia="zh-CN"/>
        </w:rPr>
        <w:t>beacon</w:t>
      </w:r>
      <w:r w:rsidRPr="00B33546">
        <w:rPr>
          <w:rFonts w:ascii="Courier New" w:hAnsi="Courier New" w:cs="Courier New" w:hint="eastAsia"/>
          <w:b/>
          <w:szCs w:val="21"/>
          <w:lang w:eastAsia="zh-CN"/>
        </w:rPr>
        <w:t>{</w:t>
      </w:r>
      <w:r w:rsidRPr="00B33546">
        <w:rPr>
          <w:rFonts w:ascii="Courier New" w:hAnsi="Courier New" w:cs="Courier New"/>
          <w:b/>
          <w:szCs w:val="21"/>
          <w:lang w:eastAsia="zh-CN"/>
        </w:rPr>
        <w:t>INDEX</w:t>
      </w:r>
      <w:r w:rsidRPr="00B33546">
        <w:rPr>
          <w:rFonts w:ascii="Courier New" w:hAnsi="Courier New" w:cs="Courier New" w:hint="eastAsia"/>
          <w:b/>
          <w:szCs w:val="21"/>
          <w:lang w:eastAsia="zh-CN"/>
        </w:rPr>
        <w:t>}</w:t>
      </w:r>
      <w:r w:rsidRPr="00B33546">
        <w:rPr>
          <w:rFonts w:ascii="Courier New" w:hAnsi="Courier New" w:cs="Courier New"/>
          <w:b/>
          <w:szCs w:val="21"/>
          <w:lang w:eastAsia="zh-CN"/>
        </w:rPr>
        <w:t xml:space="preserve"> [OPTIONS]</w:t>
      </w:r>
    </w:p>
    <w:p w:rsidR="00CD1BF0" w:rsidRPr="00B33546" w:rsidRDefault="00CD1BF0" w:rsidP="00144E48">
      <w:pPr>
        <w:spacing w:before="100" w:beforeAutospacing="1" w:afterLines="50" w:line="240" w:lineRule="auto"/>
        <w:ind w:leftChars="200" w:left="400"/>
        <w:rPr>
          <w:rFonts w:ascii="Courier New" w:hAnsi="Courier New" w:cs="Courier New"/>
          <w:szCs w:val="21"/>
          <w:lang w:eastAsia="zh-CN"/>
        </w:rPr>
      </w:pPr>
      <w:r w:rsidRPr="00B33546">
        <w:rPr>
          <w:rFonts w:ascii="Courier New" w:hAnsi="Courier New" w:cs="Courier New" w:hint="eastAsia"/>
          <w:szCs w:val="21"/>
          <w:lang w:eastAsia="zh-CN"/>
        </w:rPr>
        <w:t xml:space="preserve">INDEX: Shannon </w:t>
      </w:r>
      <w:r w:rsidRPr="00B33546">
        <w:rPr>
          <w:rFonts w:ascii="Courier New" w:hAnsi="Courier New" w:cs="Courier New"/>
          <w:szCs w:val="21"/>
          <w:lang w:eastAsia="zh-CN"/>
        </w:rPr>
        <w:t>Direct-IO</w:t>
      </w:r>
      <w:r w:rsidRPr="00B33546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B33546">
        <w:rPr>
          <w:rFonts w:ascii="Courier New" w:hAnsi="Courier New" w:cs="Courier New" w:hint="eastAsia"/>
          <w:szCs w:val="21"/>
          <w:lang w:eastAsia="zh-CN"/>
        </w:rPr>
        <w:t xml:space="preserve"> SSD</w:t>
      </w:r>
      <w:r w:rsidRPr="00B33546">
        <w:rPr>
          <w:rFonts w:ascii="Courier New" w:hAnsi="Courier New" w:cs="Courier New" w:hint="eastAsia"/>
          <w:szCs w:val="21"/>
          <w:lang w:eastAsia="zh-CN"/>
        </w:rPr>
        <w:t>卡的设备索引编号，从</w:t>
      </w:r>
      <w:r w:rsidRPr="00B33546">
        <w:rPr>
          <w:rFonts w:ascii="Courier New" w:hAnsi="Courier New" w:cs="Courier New" w:hint="eastAsia"/>
          <w:szCs w:val="21"/>
          <w:lang w:eastAsia="zh-CN"/>
        </w:rPr>
        <w:t>0</w:t>
      </w:r>
      <w:r w:rsidRPr="00B33546">
        <w:rPr>
          <w:rFonts w:ascii="Courier New" w:hAnsi="Courier New" w:cs="Courier New" w:hint="eastAsia"/>
          <w:szCs w:val="21"/>
          <w:lang w:eastAsia="zh-CN"/>
        </w:rPr>
        <w:t>开始计算，如果系统中有多块</w:t>
      </w:r>
      <w:r w:rsidRPr="00B33546">
        <w:rPr>
          <w:rFonts w:ascii="Courier New" w:hAnsi="Courier New" w:cs="Courier New"/>
          <w:szCs w:val="21"/>
          <w:lang w:eastAsia="zh-CN"/>
        </w:rPr>
        <w:t>Direct-IO</w:t>
      </w:r>
      <w:r w:rsidRPr="00B33546">
        <w:rPr>
          <w:rFonts w:ascii="Courier New" w:hAnsi="Courier New" w:cs="Courier New"/>
          <w:szCs w:val="21"/>
          <w:vertAlign w:val="superscript"/>
          <w:lang w:eastAsia="zh-CN"/>
        </w:rPr>
        <w:t>TM</w:t>
      </w:r>
      <w:r w:rsidRPr="00B33546">
        <w:rPr>
          <w:rFonts w:ascii="Courier New" w:hAnsi="Courier New" w:cs="Courier New" w:hint="eastAsia"/>
          <w:szCs w:val="21"/>
          <w:lang w:eastAsia="zh-CN"/>
        </w:rPr>
        <w:t xml:space="preserve"> SSD</w:t>
      </w:r>
      <w:r w:rsidRPr="00B33546">
        <w:rPr>
          <w:rFonts w:ascii="Courier New" w:hAnsi="Courier New" w:cs="Courier New" w:hint="eastAsia"/>
          <w:szCs w:val="21"/>
          <w:lang w:eastAsia="zh-CN"/>
        </w:rPr>
        <w:t>卡，则依次为</w:t>
      </w:r>
      <w:r w:rsidRPr="00B33546">
        <w:rPr>
          <w:rFonts w:ascii="Courier New" w:hAnsi="Courier New" w:cs="Courier New" w:hint="eastAsia"/>
          <w:szCs w:val="21"/>
          <w:lang w:eastAsia="zh-CN"/>
        </w:rPr>
        <w:t>0,1,2</w:t>
      </w:r>
      <w:r w:rsidRPr="00B33546">
        <w:rPr>
          <w:rFonts w:ascii="Courier New" w:hAnsi="Courier New" w:cs="Courier New" w:hint="eastAsia"/>
          <w:szCs w:val="21"/>
          <w:lang w:eastAsia="zh-CN"/>
        </w:rPr>
        <w:t>等。这是一个必选参数。</w:t>
      </w:r>
    </w:p>
    <w:tbl>
      <w:tblPr>
        <w:tblStyle w:val="13"/>
        <w:tblW w:w="0" w:type="auto"/>
        <w:tblInd w:w="794" w:type="dxa"/>
        <w:tblLook w:val="04A0"/>
      </w:tblPr>
      <w:tblGrid>
        <w:gridCol w:w="2412"/>
        <w:gridCol w:w="5316"/>
      </w:tblGrid>
      <w:tr w:rsidR="00313EDE" w:rsidRPr="00B33546" w:rsidTr="00313EDE">
        <w:trPr>
          <w:cnfStyle w:val="100000000000"/>
          <w:trHeight w:val="345"/>
        </w:trPr>
        <w:tc>
          <w:tcPr>
            <w:cnfStyle w:val="001000000000"/>
            <w:tcW w:w="2412" w:type="dxa"/>
          </w:tcPr>
          <w:p w:rsidR="00313EDE" w:rsidRPr="00B33546" w:rsidRDefault="00313EDE" w:rsidP="00604E97">
            <w:pPr>
              <w:pStyle w:val="2"/>
              <w:numPr>
                <w:ilvl w:val="0"/>
                <w:numId w:val="0"/>
              </w:num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Courier New" w:cs="Courier New"/>
                <w:sz w:val="21"/>
                <w:szCs w:val="21"/>
                <w:lang w:eastAsia="zh-CN"/>
              </w:rPr>
              <w:t>OPTIONS</w:t>
            </w:r>
          </w:p>
        </w:tc>
        <w:tc>
          <w:tcPr>
            <w:tcW w:w="5316" w:type="dxa"/>
          </w:tcPr>
          <w:p w:rsidR="00313EDE" w:rsidRPr="00B33546" w:rsidRDefault="00313EDE" w:rsidP="00604E97">
            <w:pPr>
              <w:pStyle w:val="2"/>
              <w:numPr>
                <w:ilvl w:val="0"/>
                <w:numId w:val="0"/>
              </w:numPr>
              <w:cnfStyle w:val="100000000000"/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Times New Roman" w:cs="Courier New"/>
                <w:sz w:val="21"/>
                <w:szCs w:val="21"/>
                <w:lang w:eastAsia="zh-CN"/>
              </w:rPr>
              <w:t>选项说明</w:t>
            </w:r>
          </w:p>
        </w:tc>
      </w:tr>
      <w:tr w:rsidR="00313EDE" w:rsidRPr="00B33546" w:rsidTr="00313EDE">
        <w:trPr>
          <w:cnfStyle w:val="000000100000"/>
        </w:trPr>
        <w:tc>
          <w:tcPr>
            <w:cnfStyle w:val="001000000000"/>
            <w:tcW w:w="2412" w:type="dxa"/>
          </w:tcPr>
          <w:p w:rsidR="00313EDE" w:rsidRPr="00B33546" w:rsidRDefault="00313EDE" w:rsidP="00313EDE">
            <w:pPr>
              <w:pStyle w:val="2"/>
              <w:numPr>
                <w:ilvl w:val="0"/>
                <w:numId w:val="0"/>
              </w:num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 w:rsidRPr="00B33546">
              <w:rPr>
                <w:rFonts w:ascii="Courier New" w:hAnsi="Courier New" w:cs="Courier New"/>
                <w:sz w:val="21"/>
                <w:szCs w:val="21"/>
                <w:lang w:eastAsia="zh-CN"/>
              </w:rPr>
              <w:t>-</w:t>
            </w:r>
            <w:r>
              <w:rPr>
                <w:rFonts w:ascii="Courier New" w:hAnsi="Courier New" w:cs="Courier New"/>
                <w:sz w:val="21"/>
                <w:szCs w:val="21"/>
                <w:lang w:eastAsia="zh-CN"/>
              </w:rPr>
              <w:t>l</w:t>
            </w:r>
          </w:p>
        </w:tc>
        <w:tc>
          <w:tcPr>
            <w:tcW w:w="5316" w:type="dxa"/>
          </w:tcPr>
          <w:p w:rsidR="00313EDE" w:rsidRPr="0002432E" w:rsidRDefault="00D838A2" w:rsidP="00D838A2">
            <w:pPr>
              <w:cnfStyle w:val="000000100000"/>
              <w:rPr>
                <w:rFonts w:ascii="华文仿宋" w:eastAsia="华文仿宋" w:hAnsi="华文仿宋" w:cs="Courier New"/>
                <w:szCs w:val="21"/>
                <w:lang w:eastAsia="zh-CN"/>
              </w:rPr>
            </w:pPr>
            <w:r w:rsidRPr="0002432E">
              <w:rPr>
                <w:rFonts w:ascii="华文仿宋" w:eastAsia="华文仿宋" w:hAnsi="华文仿宋" w:cs="Courier New" w:hint="eastAsia"/>
                <w:lang w:eastAsia="zh-CN"/>
              </w:rPr>
              <w:t>点亮</w:t>
            </w:r>
            <w:r w:rsidRPr="0002432E">
              <w:rPr>
                <w:rFonts w:ascii="华文仿宋" w:eastAsia="华文仿宋" w:hAnsi="华文仿宋" w:cs="Courier New"/>
                <w:lang w:eastAsia="zh-CN"/>
              </w:rPr>
              <w:t>黄色</w:t>
            </w:r>
            <w:r w:rsidRPr="0002432E">
              <w:rPr>
                <w:rFonts w:ascii="华文仿宋" w:eastAsia="华文仿宋" w:hAnsi="华文仿宋" w:cs="Courier New" w:hint="eastAsia"/>
                <w:lang w:eastAsia="zh-CN"/>
              </w:rPr>
              <w:t>LED灯</w:t>
            </w:r>
          </w:p>
        </w:tc>
      </w:tr>
      <w:tr w:rsidR="0033776A" w:rsidRPr="00B33546" w:rsidTr="00313EDE">
        <w:tc>
          <w:tcPr>
            <w:cnfStyle w:val="001000000000"/>
            <w:tcW w:w="2412" w:type="dxa"/>
          </w:tcPr>
          <w:p w:rsidR="0033776A" w:rsidRPr="00B33546" w:rsidRDefault="00C91587" w:rsidP="00313EDE">
            <w:pPr>
              <w:pStyle w:val="2"/>
              <w:numPr>
                <w:ilvl w:val="0"/>
                <w:numId w:val="0"/>
              </w:numPr>
              <w:rPr>
                <w:rFonts w:ascii="Courier New" w:hAnsi="Courier New" w:cs="Courier New"/>
                <w:sz w:val="21"/>
                <w:szCs w:val="21"/>
                <w:lang w:eastAsia="zh-CN"/>
              </w:rPr>
            </w:pPr>
            <w:r>
              <w:rPr>
                <w:rFonts w:ascii="Courier New" w:hAnsi="Courier New" w:cs="Courier New" w:hint="eastAsia"/>
                <w:sz w:val="21"/>
                <w:szCs w:val="21"/>
                <w:lang w:eastAsia="zh-CN"/>
              </w:rPr>
              <w:t>-</w:t>
            </w:r>
            <w:r>
              <w:rPr>
                <w:rFonts w:ascii="Courier New" w:hAnsi="Courier New" w:cs="Courier New"/>
                <w:sz w:val="21"/>
                <w:szCs w:val="21"/>
                <w:lang w:eastAsia="zh-CN"/>
              </w:rPr>
              <w:t>o</w:t>
            </w:r>
          </w:p>
        </w:tc>
        <w:tc>
          <w:tcPr>
            <w:tcW w:w="5316" w:type="dxa"/>
          </w:tcPr>
          <w:p w:rsidR="0033776A" w:rsidRPr="0002432E" w:rsidRDefault="00C91587" w:rsidP="00D838A2">
            <w:pPr>
              <w:cnfStyle w:val="000000000000"/>
              <w:rPr>
                <w:rFonts w:ascii="华文仿宋" w:eastAsia="华文仿宋" w:hAnsi="华文仿宋" w:cs="Courier New"/>
                <w:lang w:eastAsia="zh-CN"/>
              </w:rPr>
            </w:pPr>
            <w:r w:rsidRPr="0002432E">
              <w:rPr>
                <w:rFonts w:ascii="华文仿宋" w:eastAsia="华文仿宋" w:hAnsi="华文仿宋" w:cs="Courier New" w:hint="eastAsia"/>
                <w:lang w:eastAsia="zh-CN"/>
              </w:rPr>
              <w:t>熄灭</w:t>
            </w:r>
            <w:r w:rsidRPr="0002432E">
              <w:rPr>
                <w:rFonts w:ascii="华文仿宋" w:eastAsia="华文仿宋" w:hAnsi="华文仿宋" w:cs="Courier New"/>
                <w:lang w:eastAsia="zh-CN"/>
              </w:rPr>
              <w:t>黄色</w:t>
            </w:r>
            <w:r w:rsidRPr="0002432E">
              <w:rPr>
                <w:rFonts w:ascii="华文仿宋" w:eastAsia="华文仿宋" w:hAnsi="华文仿宋" w:cs="Courier New" w:hint="eastAsia"/>
                <w:lang w:eastAsia="zh-CN"/>
              </w:rPr>
              <w:t>LE</w:t>
            </w:r>
            <w:r w:rsidRPr="0002432E">
              <w:rPr>
                <w:rFonts w:ascii="华文仿宋" w:eastAsia="华文仿宋" w:hAnsi="华文仿宋" w:cs="Courier New"/>
                <w:lang w:eastAsia="zh-CN"/>
              </w:rPr>
              <w:t>D</w:t>
            </w:r>
            <w:r w:rsidRPr="0002432E">
              <w:rPr>
                <w:rFonts w:ascii="华文仿宋" w:eastAsia="华文仿宋" w:hAnsi="华文仿宋" w:cs="Courier New" w:hint="eastAsia"/>
                <w:lang w:eastAsia="zh-CN"/>
              </w:rPr>
              <w:t>灯</w:t>
            </w:r>
          </w:p>
        </w:tc>
      </w:tr>
    </w:tbl>
    <w:p w:rsidR="00657A21" w:rsidRDefault="00657A21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  <w:lang w:eastAsia="zh-CN"/>
        </w:rPr>
      </w:pPr>
    </w:p>
    <w:p w:rsidR="00657A21" w:rsidRPr="00CD21F1" w:rsidRDefault="00657A21" w:rsidP="00144E48">
      <w:pPr>
        <w:spacing w:beforeLines="50" w:afterLines="50"/>
        <w:ind w:leftChars="200" w:left="400"/>
        <w:rPr>
          <w:rFonts w:ascii="Courier New" w:hAnsi="Times New Roman" w:cs="Courier New"/>
          <w:b/>
          <w:szCs w:val="21"/>
        </w:rPr>
      </w:pPr>
      <w:r>
        <w:rPr>
          <w:rFonts w:ascii="Courier New" w:hAnsi="Times New Roman" w:cs="Courier New" w:hint="eastAsia"/>
          <w:b/>
          <w:szCs w:val="21"/>
          <w:lang w:eastAsia="zh-CN"/>
        </w:rPr>
        <w:t>使用</w:t>
      </w:r>
      <w:r w:rsidRPr="00CD21F1">
        <w:rPr>
          <w:rFonts w:ascii="Courier New" w:hAnsi="Times New Roman" w:cs="Courier New" w:hint="eastAsia"/>
          <w:b/>
          <w:szCs w:val="21"/>
        </w:rPr>
        <w:t>举例：</w:t>
      </w:r>
    </w:p>
    <w:p w:rsidR="00657A21" w:rsidRPr="00B33546" w:rsidRDefault="00657A21" w:rsidP="00EF10C7">
      <w:pPr>
        <w:spacing w:before="156" w:after="156"/>
        <w:ind w:firstLineChars="200" w:firstLine="400"/>
        <w:rPr>
          <w:rFonts w:ascii="Courier New" w:hAnsi="Courier New" w:cs="Courier New"/>
          <w:lang w:eastAsia="zh-CN"/>
        </w:rPr>
      </w:pPr>
      <w:r w:rsidRPr="00B33546">
        <w:rPr>
          <w:rFonts w:ascii="Courier New" w:hAnsi="Courier New" w:cs="Courier New" w:hint="eastAsia"/>
          <w:lang w:eastAsia="zh-CN"/>
        </w:rPr>
        <w:t>1.</w:t>
      </w:r>
      <w:r w:rsidR="00EF0C11">
        <w:rPr>
          <w:rFonts w:ascii="Courier New" w:hAnsi="Courier New" w:cs="Courier New" w:hint="eastAsia"/>
          <w:lang w:eastAsia="zh-CN"/>
        </w:rPr>
        <w:t>点亮</w:t>
      </w:r>
      <w:r w:rsidRPr="00B33546">
        <w:rPr>
          <w:rFonts w:ascii="Courier New" w:hAnsi="Courier New" w:cs="Courier New" w:hint="eastAsia"/>
          <w:lang w:eastAsia="zh-CN"/>
        </w:rPr>
        <w:t>编号为</w:t>
      </w:r>
      <w:r w:rsidRPr="00B33546">
        <w:rPr>
          <w:rFonts w:ascii="Courier New" w:hAnsi="Courier New" w:cs="Courier New" w:hint="eastAsia"/>
          <w:lang w:eastAsia="zh-CN"/>
        </w:rPr>
        <w:t>0</w:t>
      </w:r>
      <w:r w:rsidRPr="00B33546">
        <w:rPr>
          <w:rFonts w:ascii="Courier New" w:hAnsi="Courier New" w:cs="Courier New" w:hint="eastAsia"/>
          <w:lang w:eastAsia="zh-CN"/>
        </w:rPr>
        <w:t>的</w:t>
      </w:r>
      <w:r w:rsidRPr="00B33546">
        <w:rPr>
          <w:rFonts w:ascii="Courier New" w:hAnsi="Courier New" w:cs="Courier New"/>
          <w:lang w:eastAsia="zh-CN"/>
        </w:rPr>
        <w:t>Direct-IO</w:t>
      </w:r>
      <w:r w:rsidRPr="000638E0">
        <w:rPr>
          <w:rFonts w:ascii="Courier New" w:hAnsi="Courier New" w:cs="Courier New"/>
          <w:vertAlign w:val="superscript"/>
          <w:lang w:eastAsia="zh-CN"/>
        </w:rPr>
        <w:t>TM</w:t>
      </w:r>
      <w:r w:rsidR="00EF10C7">
        <w:rPr>
          <w:rFonts w:ascii="Courier New" w:hAnsi="Courier New" w:cs="Courier New" w:hint="eastAsia"/>
          <w:vertAlign w:val="superscript"/>
          <w:lang w:eastAsia="zh-CN"/>
        </w:rPr>
        <w:t xml:space="preserve"> </w:t>
      </w:r>
      <w:r>
        <w:rPr>
          <w:rFonts w:ascii="Courier New" w:hAnsi="Courier New" w:cs="Courier New" w:hint="eastAsia"/>
          <w:lang w:eastAsia="zh-CN"/>
        </w:rPr>
        <w:t xml:space="preserve">PCIe </w:t>
      </w:r>
      <w:r w:rsidRPr="00B33546">
        <w:rPr>
          <w:rFonts w:ascii="Courier New" w:hAnsi="Courier New" w:cs="Courier New" w:hint="eastAsia"/>
          <w:lang w:eastAsia="zh-CN"/>
        </w:rPr>
        <w:t>SSD</w:t>
      </w:r>
      <w:r w:rsidR="00E343EB">
        <w:rPr>
          <w:rFonts w:ascii="Courier New" w:hAnsi="Courier New" w:cs="Courier New" w:hint="eastAsia"/>
          <w:lang w:eastAsia="zh-CN"/>
        </w:rPr>
        <w:t>上</w:t>
      </w:r>
      <w:r w:rsidRPr="00B33546">
        <w:rPr>
          <w:rFonts w:ascii="Courier New" w:hAnsi="Courier New" w:cs="Courier New" w:hint="eastAsia"/>
          <w:lang w:eastAsia="zh-CN"/>
        </w:rPr>
        <w:t>的</w:t>
      </w:r>
      <w:r w:rsidR="00EF0C11">
        <w:rPr>
          <w:rFonts w:ascii="Courier New" w:hAnsi="Courier New" w:cs="Courier New" w:hint="eastAsia"/>
          <w:lang w:eastAsia="zh-CN"/>
        </w:rPr>
        <w:t>黄灯</w:t>
      </w:r>
      <w:r w:rsidRPr="00B33546">
        <w:rPr>
          <w:rFonts w:ascii="Courier New" w:hAnsi="Courier New" w:cs="Courier New" w:hint="eastAsia"/>
          <w:lang w:eastAsia="zh-CN"/>
        </w:rPr>
        <w:t>。</w:t>
      </w:r>
    </w:p>
    <w:p w:rsidR="00657A21" w:rsidRPr="00B33546" w:rsidRDefault="00E06CB6" w:rsidP="00EF10C7">
      <w:pPr>
        <w:ind w:firstLine="400"/>
        <w:rPr>
          <w:lang w:eastAsia="zh-CN"/>
        </w:rPr>
      </w:pPr>
      <w:r w:rsidRPr="00E06CB6">
        <w:rPr>
          <w:rFonts w:ascii="Courier New" w:hAnsi="Courier New" w:cs="Courier New"/>
          <w:lang w:eastAsia="zh-CN"/>
        </w:rPr>
      </w:r>
      <w:r w:rsidRPr="00E06CB6">
        <w:rPr>
          <w:rFonts w:ascii="Courier New" w:hAnsi="Courier New" w:cs="Courier New"/>
          <w:lang w:eastAsia="zh-CN"/>
        </w:rPr>
        <w:pict>
          <v:shape id="_x0000_s1026" type="#_x0000_t202" style="width:227pt;height:24.5pt;visibility:visible;mso-position-horizontal-relative:char;mso-position-vertical-relative:li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">
            <v:textbox style="mso-next-textbox:#_x0000_s1026">
              <w:txbxContent>
                <w:p w:rsidR="00280A88" w:rsidRPr="00B33546" w:rsidRDefault="00280A88" w:rsidP="00657A21">
                  <w:pPr>
                    <w:rPr>
                      <w:rFonts w:ascii="Courier New" w:hAnsi="Courier New" w:cs="Courier New"/>
                      <w:szCs w:val="21"/>
                      <w:lang w:eastAsia="zh-CN"/>
                    </w:rPr>
                  </w:pPr>
                  <w:r w:rsidRPr="00B33546"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>S</w:t>
                  </w:r>
                  <w:r w:rsidRPr="00B33546">
                    <w:rPr>
                      <w:rFonts w:ascii="Courier New" w:hAnsi="Courier New" w:cs="Courier New"/>
                      <w:szCs w:val="21"/>
                      <w:lang w:eastAsia="zh-CN"/>
                    </w:rPr>
                    <w:t>hannon</w:t>
                  </w:r>
                  <w:r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 xml:space="preserve">Utils.exe </w:t>
                  </w:r>
                  <w:r>
                    <w:rPr>
                      <w:rFonts w:ascii="Courier New" w:hAnsi="Courier New" w:cs="Courier New"/>
                      <w:szCs w:val="21"/>
                      <w:lang w:eastAsia="zh-CN"/>
                    </w:rPr>
                    <w:t>beacon</w:t>
                  </w:r>
                  <w:r>
                    <w:rPr>
                      <w:rFonts w:ascii="Courier New" w:hAnsi="Courier New" w:cs="Courier New" w:hint="eastAsia"/>
                      <w:szCs w:val="21"/>
                      <w:lang w:eastAsia="zh-CN"/>
                    </w:rPr>
                    <w:t xml:space="preserve"> 0</w:t>
                  </w:r>
                  <w:r>
                    <w:rPr>
                      <w:rFonts w:ascii="Courier New" w:hAnsi="Courier New" w:cs="Courier New"/>
                      <w:szCs w:val="21"/>
                      <w:lang w:eastAsia="zh-CN"/>
                    </w:rPr>
                    <w:t xml:space="preserve"> –l</w:t>
                  </w:r>
                </w:p>
                <w:p w:rsidR="00280A88" w:rsidRPr="00372ACB" w:rsidRDefault="00280A88" w:rsidP="00657A21"/>
              </w:txbxContent>
            </v:textbox>
            <w10:wrap type="none"/>
            <w10:anchorlock/>
          </v:shape>
        </w:pict>
      </w:r>
    </w:p>
    <w:p w:rsidR="00B33546" w:rsidRDefault="00B33546">
      <w:pPr>
        <w:rPr>
          <w:smallCaps/>
          <w:spacing w:val="5"/>
          <w:sz w:val="32"/>
          <w:szCs w:val="32"/>
        </w:rPr>
      </w:pPr>
    </w:p>
    <w:p w:rsidR="008857CE" w:rsidRDefault="008857CE" w:rsidP="008857CE">
      <w:pPr>
        <w:pStyle w:val="10"/>
        <w:rPr>
          <w:lang w:eastAsia="zh-CN"/>
        </w:rPr>
      </w:pPr>
      <w:bookmarkStart w:id="196" w:name="_Toc398654034"/>
      <w:r>
        <w:rPr>
          <w:rFonts w:hint="eastAsia"/>
          <w:lang w:eastAsia="zh-CN"/>
        </w:rPr>
        <w:lastRenderedPageBreak/>
        <w:t>附录</w:t>
      </w:r>
      <w:r>
        <w:rPr>
          <w:rFonts w:hint="eastAsia"/>
          <w:lang w:eastAsia="zh-CN"/>
        </w:rPr>
        <w:t>1 Linux</w:t>
      </w:r>
      <w:r>
        <w:rPr>
          <w:rFonts w:hint="eastAsia"/>
          <w:lang w:eastAsia="zh-CN"/>
        </w:rPr>
        <w:t>发行版及内核版本列表</w:t>
      </w:r>
      <w:bookmarkEnd w:id="196"/>
    </w:p>
    <w:p w:rsidR="008857CE" w:rsidRDefault="008857CE" w:rsidP="008857CE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 w:rsidRPr="00280A88">
        <w:rPr>
          <w:rFonts w:ascii="Courier New" w:hAnsi="Courier New" w:cs="Courier New"/>
          <w:lang w:eastAsia="zh-CN"/>
        </w:rPr>
        <w:t>Redhat/CentOS</w:t>
      </w:r>
      <w:r w:rsidR="00572EF1">
        <w:rPr>
          <w:rFonts w:ascii="Courier New" w:hAnsi="Courier New" w:cs="Courier New" w:hint="eastAsia"/>
          <w:lang w:eastAsia="zh-CN"/>
        </w:rPr>
        <w:t xml:space="preserve"> 5</w:t>
      </w:r>
    </w:p>
    <w:tbl>
      <w:tblPr>
        <w:tblW w:w="0" w:type="auto"/>
        <w:jc w:val="center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6"/>
        <w:gridCol w:w="2849"/>
      </w:tblGrid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bookmarkStart w:id="197" w:name="OLE_LINK3"/>
            <w:bookmarkStart w:id="198" w:name="OLE_LINK4"/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2.6.18-8.el5.x86_64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1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53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2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92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3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128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4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164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5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194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6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238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7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274</w:t>
            </w:r>
            <w:r w:rsidR="00572EF1"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8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941EC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 w:rsidR="00941EC3">
              <w:rPr>
                <w:rFonts w:ascii="Calibri" w:hAnsi="Calibri" w:hint="eastAsia"/>
                <w:sz w:val="18"/>
                <w:szCs w:val="18"/>
              </w:rPr>
              <w:t>308.</w:t>
            </w:r>
            <w:r w:rsidRPr="00572EF1">
              <w:rPr>
                <w:rFonts w:ascii="Calibri" w:hAnsi="Calibri"/>
                <w:sz w:val="18"/>
                <w:szCs w:val="18"/>
              </w:rPr>
              <w:t>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572EF1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5/RHEL 5 update 9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941EC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 w:rsidR="00941EC3">
              <w:rPr>
                <w:rFonts w:ascii="Calibri" w:hAnsi="Calibri" w:hint="eastAsia"/>
                <w:sz w:val="18"/>
                <w:szCs w:val="18"/>
              </w:rPr>
              <w:t>348</w:t>
            </w:r>
            <w:r w:rsidRPr="00572EF1">
              <w:rPr>
                <w:rFonts w:ascii="Calibri" w:hAnsi="Calibri"/>
                <w:sz w:val="18"/>
                <w:szCs w:val="18"/>
              </w:rPr>
              <w:t>.el5.x86_64</w:t>
            </w:r>
          </w:p>
        </w:tc>
      </w:tr>
      <w:tr w:rsidR="00572EF1" w:rsidRPr="009514DF" w:rsidTr="00941EC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bookmarkStart w:id="199" w:name="_Hlk398648462"/>
            <w:r>
              <w:rPr>
                <w:rFonts w:ascii="Calibri" w:hAnsi="Calibri" w:hint="eastAsia"/>
                <w:sz w:val="18"/>
                <w:szCs w:val="18"/>
              </w:rPr>
              <w:t>CENTOS 5/RHEL 5 update 10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9C69A1" w:rsidP="00EA0473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2.6.18-</w:t>
            </w:r>
            <w:r>
              <w:rPr>
                <w:rFonts w:ascii="Calibri" w:hAnsi="Calibri" w:hint="eastAsia"/>
                <w:sz w:val="18"/>
                <w:szCs w:val="18"/>
              </w:rPr>
              <w:t>371.el5.</w:t>
            </w:r>
            <w:r w:rsidRPr="00572EF1">
              <w:rPr>
                <w:rFonts w:ascii="Calibri" w:hAnsi="Calibri"/>
                <w:sz w:val="18"/>
                <w:szCs w:val="18"/>
              </w:rPr>
              <w:t>x86_64</w:t>
            </w:r>
          </w:p>
        </w:tc>
      </w:tr>
      <w:bookmarkEnd w:id="199"/>
      <w:tr w:rsidR="00572EF1" w:rsidRPr="009514DF" w:rsidTr="00941EC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572EF1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Pr="009514DF" w:rsidRDefault="00572EF1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</w:tr>
      <w:tr w:rsidR="00572EF1" w:rsidRPr="009514DF" w:rsidTr="00941EC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572EF1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72EF1" w:rsidRPr="009514DF" w:rsidTr="00941EC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572EF1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72EF1" w:rsidRPr="009514DF" w:rsidTr="00941EC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572EF1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72EF1" w:rsidRPr="009514DF" w:rsidTr="00941EC3">
        <w:trPr>
          <w:trHeight w:val="13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572EF1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72EF1" w:rsidRDefault="00572EF1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bookmarkEnd w:id="197"/>
      <w:bookmarkEnd w:id="198"/>
    </w:tbl>
    <w:p w:rsidR="00280A88" w:rsidRDefault="00280A88" w:rsidP="009C69A1">
      <w:pPr>
        <w:rPr>
          <w:rFonts w:ascii="Courier New" w:hAnsi="Courier New" w:cs="Courier New"/>
          <w:lang w:eastAsia="zh-CN"/>
        </w:rPr>
      </w:pPr>
    </w:p>
    <w:p w:rsidR="009C69A1" w:rsidRDefault="009C69A1" w:rsidP="009C69A1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 w:rsidRPr="00280A88">
        <w:rPr>
          <w:rFonts w:ascii="Courier New" w:hAnsi="Courier New" w:cs="Courier New"/>
          <w:lang w:eastAsia="zh-CN"/>
        </w:rPr>
        <w:t>Redhat/CentOS</w:t>
      </w:r>
      <w:r>
        <w:rPr>
          <w:rFonts w:ascii="Courier New" w:hAnsi="Courier New" w:cs="Courier New" w:hint="eastAsia"/>
          <w:lang w:eastAsia="zh-CN"/>
        </w:rPr>
        <w:t xml:space="preserve"> 6</w:t>
      </w:r>
    </w:p>
    <w:tbl>
      <w:tblPr>
        <w:tblW w:w="0" w:type="auto"/>
        <w:jc w:val="center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6"/>
        <w:gridCol w:w="2849"/>
      </w:tblGrid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bookmarkStart w:id="200" w:name="OLE_LINK5"/>
            <w:bookmarkStart w:id="201" w:name="OLE_LINK6"/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941EC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6/RHEL 6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</w:t>
            </w:r>
            <w:r>
              <w:rPr>
                <w:rFonts w:ascii="Calibri" w:hAnsi="Calibri" w:hint="eastAsia"/>
                <w:sz w:val="18"/>
                <w:szCs w:val="18"/>
              </w:rPr>
              <w:t>71</w:t>
            </w:r>
            <w:r w:rsidRPr="00555CE6">
              <w:rPr>
                <w:rFonts w:ascii="Calibri" w:hAnsi="Calibri"/>
                <w:sz w:val="18"/>
                <w:szCs w:val="18"/>
              </w:rPr>
              <w:t>.el6.x86_64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CENTOS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/RHEL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update 1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</w:t>
            </w:r>
            <w:r>
              <w:rPr>
                <w:rFonts w:ascii="Calibri" w:hAnsi="Calibri" w:hint="eastAsia"/>
                <w:sz w:val="18"/>
                <w:szCs w:val="18"/>
              </w:rPr>
              <w:t>131.0.15</w:t>
            </w:r>
            <w:r w:rsidRPr="00555CE6">
              <w:rPr>
                <w:rFonts w:ascii="Calibri" w:hAnsi="Calibri"/>
                <w:sz w:val="18"/>
                <w:szCs w:val="18"/>
              </w:rPr>
              <w:t>.el6.x86_64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572EF1" w:rsidRDefault="00941EC3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CENTOS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>/RHEL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 xml:space="preserve"> 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update 2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</w:t>
            </w:r>
            <w:r>
              <w:rPr>
                <w:rFonts w:ascii="Calibri" w:hAnsi="Calibri" w:hint="eastAsia"/>
                <w:sz w:val="18"/>
                <w:szCs w:val="18"/>
              </w:rPr>
              <w:t>220</w:t>
            </w:r>
            <w:r w:rsidRPr="00555CE6">
              <w:rPr>
                <w:rFonts w:ascii="Calibri" w:hAnsi="Calibri"/>
                <w:sz w:val="18"/>
                <w:szCs w:val="18"/>
              </w:rPr>
              <w:t>.el6.x86_64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572EF1" w:rsidRDefault="00941EC3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CENTOS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/RHEL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update 3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</w:t>
            </w:r>
            <w:r>
              <w:rPr>
                <w:rFonts w:ascii="Calibri" w:hAnsi="Calibri" w:hint="eastAsia"/>
                <w:sz w:val="18"/>
                <w:szCs w:val="18"/>
              </w:rPr>
              <w:t>279</w:t>
            </w:r>
            <w:r w:rsidRPr="00555CE6">
              <w:rPr>
                <w:rFonts w:ascii="Calibri" w:hAnsi="Calibri"/>
                <w:sz w:val="18"/>
                <w:szCs w:val="18"/>
              </w:rPr>
              <w:t>.el6.x86_64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572EF1" w:rsidRDefault="00941EC3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CENTOS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/RHEL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update 4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</w:t>
            </w:r>
            <w:r>
              <w:rPr>
                <w:rFonts w:ascii="Calibri" w:hAnsi="Calibri" w:hint="eastAsia"/>
                <w:sz w:val="18"/>
                <w:szCs w:val="18"/>
              </w:rPr>
              <w:t>258</w:t>
            </w:r>
            <w:r w:rsidRPr="00555CE6">
              <w:rPr>
                <w:rFonts w:ascii="Calibri" w:hAnsi="Calibri"/>
                <w:sz w:val="18"/>
                <w:szCs w:val="18"/>
              </w:rPr>
              <w:t>.el6.x86_64</w:t>
            </w:r>
          </w:p>
        </w:tc>
      </w:tr>
      <w:tr w:rsidR="00941EC3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572EF1" w:rsidRDefault="00941EC3" w:rsidP="00555CE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CENTOS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/RHEL </w:t>
            </w:r>
            <w:r w:rsidR="00555CE6">
              <w:rPr>
                <w:rFonts w:ascii="Calibri" w:hAnsi="Calibri" w:hint="eastAsia"/>
                <w:sz w:val="18"/>
                <w:szCs w:val="18"/>
              </w:rPr>
              <w:t>6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update 5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555CE6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55CE6">
              <w:rPr>
                <w:rFonts w:ascii="Calibri" w:hAnsi="Calibri"/>
                <w:sz w:val="18"/>
                <w:szCs w:val="18"/>
              </w:rPr>
              <w:t>2.6.32-431.el6.x86_64</w:t>
            </w:r>
          </w:p>
        </w:tc>
      </w:tr>
      <w:tr w:rsidR="00941EC3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Pr="009514DF" w:rsidRDefault="00941EC3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</w:tr>
      <w:tr w:rsidR="00941EC3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941EC3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941EC3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941EC3" w:rsidRPr="009514DF" w:rsidTr="00EA0473">
        <w:trPr>
          <w:trHeight w:val="13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41EC3" w:rsidRDefault="00941EC3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bookmarkEnd w:id="200"/>
      <w:bookmarkEnd w:id="201"/>
    </w:tbl>
    <w:p w:rsidR="009C69A1" w:rsidRDefault="009C69A1" w:rsidP="00280A88">
      <w:pPr>
        <w:ind w:left="800"/>
        <w:rPr>
          <w:rFonts w:ascii="Courier New" w:hAnsi="Courier New" w:cs="Courier New"/>
          <w:lang w:eastAsia="zh-CN"/>
        </w:rPr>
      </w:pPr>
    </w:p>
    <w:p w:rsidR="00555CE6" w:rsidRDefault="00555CE6" w:rsidP="00555CE6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 w:rsidRPr="00280A88">
        <w:rPr>
          <w:rFonts w:ascii="Courier New" w:hAnsi="Courier New" w:cs="Courier New"/>
          <w:lang w:eastAsia="zh-CN"/>
        </w:rPr>
        <w:t>Redhat/CentOS</w:t>
      </w:r>
      <w:r>
        <w:rPr>
          <w:rFonts w:ascii="Courier New" w:hAnsi="Courier New" w:cs="Courier New" w:hint="eastAsia"/>
          <w:lang w:eastAsia="zh-CN"/>
        </w:rPr>
        <w:t xml:space="preserve"> </w:t>
      </w:r>
      <w:r w:rsidR="0002432E">
        <w:rPr>
          <w:rFonts w:ascii="Courier New" w:hAnsi="Courier New" w:cs="Courier New" w:hint="eastAsia"/>
          <w:lang w:eastAsia="zh-CN"/>
        </w:rPr>
        <w:t>7</w:t>
      </w:r>
    </w:p>
    <w:tbl>
      <w:tblPr>
        <w:tblW w:w="0" w:type="auto"/>
        <w:jc w:val="center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6"/>
        <w:gridCol w:w="2849"/>
      </w:tblGrid>
      <w:tr w:rsidR="00555CE6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555CE6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555CE6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</w:tr>
      <w:tr w:rsidR="00555CE6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555CE6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CENTOS 7/RHEL 7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110F85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110F85">
              <w:rPr>
                <w:rFonts w:ascii="Calibri" w:hAnsi="Calibri"/>
                <w:sz w:val="18"/>
                <w:szCs w:val="18"/>
              </w:rPr>
              <w:t>3.10.0-123.el7.x86_64</w:t>
            </w:r>
          </w:p>
        </w:tc>
      </w:tr>
      <w:tr w:rsidR="00555CE6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555CE6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Pr="009514DF" w:rsidRDefault="00555CE6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</w:tr>
      <w:tr w:rsidR="00555CE6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55CE6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55CE6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555CE6" w:rsidRPr="009514DF" w:rsidTr="00EA0473">
        <w:trPr>
          <w:trHeight w:val="13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55CE6" w:rsidRDefault="00555CE6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</w:tbl>
    <w:p w:rsidR="00555CE6" w:rsidRDefault="00555CE6" w:rsidP="00280A88">
      <w:pPr>
        <w:ind w:left="800"/>
        <w:rPr>
          <w:rFonts w:ascii="Courier New" w:hAnsi="Courier New" w:cs="Courier New"/>
          <w:lang w:eastAsia="zh-CN"/>
        </w:rPr>
      </w:pPr>
    </w:p>
    <w:p w:rsidR="00555CE6" w:rsidRDefault="00555CE6" w:rsidP="00280A88">
      <w:pPr>
        <w:ind w:left="800"/>
        <w:rPr>
          <w:rFonts w:ascii="Courier New" w:hAnsi="Courier New" w:cs="Courier New"/>
          <w:lang w:eastAsia="zh-CN"/>
        </w:rPr>
      </w:pPr>
    </w:p>
    <w:p w:rsidR="00555CE6" w:rsidRPr="00280A88" w:rsidRDefault="00555CE6" w:rsidP="00280A88">
      <w:pPr>
        <w:ind w:left="800"/>
        <w:rPr>
          <w:rFonts w:ascii="Courier New" w:hAnsi="Courier New" w:cs="Courier New"/>
          <w:lang w:eastAsia="zh-CN"/>
        </w:rPr>
      </w:pPr>
    </w:p>
    <w:p w:rsidR="008857CE" w:rsidRDefault="008857CE" w:rsidP="008857CE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 w:rsidRPr="00280A88">
        <w:rPr>
          <w:rFonts w:ascii="Courier New" w:hAnsi="Courier New" w:cs="Courier New"/>
          <w:lang w:eastAsia="zh-CN"/>
        </w:rPr>
        <w:lastRenderedPageBreak/>
        <w:t>Debian</w:t>
      </w:r>
    </w:p>
    <w:tbl>
      <w:tblPr>
        <w:tblW w:w="0" w:type="auto"/>
        <w:jc w:val="center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6"/>
        <w:gridCol w:w="2849"/>
      </w:tblGrid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5D7868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 xml:space="preserve">Debian </w:t>
            </w:r>
            <w:r w:rsidR="00915849">
              <w:rPr>
                <w:rFonts w:ascii="Calibri" w:hAnsi="Calibri" w:hint="eastAsia"/>
                <w:sz w:val="18"/>
                <w:szCs w:val="18"/>
              </w:rPr>
              <w:t>6 Squeeze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370EE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370EEE">
              <w:rPr>
                <w:rFonts w:ascii="Calibri" w:hAnsi="Calibri"/>
                <w:sz w:val="18"/>
                <w:szCs w:val="18"/>
              </w:rPr>
              <w:t>2.6.32-5-amd64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5D7868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Debian 7</w:t>
            </w:r>
            <w:r w:rsidR="00915849">
              <w:rPr>
                <w:rFonts w:ascii="Calibri" w:hAnsi="Calibri" w:hint="eastAsia"/>
                <w:sz w:val="18"/>
                <w:szCs w:val="18"/>
              </w:rPr>
              <w:t xml:space="preserve"> Wheezy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370EE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370EEE">
              <w:rPr>
                <w:rFonts w:ascii="Calibri" w:hAnsi="Calibri"/>
                <w:sz w:val="18"/>
                <w:szCs w:val="18"/>
              </w:rPr>
              <w:t>3.2.0-4-amd64</w:t>
            </w: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trHeight w:val="13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</w:tbl>
    <w:p w:rsidR="00180B4E" w:rsidRPr="00180B4E" w:rsidRDefault="00180B4E" w:rsidP="00180B4E">
      <w:pPr>
        <w:ind w:left="800"/>
        <w:rPr>
          <w:rFonts w:ascii="Courier New" w:hAnsi="Courier New" w:cs="Courier New"/>
          <w:lang w:eastAsia="zh-CN"/>
        </w:rPr>
      </w:pPr>
    </w:p>
    <w:p w:rsidR="008857CE" w:rsidRDefault="008857CE" w:rsidP="008857CE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 w:rsidRPr="00280A88">
        <w:rPr>
          <w:rFonts w:ascii="Courier New" w:hAnsi="Courier New" w:cs="Courier New"/>
          <w:lang w:eastAsia="zh-CN"/>
        </w:rPr>
        <w:t>Ubuntu</w:t>
      </w:r>
      <w:r w:rsidR="00280A88">
        <w:rPr>
          <w:rFonts w:ascii="Courier New" w:hAnsi="Courier New" w:cs="Courier New" w:hint="eastAsia"/>
          <w:lang w:eastAsia="zh-CN"/>
        </w:rPr>
        <w:t xml:space="preserve"> LTS</w:t>
      </w:r>
    </w:p>
    <w:tbl>
      <w:tblPr>
        <w:tblW w:w="0" w:type="auto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64"/>
        <w:gridCol w:w="1378"/>
        <w:gridCol w:w="2128"/>
        <w:gridCol w:w="1701"/>
      </w:tblGrid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Code name</w:t>
            </w:r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Release date</w:t>
            </w:r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/>
                <w:sz w:val="18"/>
                <w:szCs w:val="18"/>
              </w:rPr>
              <w:t>Ubuntu 14.04.1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27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Trusty Tahr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3.13.0-32-generic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28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July 24, 2014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/>
                <w:sz w:val="18"/>
                <w:szCs w:val="18"/>
              </w:rPr>
              <w:t>Ubuntu 14.04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29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Trusty Tahr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3.13.0-24-generic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0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April 17, 2014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</w:t>
            </w:r>
            <w:r w:rsidRPr="00572EF1">
              <w:rPr>
                <w:rStyle w:val="apple-converted-space"/>
                <w:rFonts w:ascii="Calibri" w:hAnsi="Calibri"/>
                <w:sz w:val="18"/>
                <w:szCs w:val="18"/>
              </w:rPr>
              <w:t> </w:t>
            </w:r>
            <w:r w:rsidRPr="00572EF1">
              <w:rPr>
                <w:rStyle w:val="aa"/>
                <w:rFonts w:ascii="Calibri" w:hAnsi="Calibri"/>
                <w:b w:val="0"/>
                <w:color w:val="auto"/>
                <w:sz w:val="18"/>
                <w:szCs w:val="18"/>
              </w:rPr>
              <w:t>12.04.5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1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3.13.0-32-generic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2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August 7, 2014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</w:t>
            </w:r>
            <w:r w:rsidRPr="00572EF1">
              <w:rPr>
                <w:rStyle w:val="apple-converted-space"/>
                <w:rFonts w:ascii="Calibri" w:hAnsi="Calibri"/>
                <w:sz w:val="18"/>
                <w:szCs w:val="18"/>
              </w:rPr>
              <w:t> </w:t>
            </w:r>
            <w:r w:rsidRPr="00572EF1">
              <w:rPr>
                <w:rStyle w:val="aa"/>
                <w:rFonts w:ascii="Calibri" w:hAnsi="Calibri"/>
                <w:b w:val="0"/>
                <w:color w:val="auto"/>
                <w:sz w:val="18"/>
                <w:szCs w:val="18"/>
              </w:rPr>
              <w:t>12.04.4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3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3.11.0-15-generic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4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February 6, 2014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 12.04.3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5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3.8.0-29-generic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6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August 23, 2013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 12.04.2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7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3.5.0-23-generic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8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February 14, 2013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 12.04.1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39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3.2.0-29-generic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0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August 24, 2012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 12.04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1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Precise Pangolin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 w:hint="eastAsia"/>
                <w:sz w:val="18"/>
                <w:szCs w:val="18"/>
              </w:rPr>
              <w:t>3.2.0-23-generic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2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April 26, 2012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</w:t>
            </w:r>
            <w:r w:rsidRPr="00572EF1">
              <w:rPr>
                <w:rStyle w:val="apple-converted-space"/>
                <w:rFonts w:ascii="Calibri" w:hAnsi="Calibri"/>
                <w:sz w:val="18"/>
                <w:szCs w:val="18"/>
              </w:rPr>
              <w:t> </w:t>
            </w:r>
            <w:r w:rsidRPr="00572EF1">
              <w:rPr>
                <w:rStyle w:val="aa"/>
                <w:rFonts w:ascii="Calibri" w:hAnsi="Calibri"/>
                <w:b w:val="0"/>
                <w:color w:val="auto"/>
                <w:sz w:val="18"/>
                <w:szCs w:val="18"/>
              </w:rPr>
              <w:t>10.04.4</w:t>
            </w:r>
            <w:r w:rsidRPr="00572EF1">
              <w:rPr>
                <w:rStyle w:val="apple-converted-space"/>
                <w:rFonts w:ascii="Calibri" w:hAnsi="Calibri"/>
                <w:b/>
                <w:sz w:val="18"/>
                <w:szCs w:val="18"/>
              </w:rPr>
              <w:t> </w:t>
            </w:r>
            <w:r w:rsidRPr="00572EF1">
              <w:rPr>
                <w:rFonts w:ascii="Calibri" w:hAnsi="Calibri"/>
                <w:sz w:val="18"/>
                <w:szCs w:val="18"/>
              </w:rPr>
              <w:t>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3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Lucid Lynx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2.6.32-38-server/generic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4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February 16, 2012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572EF1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572EF1">
              <w:rPr>
                <w:rFonts w:ascii="Calibri" w:hAnsi="Calibri"/>
                <w:sz w:val="18"/>
                <w:szCs w:val="18"/>
              </w:rPr>
              <w:t>Ubuntu 10.04.3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5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Lucid Lynx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2.6.32-33-server/generic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6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July 21, 2011</w:t>
              </w:r>
            </w:hyperlink>
          </w:p>
        </w:tc>
      </w:tr>
      <w:tr w:rsidR="00280A88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280A88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/>
                <w:sz w:val="18"/>
                <w:szCs w:val="18"/>
              </w:rPr>
              <w:t>Ubuntu 10.04.2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7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Lucid Lynx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9514DF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2.6.32-28-server/generic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280A88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8" w:history="1">
              <w:r w:rsidR="00280A88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February 18, 2011</w:t>
              </w:r>
            </w:hyperlink>
          </w:p>
        </w:tc>
      </w:tr>
      <w:tr w:rsidR="009514DF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9514DF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Fonts w:ascii="Calibri" w:hAnsi="Calibri"/>
                <w:sz w:val="18"/>
                <w:szCs w:val="18"/>
              </w:rPr>
              <w:t>Ubuntu 10.04.1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49" w:history="1">
              <w:r w:rsidR="009514DF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Lucid Lynx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9514DF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2.6.32-24-server/generic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E06CB6">
            <w:pPr>
              <w:pStyle w:val="line891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hyperlink r:id="rId50" w:history="1">
              <w:r w:rsidR="009514DF" w:rsidRPr="009514DF">
                <w:rPr>
                  <w:rStyle w:val="af4"/>
                  <w:rFonts w:ascii="Calibri" w:hAnsi="Calibri"/>
                  <w:color w:val="auto"/>
                  <w:sz w:val="18"/>
                  <w:szCs w:val="18"/>
                </w:rPr>
                <w:t>August 17, 2010</w:t>
              </w:r>
            </w:hyperlink>
          </w:p>
        </w:tc>
      </w:tr>
      <w:tr w:rsidR="009514DF" w:rsidRPr="009514DF" w:rsidTr="004D0E62">
        <w:tc>
          <w:tcPr>
            <w:tcW w:w="2164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9514DF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  <w:r w:rsidRPr="009514DF">
              <w:rPr>
                <w:rFonts w:ascii="Calibri" w:hAnsi="Calibri" w:cs="Tahoma"/>
                <w:sz w:val="18"/>
                <w:szCs w:val="18"/>
              </w:rPr>
              <w:t>Ubuntu 10.04 LTS</w:t>
            </w:r>
          </w:p>
        </w:tc>
        <w:tc>
          <w:tcPr>
            <w:tcW w:w="0" w:type="auto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E06CB6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  <w:hyperlink r:id="rId51" w:history="1">
              <w:r w:rsidR="009514DF" w:rsidRPr="009514DF">
                <w:rPr>
                  <w:rStyle w:val="af4"/>
                  <w:rFonts w:ascii="Calibri" w:hAnsi="Calibri" w:cs="Tahoma"/>
                  <w:color w:val="auto"/>
                  <w:sz w:val="18"/>
                  <w:szCs w:val="18"/>
                </w:rPr>
                <w:t>Lucid Lynx</w:t>
              </w:r>
            </w:hyperlink>
          </w:p>
        </w:tc>
        <w:tc>
          <w:tcPr>
            <w:tcW w:w="2128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9514DF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2.6.32-21-server/generic</w:t>
            </w:r>
          </w:p>
        </w:tc>
        <w:tc>
          <w:tcPr>
            <w:tcW w:w="1701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9514DF" w:rsidRPr="009514DF" w:rsidRDefault="00E06CB6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  <w:hyperlink r:id="rId52" w:history="1">
              <w:r w:rsidR="009514DF" w:rsidRPr="009514DF">
                <w:rPr>
                  <w:rStyle w:val="af4"/>
                  <w:rFonts w:ascii="Calibri" w:hAnsi="Calibri" w:cs="Tahoma"/>
                  <w:color w:val="auto"/>
                  <w:sz w:val="18"/>
                  <w:szCs w:val="18"/>
                </w:rPr>
                <w:t>April 29, 2010</w:t>
              </w:r>
            </w:hyperlink>
          </w:p>
        </w:tc>
      </w:tr>
    </w:tbl>
    <w:p w:rsidR="00280A88" w:rsidRPr="009514DF" w:rsidRDefault="00280A88" w:rsidP="00280A88">
      <w:pPr>
        <w:rPr>
          <w:rFonts w:ascii="Calibri" w:hAnsi="Calibri" w:cs="Courier New"/>
          <w:lang w:eastAsia="zh-CN"/>
        </w:rPr>
      </w:pPr>
    </w:p>
    <w:p w:rsidR="008857CE" w:rsidRDefault="00180B4E" w:rsidP="008857CE">
      <w:pPr>
        <w:pStyle w:val="a4"/>
        <w:numPr>
          <w:ilvl w:val="0"/>
          <w:numId w:val="26"/>
        </w:numPr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 w:hint="eastAsia"/>
          <w:lang w:eastAsia="zh-CN"/>
        </w:rPr>
        <w:t xml:space="preserve">Novell </w:t>
      </w:r>
      <w:r w:rsidR="008857CE" w:rsidRPr="00280A88">
        <w:rPr>
          <w:rFonts w:ascii="Courier New" w:hAnsi="Courier New" w:cs="Courier New"/>
          <w:lang w:eastAsia="zh-CN"/>
        </w:rPr>
        <w:t>SLES</w:t>
      </w:r>
    </w:p>
    <w:tbl>
      <w:tblPr>
        <w:tblW w:w="0" w:type="auto"/>
        <w:jc w:val="center"/>
        <w:tblInd w:w="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6"/>
        <w:gridCol w:w="2849"/>
      </w:tblGrid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Version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/>
              <w:jc w:val="center"/>
              <w:rPr>
                <w:rFonts w:ascii="Calibri" w:hAnsi="Calibri"/>
                <w:sz w:val="18"/>
                <w:szCs w:val="18"/>
              </w:rPr>
            </w:pPr>
            <w:r w:rsidRPr="009514DF">
              <w:rPr>
                <w:rStyle w:val="aa"/>
                <w:rFonts w:ascii="Calibri" w:hAnsi="Calibri"/>
                <w:color w:val="auto"/>
                <w:sz w:val="18"/>
                <w:szCs w:val="18"/>
              </w:rPr>
              <w:t>Kernel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SLES 11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8750FF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8750FF">
              <w:rPr>
                <w:rFonts w:ascii="Calibri" w:hAnsi="Calibri"/>
                <w:sz w:val="18"/>
                <w:szCs w:val="18"/>
              </w:rPr>
              <w:t>2.6.27.19-5-default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SLES 11 sp1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8750FF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8750FF">
              <w:rPr>
                <w:rFonts w:ascii="Calibri" w:hAnsi="Calibri"/>
                <w:sz w:val="18"/>
                <w:szCs w:val="18"/>
              </w:rPr>
              <w:t>2.6.32.12-0.7-default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572EF1" w:rsidRDefault="00180B4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SLES 11 sp2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8750FF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8750FF">
              <w:rPr>
                <w:rFonts w:ascii="Calibri" w:hAnsi="Calibri"/>
                <w:sz w:val="18"/>
                <w:szCs w:val="18"/>
              </w:rPr>
              <w:t>3.0.13-0.27-default</w:t>
            </w:r>
          </w:p>
        </w:tc>
      </w:tr>
      <w:tr w:rsidR="00180B4E" w:rsidRPr="009514DF" w:rsidTr="00EA0473">
        <w:trPr>
          <w:trHeight w:val="378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572EF1" w:rsidRDefault="00180B4E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SLES 11 sp3</w:t>
            </w: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8750FF" w:rsidP="00EA0473">
            <w:pPr>
              <w:pStyle w:val="line862"/>
              <w:spacing w:before="0" w:beforeAutospacing="0" w:after="46" w:afterAutospacing="0"/>
              <w:rPr>
                <w:rFonts w:ascii="Calibri" w:hAnsi="Calibri"/>
                <w:sz w:val="18"/>
                <w:szCs w:val="18"/>
              </w:rPr>
            </w:pPr>
            <w:r w:rsidRPr="008750FF">
              <w:rPr>
                <w:rFonts w:ascii="Calibri" w:hAnsi="Calibri"/>
                <w:sz w:val="18"/>
                <w:szCs w:val="18"/>
              </w:rPr>
              <w:t>3.0.76-0.11-default</w:t>
            </w: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Pr="009514DF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 w:cs="Tahoma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  <w:tr w:rsidR="00180B4E" w:rsidRPr="009514DF" w:rsidTr="00EA0473">
        <w:trPr>
          <w:trHeight w:val="13"/>
          <w:jc w:val="center"/>
        </w:trPr>
        <w:tc>
          <w:tcPr>
            <w:tcW w:w="3336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62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849" w:type="dxa"/>
            <w:shd w:val="clear" w:color="auto" w:fill="FFFFFF" w:themeFill="background1"/>
            <w:tcMar>
              <w:top w:w="0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180B4E" w:rsidRDefault="00180B4E" w:rsidP="00EA0473">
            <w:pPr>
              <w:pStyle w:val="line891"/>
              <w:spacing w:before="0" w:beforeAutospacing="0" w:after="46" w:afterAutospacing="0" w:line="225" w:lineRule="atLeast"/>
              <w:rPr>
                <w:rFonts w:ascii="Calibri" w:hAnsi="Calibri"/>
                <w:sz w:val="18"/>
                <w:szCs w:val="18"/>
              </w:rPr>
            </w:pPr>
          </w:p>
        </w:tc>
      </w:tr>
    </w:tbl>
    <w:p w:rsidR="00370EEE" w:rsidRDefault="00370EEE" w:rsidP="00F5795D">
      <w:pPr>
        <w:pStyle w:val="10"/>
        <w:spacing w:before="156" w:after="156"/>
      </w:pPr>
    </w:p>
    <w:p w:rsidR="00370EEE" w:rsidRDefault="00370EEE" w:rsidP="00370EEE">
      <w:pPr>
        <w:rPr>
          <w:spacing w:val="5"/>
          <w:sz w:val="32"/>
          <w:szCs w:val="32"/>
        </w:rPr>
      </w:pPr>
      <w:r>
        <w:br w:type="page"/>
      </w:r>
    </w:p>
    <w:p w:rsidR="009A20E0" w:rsidRPr="00375F84" w:rsidRDefault="009A20E0" w:rsidP="00F5795D">
      <w:pPr>
        <w:pStyle w:val="10"/>
        <w:spacing w:before="156" w:after="156"/>
      </w:pPr>
      <w:bookmarkStart w:id="202" w:name="_Toc398654035"/>
      <w:r w:rsidRPr="00375F84">
        <w:rPr>
          <w:rFonts w:hint="eastAsia"/>
        </w:rPr>
        <w:lastRenderedPageBreak/>
        <w:t>修订历史记录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202"/>
    </w:p>
    <w:tbl>
      <w:tblPr>
        <w:tblStyle w:val="12"/>
        <w:tblW w:w="0" w:type="auto"/>
        <w:tblLook w:val="04A0"/>
      </w:tblPr>
      <w:tblGrid>
        <w:gridCol w:w="1384"/>
        <w:gridCol w:w="1899"/>
        <w:gridCol w:w="2070"/>
        <w:gridCol w:w="3175"/>
      </w:tblGrid>
      <w:tr w:rsidR="009A20E0" w:rsidRPr="00375F84" w:rsidTr="00331319">
        <w:tc>
          <w:tcPr>
            <w:tcW w:w="3283" w:type="dxa"/>
            <w:gridSpan w:val="2"/>
            <w:tcBorders>
              <w:bottom w:val="single" w:sz="4" w:space="0" w:color="000000" w:themeColor="text1"/>
            </w:tcBorders>
            <w:shd w:val="clear" w:color="auto" w:fill="C8CACE" w:themeFill="accent6" w:themeFillTint="66"/>
          </w:tcPr>
          <w:p w:rsidR="009A20E0" w:rsidRPr="00375F84" w:rsidRDefault="009A20E0" w:rsidP="00F5795D">
            <w:pPr>
              <w:spacing w:before="156" w:after="156"/>
              <w:jc w:val="center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Revision</w:t>
            </w:r>
          </w:p>
        </w:tc>
        <w:tc>
          <w:tcPr>
            <w:tcW w:w="2070" w:type="dxa"/>
            <w:vMerge w:val="restart"/>
            <w:shd w:val="clear" w:color="auto" w:fill="C8CACE" w:themeFill="accent6" w:themeFillTint="66"/>
          </w:tcPr>
          <w:p w:rsidR="009A20E0" w:rsidRPr="00375F84" w:rsidRDefault="009A20E0" w:rsidP="00F5795D">
            <w:pPr>
              <w:spacing w:before="156" w:after="156"/>
              <w:jc w:val="center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Author/Modifier</w:t>
            </w:r>
          </w:p>
        </w:tc>
        <w:tc>
          <w:tcPr>
            <w:tcW w:w="3175" w:type="dxa"/>
            <w:vMerge w:val="restart"/>
            <w:shd w:val="clear" w:color="auto" w:fill="C8CACE" w:themeFill="accent6" w:themeFillTint="66"/>
          </w:tcPr>
          <w:p w:rsidR="009A20E0" w:rsidRPr="00375F84" w:rsidRDefault="009A20E0" w:rsidP="00F5795D">
            <w:pPr>
              <w:spacing w:before="156" w:after="156"/>
              <w:jc w:val="center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Comments</w:t>
            </w:r>
          </w:p>
        </w:tc>
      </w:tr>
      <w:tr w:rsidR="009A20E0" w:rsidRPr="00375F84" w:rsidTr="00331319">
        <w:tc>
          <w:tcPr>
            <w:tcW w:w="1384" w:type="dxa"/>
            <w:shd w:val="clear" w:color="auto" w:fill="C8CACE" w:themeFill="accent6" w:themeFillTint="66"/>
          </w:tcPr>
          <w:p w:rsidR="009A20E0" w:rsidRPr="00375F84" w:rsidRDefault="009A20E0" w:rsidP="00F5795D">
            <w:pPr>
              <w:spacing w:before="156" w:after="156"/>
              <w:jc w:val="center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Ver</w:t>
            </w:r>
          </w:p>
        </w:tc>
        <w:tc>
          <w:tcPr>
            <w:tcW w:w="1899" w:type="dxa"/>
            <w:shd w:val="clear" w:color="auto" w:fill="C8CACE" w:themeFill="accent6" w:themeFillTint="66"/>
          </w:tcPr>
          <w:p w:rsidR="009A20E0" w:rsidRPr="00375F84" w:rsidRDefault="009A20E0" w:rsidP="00F5795D">
            <w:pPr>
              <w:spacing w:before="156" w:after="156"/>
              <w:jc w:val="center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Date</w:t>
            </w:r>
          </w:p>
        </w:tc>
        <w:tc>
          <w:tcPr>
            <w:tcW w:w="2070" w:type="dxa"/>
            <w:vMerge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</w:p>
        </w:tc>
        <w:tc>
          <w:tcPr>
            <w:tcW w:w="3175" w:type="dxa"/>
            <w:vMerge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</w:p>
        </w:tc>
      </w:tr>
      <w:tr w:rsidR="009A20E0" w:rsidRPr="00375F84" w:rsidTr="00331319">
        <w:tc>
          <w:tcPr>
            <w:tcW w:w="1384" w:type="dxa"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V1.0</w:t>
            </w:r>
          </w:p>
        </w:tc>
        <w:tc>
          <w:tcPr>
            <w:tcW w:w="1899" w:type="dxa"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2013-10-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31</w:t>
            </w:r>
          </w:p>
        </w:tc>
        <w:tc>
          <w:tcPr>
            <w:tcW w:w="2070" w:type="dxa"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Yan Gao</w:t>
            </w:r>
          </w:p>
        </w:tc>
        <w:tc>
          <w:tcPr>
            <w:tcW w:w="3175" w:type="dxa"/>
          </w:tcPr>
          <w:p w:rsidR="009A20E0" w:rsidRPr="00375F84" w:rsidRDefault="009A20E0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初始版本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b/>
                <w:szCs w:val="21"/>
                <w:lang w:eastAsia="zh-CN"/>
              </w:rPr>
            </w:pPr>
            <w:r>
              <w:rPr>
                <w:rFonts w:ascii="Calibri" w:eastAsia="微软雅黑" w:hAnsi="Calibri"/>
                <w:szCs w:val="21"/>
                <w:lang w:eastAsia="zh-CN"/>
              </w:rPr>
              <w:t>V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2</w:t>
            </w:r>
            <w:r>
              <w:rPr>
                <w:rFonts w:ascii="Calibri" w:eastAsia="微软雅黑" w:hAnsi="Calibri"/>
                <w:szCs w:val="21"/>
                <w:lang w:eastAsia="zh-CN"/>
              </w:rPr>
              <w:t>.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0</w:t>
            </w:r>
          </w:p>
        </w:tc>
        <w:tc>
          <w:tcPr>
            <w:tcW w:w="1899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2013-1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2</w:t>
            </w:r>
            <w:r w:rsidRPr="00375F84">
              <w:rPr>
                <w:rFonts w:ascii="Calibri" w:eastAsia="微软雅黑" w:hAnsi="Calibri"/>
                <w:szCs w:val="21"/>
                <w:lang w:eastAsia="zh-CN"/>
              </w:rPr>
              <w:t>-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30</w:t>
            </w:r>
          </w:p>
        </w:tc>
        <w:tc>
          <w:tcPr>
            <w:tcW w:w="2070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Song Qingxin</w:t>
            </w:r>
          </w:p>
        </w:tc>
        <w:tc>
          <w:tcPr>
            <w:tcW w:w="3175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增加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Windows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下操作说明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b/>
                <w:szCs w:val="21"/>
                <w:lang w:eastAsia="zh-CN"/>
              </w:rPr>
            </w:pPr>
            <w:r>
              <w:rPr>
                <w:rFonts w:ascii="Calibri" w:eastAsia="微软雅黑" w:hAnsi="Calibri"/>
                <w:szCs w:val="21"/>
                <w:lang w:eastAsia="zh-CN"/>
              </w:rPr>
              <w:t>V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2</w:t>
            </w:r>
            <w:r>
              <w:rPr>
                <w:rFonts w:ascii="Calibri" w:eastAsia="微软雅黑" w:hAnsi="Calibri"/>
                <w:szCs w:val="21"/>
                <w:lang w:eastAsia="zh-CN"/>
              </w:rPr>
              <w:t>.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1</w:t>
            </w:r>
          </w:p>
        </w:tc>
        <w:tc>
          <w:tcPr>
            <w:tcW w:w="1899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 w:rsidRPr="00375F84">
              <w:rPr>
                <w:rFonts w:ascii="Calibri" w:eastAsia="微软雅黑" w:hAnsi="Calibri"/>
                <w:szCs w:val="21"/>
                <w:lang w:eastAsia="zh-CN"/>
              </w:rPr>
              <w:t>201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4</w:t>
            </w:r>
            <w:r>
              <w:rPr>
                <w:rFonts w:ascii="Calibri" w:eastAsia="微软雅黑" w:hAnsi="Calibri"/>
                <w:szCs w:val="21"/>
                <w:lang w:eastAsia="zh-CN"/>
              </w:rPr>
              <w:t>-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06</w:t>
            </w:r>
            <w:r w:rsidRPr="00375F84">
              <w:rPr>
                <w:rFonts w:ascii="Calibri" w:eastAsia="微软雅黑" w:hAnsi="Calibri"/>
                <w:szCs w:val="21"/>
                <w:lang w:eastAsia="zh-CN"/>
              </w:rPr>
              <w:t>-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23</w:t>
            </w:r>
          </w:p>
        </w:tc>
        <w:tc>
          <w:tcPr>
            <w:tcW w:w="2070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Song Qingxin</w:t>
            </w:r>
          </w:p>
        </w:tc>
        <w:tc>
          <w:tcPr>
            <w:tcW w:w="3175" w:type="dxa"/>
          </w:tcPr>
          <w:p w:rsidR="009A20E0" w:rsidRPr="00375F84" w:rsidRDefault="009A20E0" w:rsidP="00F5795D">
            <w:pPr>
              <w:spacing w:before="156" w:after="156"/>
              <w:rPr>
                <w:rFonts w:ascii="微软雅黑" w:eastAsia="微软雅黑" w:hAnsi="微软雅黑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Windows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下功能增加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C22B5F" w:rsidRDefault="00C22B5F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C22B5F">
              <w:rPr>
                <w:rFonts w:ascii="Calibri" w:eastAsia="微软雅黑" w:hAnsi="Calibri" w:hint="eastAsia"/>
                <w:szCs w:val="21"/>
                <w:lang w:eastAsia="zh-CN"/>
              </w:rPr>
              <w:t>V2.2</w:t>
            </w:r>
          </w:p>
        </w:tc>
        <w:tc>
          <w:tcPr>
            <w:tcW w:w="1899" w:type="dxa"/>
          </w:tcPr>
          <w:p w:rsidR="009A20E0" w:rsidRPr="00C22B5F" w:rsidRDefault="00C22B5F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C22B5F">
              <w:rPr>
                <w:rFonts w:ascii="Calibri" w:eastAsia="微软雅黑" w:hAnsi="Calibri" w:hint="eastAsia"/>
                <w:szCs w:val="21"/>
                <w:lang w:eastAsia="zh-CN"/>
              </w:rPr>
              <w:t>2014-06-27</w:t>
            </w:r>
          </w:p>
        </w:tc>
        <w:tc>
          <w:tcPr>
            <w:tcW w:w="2070" w:type="dxa"/>
          </w:tcPr>
          <w:p w:rsidR="009A20E0" w:rsidRPr="00C22B5F" w:rsidRDefault="00C22B5F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C22B5F">
              <w:rPr>
                <w:rFonts w:ascii="Calibri" w:eastAsia="微软雅黑" w:hAnsi="Calibri" w:hint="eastAsia"/>
                <w:szCs w:val="21"/>
                <w:lang w:eastAsia="zh-CN"/>
              </w:rPr>
              <w:t>Yan Gao</w:t>
            </w:r>
          </w:p>
        </w:tc>
        <w:tc>
          <w:tcPr>
            <w:tcW w:w="3175" w:type="dxa"/>
          </w:tcPr>
          <w:p w:rsidR="00C22B5F" w:rsidRPr="00C22B5F" w:rsidRDefault="00C22B5F" w:rsidP="00C22B5F">
            <w:pPr>
              <w:spacing w:before="156" w:after="156"/>
              <w:ind w:leftChars="176" w:left="352" w:firstLine="0"/>
              <w:rPr>
                <w:rFonts w:ascii="Calibri" w:eastAsia="微软雅黑" w:hAnsi="Calibri"/>
                <w:szCs w:val="21"/>
                <w:lang w:eastAsia="zh-CN"/>
              </w:rPr>
            </w:pPr>
            <w:r w:rsidRPr="00C22B5F">
              <w:rPr>
                <w:rFonts w:ascii="Calibri" w:eastAsia="微软雅黑" w:hAnsi="Calibri" w:hint="eastAsia"/>
                <w:szCs w:val="21"/>
                <w:lang w:eastAsia="zh-CN"/>
              </w:rPr>
              <w:t>Linux</w:t>
            </w:r>
            <w:r w:rsidR="0037094A">
              <w:rPr>
                <w:rFonts w:ascii="Calibri" w:eastAsia="微软雅黑" w:hAnsi="Calibri" w:hint="eastAsia"/>
                <w:szCs w:val="21"/>
                <w:lang w:eastAsia="zh-CN"/>
              </w:rPr>
              <w:t>内容修改，</w:t>
            </w:r>
            <w:r w:rsidRPr="00C22B5F">
              <w:rPr>
                <w:rFonts w:ascii="Calibri" w:eastAsia="微软雅黑" w:hAnsi="Calibri" w:hint="eastAsia"/>
                <w:szCs w:val="21"/>
                <w:lang w:eastAsia="zh-CN"/>
              </w:rPr>
              <w:t>格式调整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A0225C" w:rsidRDefault="00A0225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A0225C">
              <w:rPr>
                <w:rFonts w:ascii="Calibri" w:eastAsia="微软雅黑" w:hAnsi="Calibri" w:hint="eastAsia"/>
                <w:szCs w:val="21"/>
                <w:lang w:eastAsia="zh-CN"/>
              </w:rPr>
              <w:t>V2.3</w:t>
            </w:r>
          </w:p>
        </w:tc>
        <w:tc>
          <w:tcPr>
            <w:tcW w:w="1899" w:type="dxa"/>
          </w:tcPr>
          <w:p w:rsidR="009A20E0" w:rsidRPr="00A0225C" w:rsidRDefault="00A0225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A0225C">
              <w:rPr>
                <w:rFonts w:ascii="Calibri" w:eastAsia="微软雅黑" w:hAnsi="Calibri" w:hint="eastAsia"/>
                <w:szCs w:val="21"/>
                <w:lang w:eastAsia="zh-CN"/>
              </w:rPr>
              <w:t>2014-07-01</w:t>
            </w:r>
          </w:p>
        </w:tc>
        <w:tc>
          <w:tcPr>
            <w:tcW w:w="2070" w:type="dxa"/>
          </w:tcPr>
          <w:p w:rsidR="009A20E0" w:rsidRPr="00A0225C" w:rsidRDefault="00A0225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A0225C">
              <w:rPr>
                <w:rFonts w:ascii="Calibri" w:eastAsia="微软雅黑" w:hAnsi="Calibri" w:hint="eastAsia"/>
                <w:szCs w:val="21"/>
                <w:lang w:eastAsia="zh-CN"/>
              </w:rPr>
              <w:t>Song Qingxin</w:t>
            </w:r>
          </w:p>
        </w:tc>
        <w:tc>
          <w:tcPr>
            <w:tcW w:w="3175" w:type="dxa"/>
          </w:tcPr>
          <w:p w:rsidR="009A20E0" w:rsidRPr="00A0225C" w:rsidRDefault="00A0225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A0225C">
              <w:rPr>
                <w:rFonts w:ascii="Calibri" w:eastAsia="微软雅黑" w:hAnsi="Calibri" w:hint="eastAsia"/>
                <w:szCs w:val="21"/>
                <w:lang w:eastAsia="zh-CN"/>
              </w:rPr>
              <w:t>Windows</w:t>
            </w:r>
            <w:r w:rsidRPr="00A0225C">
              <w:rPr>
                <w:rFonts w:ascii="Calibri" w:eastAsia="微软雅黑" w:hAnsi="Calibri" w:hint="eastAsia"/>
                <w:szCs w:val="21"/>
                <w:lang w:eastAsia="zh-CN"/>
              </w:rPr>
              <w:t>下增加固件更新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B311A4" w:rsidRDefault="00B311A4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B311A4">
              <w:rPr>
                <w:rFonts w:ascii="Calibri" w:eastAsia="微软雅黑" w:hAnsi="Calibri" w:hint="eastAsia"/>
                <w:szCs w:val="21"/>
                <w:lang w:eastAsia="zh-CN"/>
              </w:rPr>
              <w:t>V2.4</w:t>
            </w:r>
          </w:p>
        </w:tc>
        <w:tc>
          <w:tcPr>
            <w:tcW w:w="1899" w:type="dxa"/>
          </w:tcPr>
          <w:p w:rsidR="009A20E0" w:rsidRPr="00B311A4" w:rsidRDefault="00B311A4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B311A4">
              <w:rPr>
                <w:rFonts w:ascii="Calibri" w:eastAsia="微软雅黑" w:hAnsi="Calibri"/>
                <w:szCs w:val="21"/>
                <w:lang w:eastAsia="zh-CN"/>
              </w:rPr>
              <w:t>2014</w:t>
            </w:r>
            <w:r w:rsidRPr="00B311A4">
              <w:rPr>
                <w:rFonts w:ascii="Calibri" w:eastAsia="微软雅黑" w:hAnsi="Calibri" w:hint="eastAsia"/>
                <w:szCs w:val="21"/>
                <w:lang w:eastAsia="zh-CN"/>
              </w:rPr>
              <w:t>-07-11</w:t>
            </w:r>
          </w:p>
        </w:tc>
        <w:tc>
          <w:tcPr>
            <w:tcW w:w="2070" w:type="dxa"/>
          </w:tcPr>
          <w:p w:rsidR="009A20E0" w:rsidRPr="00B311A4" w:rsidRDefault="00B311A4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B311A4">
              <w:rPr>
                <w:rFonts w:ascii="Calibri" w:eastAsia="微软雅黑" w:hAnsi="Calibri" w:hint="eastAsia"/>
                <w:szCs w:val="21"/>
                <w:lang w:eastAsia="zh-CN"/>
              </w:rPr>
              <w:t>Yan Gao</w:t>
            </w:r>
          </w:p>
        </w:tc>
        <w:tc>
          <w:tcPr>
            <w:tcW w:w="3175" w:type="dxa"/>
          </w:tcPr>
          <w:p w:rsidR="009A20E0" w:rsidRPr="00B311A4" w:rsidRDefault="00B311A4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B311A4">
              <w:rPr>
                <w:rFonts w:ascii="Calibri" w:eastAsia="微软雅黑" w:hAnsi="Calibri" w:hint="eastAsia"/>
                <w:szCs w:val="21"/>
                <w:lang w:eastAsia="zh-CN"/>
              </w:rPr>
              <w:t>Linux</w:t>
            </w:r>
            <w:r w:rsidRPr="00B311A4">
              <w:rPr>
                <w:rFonts w:ascii="Calibri" w:eastAsia="微软雅黑" w:hAnsi="Calibri" w:hint="eastAsia"/>
                <w:szCs w:val="21"/>
                <w:lang w:eastAsia="zh-CN"/>
              </w:rPr>
              <w:t>下增加固件更新</w:t>
            </w:r>
          </w:p>
        </w:tc>
      </w:tr>
      <w:tr w:rsidR="009A20E0" w:rsidRPr="00375F84" w:rsidTr="00331319">
        <w:tc>
          <w:tcPr>
            <w:tcW w:w="1384" w:type="dxa"/>
          </w:tcPr>
          <w:p w:rsidR="009A20E0" w:rsidRPr="005351B1" w:rsidRDefault="008169A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5351B1">
              <w:rPr>
                <w:rFonts w:ascii="Calibri" w:eastAsia="微软雅黑" w:hAnsi="Calibri"/>
                <w:szCs w:val="21"/>
                <w:lang w:eastAsia="zh-CN"/>
              </w:rPr>
              <w:t>V</w:t>
            </w:r>
            <w:r w:rsidRPr="005351B1">
              <w:rPr>
                <w:rFonts w:ascii="Calibri" w:eastAsia="微软雅黑" w:hAnsi="Calibri" w:hint="eastAsia"/>
                <w:szCs w:val="21"/>
                <w:lang w:eastAsia="zh-CN"/>
              </w:rPr>
              <w:t>2</w:t>
            </w:r>
            <w:r w:rsidRPr="005351B1">
              <w:rPr>
                <w:rFonts w:ascii="Calibri" w:eastAsia="微软雅黑" w:hAnsi="Calibri"/>
                <w:szCs w:val="21"/>
                <w:lang w:eastAsia="zh-CN"/>
              </w:rPr>
              <w:t>.5</w:t>
            </w:r>
          </w:p>
        </w:tc>
        <w:tc>
          <w:tcPr>
            <w:tcW w:w="1899" w:type="dxa"/>
          </w:tcPr>
          <w:p w:rsidR="009A20E0" w:rsidRPr="005351B1" w:rsidRDefault="008169A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5351B1">
              <w:rPr>
                <w:rFonts w:ascii="Calibri" w:eastAsia="微软雅黑" w:hAnsi="Calibri" w:hint="eastAsia"/>
                <w:szCs w:val="21"/>
                <w:lang w:eastAsia="zh-CN"/>
              </w:rPr>
              <w:t>2014-08-15</w:t>
            </w:r>
          </w:p>
        </w:tc>
        <w:tc>
          <w:tcPr>
            <w:tcW w:w="2070" w:type="dxa"/>
          </w:tcPr>
          <w:p w:rsidR="009A20E0" w:rsidRPr="005351B1" w:rsidRDefault="008169A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5351B1">
              <w:rPr>
                <w:rFonts w:ascii="Calibri" w:eastAsia="微软雅黑" w:hAnsi="Calibri" w:hint="eastAsia"/>
                <w:szCs w:val="21"/>
                <w:lang w:eastAsia="zh-CN"/>
              </w:rPr>
              <w:t>Song Qingxin</w:t>
            </w:r>
          </w:p>
        </w:tc>
        <w:tc>
          <w:tcPr>
            <w:tcW w:w="3175" w:type="dxa"/>
          </w:tcPr>
          <w:p w:rsidR="009A20E0" w:rsidRPr="005351B1" w:rsidRDefault="008169AC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 w:rsidRPr="005351B1">
              <w:rPr>
                <w:rFonts w:ascii="Calibri" w:eastAsia="微软雅黑" w:hAnsi="Calibri" w:hint="eastAsia"/>
                <w:szCs w:val="21"/>
                <w:lang w:eastAsia="zh-CN"/>
              </w:rPr>
              <w:t>Windows</w:t>
            </w:r>
            <w:r w:rsidRPr="005351B1">
              <w:rPr>
                <w:rFonts w:ascii="Calibri" w:eastAsia="微软雅黑" w:hAnsi="Calibri" w:hint="eastAsia"/>
                <w:szCs w:val="21"/>
                <w:lang w:eastAsia="zh-CN"/>
              </w:rPr>
              <w:t>格式</w:t>
            </w:r>
            <w:r w:rsidRPr="005351B1">
              <w:rPr>
                <w:rFonts w:ascii="Calibri" w:eastAsia="微软雅黑" w:hAnsi="Calibri"/>
                <w:szCs w:val="21"/>
                <w:lang w:eastAsia="zh-CN"/>
              </w:rPr>
              <w:t>调整</w:t>
            </w:r>
          </w:p>
        </w:tc>
      </w:tr>
      <w:tr w:rsidR="00A879A7" w:rsidRPr="00375F84" w:rsidTr="00331319">
        <w:tc>
          <w:tcPr>
            <w:tcW w:w="1384" w:type="dxa"/>
          </w:tcPr>
          <w:p w:rsidR="00A879A7" w:rsidRPr="005351B1" w:rsidRDefault="00A879A7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V2.6</w:t>
            </w:r>
          </w:p>
        </w:tc>
        <w:tc>
          <w:tcPr>
            <w:tcW w:w="1899" w:type="dxa"/>
          </w:tcPr>
          <w:p w:rsidR="00A879A7" w:rsidRPr="005351B1" w:rsidRDefault="00A879A7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>
              <w:rPr>
                <w:rFonts w:ascii="Calibri" w:eastAsia="微软雅黑" w:hAnsi="Calibri"/>
                <w:szCs w:val="21"/>
                <w:lang w:eastAsia="zh-CN"/>
              </w:rPr>
              <w:t>2014/9/16</w:t>
            </w:r>
          </w:p>
        </w:tc>
        <w:tc>
          <w:tcPr>
            <w:tcW w:w="2070" w:type="dxa"/>
          </w:tcPr>
          <w:p w:rsidR="00A879A7" w:rsidRPr="005351B1" w:rsidRDefault="00A879A7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Yan Gao</w:t>
            </w:r>
          </w:p>
        </w:tc>
        <w:tc>
          <w:tcPr>
            <w:tcW w:w="3175" w:type="dxa"/>
          </w:tcPr>
          <w:p w:rsidR="00A879A7" w:rsidRDefault="00A879A7" w:rsidP="00F5795D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Linux</w:t>
            </w:r>
            <w:r>
              <w:rPr>
                <w:rFonts w:ascii="Calibri" w:eastAsia="微软雅黑" w:hAnsi="Calibri" w:hint="eastAsia"/>
                <w:szCs w:val="21"/>
                <w:lang w:eastAsia="zh-CN"/>
              </w:rPr>
              <w:t>下驱动发布方式调整</w:t>
            </w:r>
          </w:p>
          <w:p w:rsidR="00A879A7" w:rsidRPr="005351B1" w:rsidRDefault="00986569" w:rsidP="00180B4E">
            <w:pPr>
              <w:spacing w:before="156" w:after="156"/>
              <w:rPr>
                <w:rFonts w:ascii="Calibri" w:eastAsia="微软雅黑" w:hAnsi="Calibri"/>
                <w:szCs w:val="21"/>
                <w:lang w:eastAsia="zh-CN"/>
              </w:rPr>
            </w:pPr>
            <w:r>
              <w:rPr>
                <w:rFonts w:ascii="Calibri" w:eastAsia="微软雅黑" w:hAnsi="Calibri" w:hint="eastAsia"/>
                <w:szCs w:val="21"/>
                <w:lang w:eastAsia="zh-CN"/>
              </w:rPr>
              <w:t>工具参数调整</w:t>
            </w:r>
          </w:p>
        </w:tc>
      </w:tr>
    </w:tbl>
    <w:p w:rsidR="00145D9F" w:rsidRPr="009A20E0" w:rsidRDefault="00145D9F" w:rsidP="00F5795D">
      <w:pPr>
        <w:spacing w:before="156" w:after="156" w:line="240" w:lineRule="auto"/>
        <w:jc w:val="left"/>
        <w:rPr>
          <w:rFonts w:ascii="微软雅黑" w:eastAsia="微软雅黑" w:hAnsi="微软雅黑"/>
          <w:b/>
          <w:sz w:val="22"/>
          <w:szCs w:val="21"/>
          <w:lang w:eastAsia="zh-CN"/>
        </w:rPr>
      </w:pPr>
    </w:p>
    <w:sectPr w:rsidR="00145D9F" w:rsidRPr="009A20E0" w:rsidSect="004D0E62">
      <w:headerReference w:type="default" r:id="rId53"/>
      <w:footerReference w:type="default" r:id="rId54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2CA5" w:rsidRDefault="00D12CA5" w:rsidP="00F5795D">
      <w:pPr>
        <w:spacing w:before="120" w:after="120"/>
      </w:pPr>
      <w:r>
        <w:separator/>
      </w:r>
    </w:p>
  </w:endnote>
  <w:endnote w:type="continuationSeparator" w:id="1">
    <w:p w:rsidR="00D12CA5" w:rsidRDefault="00D12CA5" w:rsidP="00F5795D">
      <w:pPr>
        <w:spacing w:before="120" w:after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ungsuh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88"/>
      <w:gridCol w:w="854"/>
    </w:tblGrid>
    <w:tr w:rsidR="00280A88">
      <w:tc>
        <w:tcPr>
          <w:tcW w:w="4500" w:type="pct"/>
          <w:tcBorders>
            <w:top w:val="single" w:sz="4" w:space="0" w:color="000000" w:themeColor="text1"/>
          </w:tcBorders>
        </w:tcPr>
        <w:p w:rsidR="00280A88" w:rsidRPr="00C320B7" w:rsidRDefault="00280A88" w:rsidP="00702A5F">
          <w:pPr>
            <w:pStyle w:val="a7"/>
            <w:tabs>
              <w:tab w:val="left" w:pos="4245"/>
              <w:tab w:val="right" w:pos="7458"/>
            </w:tabs>
            <w:spacing w:before="120" w:after="120"/>
            <w:rPr>
              <w:lang w:eastAsia="zh-CN"/>
            </w:rPr>
          </w:pPr>
          <w:r w:rsidRPr="00C320B7">
            <w:rPr>
              <w:rFonts w:hint="eastAsia"/>
              <w:lang w:eastAsia="zh-CN"/>
            </w:rPr>
            <w:t>2014</w:t>
          </w:r>
          <w:r w:rsidRPr="00C320B7">
            <w:rPr>
              <w:rFonts w:hint="eastAsia"/>
              <w:lang w:eastAsia="zh-CN"/>
            </w:rPr>
            <w:t>年</w:t>
          </w:r>
          <w:r>
            <w:rPr>
              <w:rFonts w:hint="eastAsia"/>
              <w:lang w:eastAsia="zh-CN"/>
            </w:rPr>
            <w:t>0</w:t>
          </w:r>
          <w:r w:rsidR="00144E48">
            <w:rPr>
              <w:rFonts w:hint="eastAsia"/>
              <w:lang w:eastAsia="zh-CN"/>
            </w:rPr>
            <w:t>9</w:t>
          </w:r>
          <w:r w:rsidRPr="00C320B7">
            <w:rPr>
              <w:rFonts w:hint="eastAsia"/>
              <w:lang w:eastAsia="zh-CN"/>
            </w:rPr>
            <w:t>月</w:t>
          </w:r>
          <w:r w:rsidRPr="00C320B7">
            <w:rPr>
              <w:lang w:eastAsia="zh-CN"/>
            </w:rPr>
            <w:tab/>
          </w:r>
          <w:sdt>
            <w:sdtPr>
              <w:rPr>
                <w:lang w:eastAsia="zh-CN"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C320B7">
                <w:rPr>
                  <w:rFonts w:hint="eastAsia"/>
                  <w:lang w:eastAsia="zh-CN"/>
                </w:rPr>
                <w:t>Shannon Systems</w:t>
              </w:r>
            </w:sdtContent>
          </w:sdt>
          <w:r w:rsidRPr="00C320B7">
            <w:rPr>
              <w:lang w:eastAsia="zh-CN"/>
            </w:rPr>
            <w:t xml:space="preserve"> | </w:t>
          </w:r>
          <w:r w:rsidR="00E06CB6" w:rsidRPr="00C320B7">
            <w:fldChar w:fldCharType="begin"/>
          </w:r>
          <w:r w:rsidRPr="00C320B7">
            <w:rPr>
              <w:lang w:eastAsia="zh-CN"/>
            </w:rPr>
            <w:instrText xml:space="preserve"> STYLEREF  "1"  </w:instrText>
          </w:r>
          <w:r w:rsidR="00144E48">
            <w:fldChar w:fldCharType="separate"/>
          </w:r>
          <w:r w:rsidR="00144E48">
            <w:rPr>
              <w:rFonts w:hint="eastAsia"/>
              <w:noProof/>
              <w:lang w:eastAsia="zh-CN"/>
            </w:rPr>
            <w:t>安装要求</w:t>
          </w:r>
          <w:r w:rsidR="00E06CB6" w:rsidRPr="00C320B7">
            <w:fldChar w:fldCharType="end"/>
          </w:r>
        </w:p>
      </w:tc>
      <w:tc>
        <w:tcPr>
          <w:tcW w:w="500" w:type="pct"/>
          <w:tcBorders>
            <w:top w:val="single" w:sz="4" w:space="0" w:color="7598D9" w:themeColor="accent2"/>
          </w:tcBorders>
          <w:shd w:val="clear" w:color="auto" w:fill="3667C3" w:themeFill="accent2" w:themeFillShade="BF"/>
        </w:tcPr>
        <w:p w:rsidR="00280A88" w:rsidRPr="00600CC2" w:rsidRDefault="00E06CB6" w:rsidP="00F5795D">
          <w:pPr>
            <w:pStyle w:val="a6"/>
            <w:spacing w:before="120" w:after="120"/>
            <w:rPr>
              <w:color w:val="FFFFFF" w:themeColor="background1"/>
            </w:rPr>
          </w:pPr>
          <w:r w:rsidRPr="00E06CB6">
            <w:fldChar w:fldCharType="begin"/>
          </w:r>
          <w:r w:rsidR="00280A88">
            <w:instrText xml:space="preserve"> PAGE   \* MERGEFORMAT </w:instrText>
          </w:r>
          <w:r w:rsidRPr="00E06CB6">
            <w:fldChar w:fldCharType="separate"/>
          </w:r>
          <w:r w:rsidR="00144E48" w:rsidRPr="00144E48">
            <w:rPr>
              <w:noProof/>
              <w:color w:val="FFFFFF" w:themeColor="background1"/>
            </w:rPr>
            <w:t>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280A88" w:rsidRDefault="00280A88" w:rsidP="00F5795D">
    <w:pPr>
      <w:pStyle w:val="a7"/>
      <w:spacing w:before="120" w:after="120"/>
      <w:rPr>
        <w:lang w:eastAsia="zh-C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2CA5" w:rsidRDefault="00D12CA5" w:rsidP="00F5795D">
      <w:pPr>
        <w:spacing w:before="120" w:after="120"/>
      </w:pPr>
      <w:r>
        <w:separator/>
      </w:r>
    </w:p>
  </w:footnote>
  <w:footnote w:type="continuationSeparator" w:id="1">
    <w:p w:rsidR="00D12CA5" w:rsidRDefault="00D12CA5" w:rsidP="00F5795D">
      <w:pPr>
        <w:spacing w:before="120" w:after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0A88" w:rsidRDefault="00280A88" w:rsidP="00777575">
    <w:pPr>
      <w:pStyle w:val="a6"/>
      <w:rPr>
        <w:lang w:eastAsia="zh-CN"/>
      </w:rPr>
    </w:pPr>
    <w:r>
      <w:rPr>
        <w:rFonts w:hint="eastAsia"/>
        <w:lang w:eastAsia="zh-CN"/>
      </w:rPr>
      <w:t>Direct-IO</w:t>
    </w:r>
    <w:r w:rsidRPr="00777575">
      <w:rPr>
        <w:rFonts w:hint="eastAsia"/>
        <w:vertAlign w:val="superscript"/>
        <w:lang w:eastAsia="zh-CN"/>
      </w:rPr>
      <w:t>TM</w:t>
    </w:r>
    <w:r>
      <w:rPr>
        <w:rFonts w:hint="eastAsia"/>
        <w:lang w:eastAsia="zh-CN"/>
      </w:rPr>
      <w:t xml:space="preserve"> PCIe SSD User Guide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AEB838C2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>
    <w:nsid w:val="0A563BBB"/>
    <w:multiLevelType w:val="hybridMultilevel"/>
    <w:tmpl w:val="5C5E0684"/>
    <w:lvl w:ilvl="0" w:tplc="B584139A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9825B0"/>
    <w:multiLevelType w:val="hybridMultilevel"/>
    <w:tmpl w:val="85AED7EC"/>
    <w:lvl w:ilvl="0" w:tplc="232A79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D03FDF"/>
    <w:multiLevelType w:val="hybridMultilevel"/>
    <w:tmpl w:val="126ABF26"/>
    <w:lvl w:ilvl="0" w:tplc="F7A2BF9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8E22D6"/>
    <w:multiLevelType w:val="multilevel"/>
    <w:tmpl w:val="2F56814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6D32FAE"/>
    <w:multiLevelType w:val="hybridMultilevel"/>
    <w:tmpl w:val="AF7213AA"/>
    <w:lvl w:ilvl="0" w:tplc="B584139A">
      <w:start w:val="1"/>
      <w:numFmt w:val="decimal"/>
      <w:lvlText w:val="%1)"/>
      <w:lvlJc w:val="left"/>
      <w:pPr>
        <w:ind w:left="2040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8046C2B"/>
    <w:multiLevelType w:val="multilevel"/>
    <w:tmpl w:val="0AE8B21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3713481"/>
    <w:multiLevelType w:val="hybridMultilevel"/>
    <w:tmpl w:val="FD427F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AE08BF"/>
    <w:multiLevelType w:val="multilevel"/>
    <w:tmpl w:val="19C2A4D4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36150965"/>
    <w:multiLevelType w:val="hybridMultilevel"/>
    <w:tmpl w:val="FE5E13E4"/>
    <w:lvl w:ilvl="0" w:tplc="F7A2BF98">
      <w:start w:val="1"/>
      <w:numFmt w:val="bullet"/>
      <w:lvlText w:val=""/>
      <w:lvlJc w:val="left"/>
      <w:pPr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10">
    <w:nsid w:val="38AD032F"/>
    <w:multiLevelType w:val="multilevel"/>
    <w:tmpl w:val="19C2A4D4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E964F11"/>
    <w:multiLevelType w:val="hybridMultilevel"/>
    <w:tmpl w:val="804A0752"/>
    <w:lvl w:ilvl="0" w:tplc="F7A2BF9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0CE644F"/>
    <w:multiLevelType w:val="multilevel"/>
    <w:tmpl w:val="E4145D32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3">
    <w:nsid w:val="4E1C57FA"/>
    <w:multiLevelType w:val="hybridMultilevel"/>
    <w:tmpl w:val="29A4FFE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202B8B"/>
    <w:multiLevelType w:val="hybridMultilevel"/>
    <w:tmpl w:val="24AE9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BD0034C"/>
    <w:multiLevelType w:val="hybridMultilevel"/>
    <w:tmpl w:val="09FECD54"/>
    <w:lvl w:ilvl="0" w:tplc="9BB87D78">
      <w:start w:val="1"/>
      <w:numFmt w:val="japaneseCounting"/>
      <w:pStyle w:val="1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FF61F4C"/>
    <w:multiLevelType w:val="multilevel"/>
    <w:tmpl w:val="C9B4822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65AE1B44"/>
    <w:multiLevelType w:val="hybridMultilevel"/>
    <w:tmpl w:val="67BCF15E"/>
    <w:lvl w:ilvl="0" w:tplc="63A633B4">
      <w:start w:val="3"/>
      <w:numFmt w:val="decimal"/>
      <w:lvlText w:val="%1)"/>
      <w:lvlJc w:val="left"/>
      <w:pPr>
        <w:ind w:left="20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99B2965"/>
    <w:multiLevelType w:val="hybridMultilevel"/>
    <w:tmpl w:val="B63CC414"/>
    <w:lvl w:ilvl="0" w:tplc="AEB01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9E2D48"/>
    <w:multiLevelType w:val="hybridMultilevel"/>
    <w:tmpl w:val="B308B4A4"/>
    <w:lvl w:ilvl="0" w:tplc="F7A2BF98">
      <w:start w:val="1"/>
      <w:numFmt w:val="bullet"/>
      <w:lvlText w:val="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20">
    <w:nsid w:val="6C61023C"/>
    <w:multiLevelType w:val="hybridMultilevel"/>
    <w:tmpl w:val="D47C3A80"/>
    <w:lvl w:ilvl="0" w:tplc="3B56B5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EEE5E37"/>
    <w:multiLevelType w:val="hybridMultilevel"/>
    <w:tmpl w:val="247402F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DE63B9"/>
    <w:multiLevelType w:val="hybridMultilevel"/>
    <w:tmpl w:val="54CA451E"/>
    <w:lvl w:ilvl="0" w:tplc="232A79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5713FA8"/>
    <w:multiLevelType w:val="multilevel"/>
    <w:tmpl w:val="D42049BA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7C7E3DA1"/>
    <w:multiLevelType w:val="hybridMultilevel"/>
    <w:tmpl w:val="964EB13C"/>
    <w:lvl w:ilvl="0" w:tplc="F7A2BF98">
      <w:start w:val="1"/>
      <w:numFmt w:val="bullet"/>
      <w:lvlText w:val="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25">
    <w:nsid w:val="7E5300E5"/>
    <w:multiLevelType w:val="hybridMultilevel"/>
    <w:tmpl w:val="D47C3A80"/>
    <w:lvl w:ilvl="0" w:tplc="3B56B5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7"/>
  </w:num>
  <w:num w:numId="5">
    <w:abstractNumId w:val="5"/>
  </w:num>
  <w:num w:numId="6">
    <w:abstractNumId w:val="22"/>
  </w:num>
  <w:num w:numId="7">
    <w:abstractNumId w:val="25"/>
  </w:num>
  <w:num w:numId="8">
    <w:abstractNumId w:val="21"/>
  </w:num>
  <w:num w:numId="9">
    <w:abstractNumId w:val="24"/>
  </w:num>
  <w:num w:numId="10">
    <w:abstractNumId w:val="19"/>
  </w:num>
  <w:num w:numId="11">
    <w:abstractNumId w:val="10"/>
  </w:num>
  <w:num w:numId="12">
    <w:abstractNumId w:val="6"/>
  </w:num>
  <w:num w:numId="13">
    <w:abstractNumId w:val="8"/>
  </w:num>
  <w:num w:numId="14">
    <w:abstractNumId w:val="4"/>
  </w:num>
  <w:num w:numId="15">
    <w:abstractNumId w:val="16"/>
  </w:num>
  <w:num w:numId="16">
    <w:abstractNumId w:val="14"/>
  </w:num>
  <w:num w:numId="17">
    <w:abstractNumId w:val="23"/>
  </w:num>
  <w:num w:numId="18">
    <w:abstractNumId w:val="18"/>
  </w:num>
  <w:num w:numId="19">
    <w:abstractNumId w:val="17"/>
  </w:num>
  <w:num w:numId="20">
    <w:abstractNumId w:val="2"/>
  </w:num>
  <w:num w:numId="21">
    <w:abstractNumId w:val="1"/>
  </w:num>
  <w:num w:numId="22">
    <w:abstractNumId w:val="20"/>
  </w:num>
  <w:num w:numId="23">
    <w:abstractNumId w:val="13"/>
  </w:num>
  <w:num w:numId="24">
    <w:abstractNumId w:val="3"/>
  </w:num>
  <w:num w:numId="25">
    <w:abstractNumId w:val="11"/>
  </w:num>
  <w:num w:numId="26">
    <w:abstractNumId w:val="9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attachedTemplate r:id="rId1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>
      <o:colormru v:ext="edit" colors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3A8B"/>
    <w:rsid w:val="00003EE5"/>
    <w:rsid w:val="000055BD"/>
    <w:rsid w:val="0001172B"/>
    <w:rsid w:val="0001239C"/>
    <w:rsid w:val="00016D1F"/>
    <w:rsid w:val="00017E15"/>
    <w:rsid w:val="0002432E"/>
    <w:rsid w:val="00024DE2"/>
    <w:rsid w:val="000264B0"/>
    <w:rsid w:val="000315BC"/>
    <w:rsid w:val="00034790"/>
    <w:rsid w:val="000354AD"/>
    <w:rsid w:val="00035E5F"/>
    <w:rsid w:val="00035F74"/>
    <w:rsid w:val="00037435"/>
    <w:rsid w:val="000412D3"/>
    <w:rsid w:val="0004222C"/>
    <w:rsid w:val="00043CAC"/>
    <w:rsid w:val="00044E02"/>
    <w:rsid w:val="000456BC"/>
    <w:rsid w:val="00047138"/>
    <w:rsid w:val="00056103"/>
    <w:rsid w:val="00062416"/>
    <w:rsid w:val="00062B98"/>
    <w:rsid w:val="00062C68"/>
    <w:rsid w:val="000638E0"/>
    <w:rsid w:val="00065E53"/>
    <w:rsid w:val="00066B9F"/>
    <w:rsid w:val="0006739A"/>
    <w:rsid w:val="0006774F"/>
    <w:rsid w:val="000700C7"/>
    <w:rsid w:val="00070C9C"/>
    <w:rsid w:val="00074387"/>
    <w:rsid w:val="000820AF"/>
    <w:rsid w:val="000841DB"/>
    <w:rsid w:val="000842BB"/>
    <w:rsid w:val="000915D0"/>
    <w:rsid w:val="0009217B"/>
    <w:rsid w:val="00095225"/>
    <w:rsid w:val="000960B2"/>
    <w:rsid w:val="000A0722"/>
    <w:rsid w:val="000A1C3C"/>
    <w:rsid w:val="000A31F5"/>
    <w:rsid w:val="000A4EFE"/>
    <w:rsid w:val="000A6254"/>
    <w:rsid w:val="000A6D62"/>
    <w:rsid w:val="000B1C08"/>
    <w:rsid w:val="000B3594"/>
    <w:rsid w:val="000B4148"/>
    <w:rsid w:val="000B453C"/>
    <w:rsid w:val="000B4C66"/>
    <w:rsid w:val="000B6C6D"/>
    <w:rsid w:val="000C0914"/>
    <w:rsid w:val="000C3BA9"/>
    <w:rsid w:val="000C4573"/>
    <w:rsid w:val="000C4770"/>
    <w:rsid w:val="000D0A78"/>
    <w:rsid w:val="000D1A9A"/>
    <w:rsid w:val="000D29F6"/>
    <w:rsid w:val="000D65D1"/>
    <w:rsid w:val="000E1DDA"/>
    <w:rsid w:val="000E3E30"/>
    <w:rsid w:val="000E436D"/>
    <w:rsid w:val="000F13B9"/>
    <w:rsid w:val="000F5A82"/>
    <w:rsid w:val="000F7B9F"/>
    <w:rsid w:val="001001FC"/>
    <w:rsid w:val="00107A44"/>
    <w:rsid w:val="00110F85"/>
    <w:rsid w:val="00111CDF"/>
    <w:rsid w:val="00113DC1"/>
    <w:rsid w:val="00116341"/>
    <w:rsid w:val="001173C0"/>
    <w:rsid w:val="0012111A"/>
    <w:rsid w:val="00122059"/>
    <w:rsid w:val="00122B90"/>
    <w:rsid w:val="001234D2"/>
    <w:rsid w:val="00124B90"/>
    <w:rsid w:val="00127383"/>
    <w:rsid w:val="0013088E"/>
    <w:rsid w:val="00131A8D"/>
    <w:rsid w:val="00132240"/>
    <w:rsid w:val="00132789"/>
    <w:rsid w:val="0013501F"/>
    <w:rsid w:val="0013662F"/>
    <w:rsid w:val="0013749F"/>
    <w:rsid w:val="00137A2E"/>
    <w:rsid w:val="001401C9"/>
    <w:rsid w:val="00144E48"/>
    <w:rsid w:val="00145D04"/>
    <w:rsid w:val="00145D9F"/>
    <w:rsid w:val="00147222"/>
    <w:rsid w:val="00150B7C"/>
    <w:rsid w:val="00152A5E"/>
    <w:rsid w:val="0015413C"/>
    <w:rsid w:val="00155EBA"/>
    <w:rsid w:val="00160F50"/>
    <w:rsid w:val="00161E4B"/>
    <w:rsid w:val="00163834"/>
    <w:rsid w:val="00164437"/>
    <w:rsid w:val="0016480C"/>
    <w:rsid w:val="00164A88"/>
    <w:rsid w:val="0017028A"/>
    <w:rsid w:val="0017534A"/>
    <w:rsid w:val="00180022"/>
    <w:rsid w:val="00180B4E"/>
    <w:rsid w:val="0018109D"/>
    <w:rsid w:val="00181F0F"/>
    <w:rsid w:val="00183590"/>
    <w:rsid w:val="00183887"/>
    <w:rsid w:val="00183D34"/>
    <w:rsid w:val="0018500D"/>
    <w:rsid w:val="00185045"/>
    <w:rsid w:val="00194253"/>
    <w:rsid w:val="0019426B"/>
    <w:rsid w:val="00196CC5"/>
    <w:rsid w:val="00197DD1"/>
    <w:rsid w:val="001A302A"/>
    <w:rsid w:val="001A6032"/>
    <w:rsid w:val="001B3BF1"/>
    <w:rsid w:val="001B50C8"/>
    <w:rsid w:val="001B56C7"/>
    <w:rsid w:val="001B602A"/>
    <w:rsid w:val="001C0329"/>
    <w:rsid w:val="001C0CB1"/>
    <w:rsid w:val="001C172D"/>
    <w:rsid w:val="001C34D9"/>
    <w:rsid w:val="001C44A8"/>
    <w:rsid w:val="001C4B6A"/>
    <w:rsid w:val="001C5237"/>
    <w:rsid w:val="001C5E0E"/>
    <w:rsid w:val="001C6275"/>
    <w:rsid w:val="001C6289"/>
    <w:rsid w:val="001C6CA5"/>
    <w:rsid w:val="001D6941"/>
    <w:rsid w:val="001E0D85"/>
    <w:rsid w:val="001E1B64"/>
    <w:rsid w:val="001E373D"/>
    <w:rsid w:val="001E6570"/>
    <w:rsid w:val="001E67B3"/>
    <w:rsid w:val="001E776D"/>
    <w:rsid w:val="001E781A"/>
    <w:rsid w:val="001F18A6"/>
    <w:rsid w:val="001F29DA"/>
    <w:rsid w:val="001F2AA0"/>
    <w:rsid w:val="001F372A"/>
    <w:rsid w:val="0020261F"/>
    <w:rsid w:val="002045E9"/>
    <w:rsid w:val="00205DE0"/>
    <w:rsid w:val="002075B2"/>
    <w:rsid w:val="00207981"/>
    <w:rsid w:val="002107C2"/>
    <w:rsid w:val="0021170B"/>
    <w:rsid w:val="002128C3"/>
    <w:rsid w:val="00213ACD"/>
    <w:rsid w:val="00214976"/>
    <w:rsid w:val="00215D45"/>
    <w:rsid w:val="002204AE"/>
    <w:rsid w:val="00220FEC"/>
    <w:rsid w:val="00224CFF"/>
    <w:rsid w:val="00230448"/>
    <w:rsid w:val="002346B8"/>
    <w:rsid w:val="002369E1"/>
    <w:rsid w:val="00236AEF"/>
    <w:rsid w:val="00237323"/>
    <w:rsid w:val="00244911"/>
    <w:rsid w:val="00245ACC"/>
    <w:rsid w:val="00250245"/>
    <w:rsid w:val="002544F3"/>
    <w:rsid w:val="002650D7"/>
    <w:rsid w:val="0026517F"/>
    <w:rsid w:val="00267337"/>
    <w:rsid w:val="002677FE"/>
    <w:rsid w:val="00270642"/>
    <w:rsid w:val="00270D64"/>
    <w:rsid w:val="00272B12"/>
    <w:rsid w:val="00277E5D"/>
    <w:rsid w:val="00280063"/>
    <w:rsid w:val="00280A88"/>
    <w:rsid w:val="00283AE9"/>
    <w:rsid w:val="00284792"/>
    <w:rsid w:val="002849CE"/>
    <w:rsid w:val="002854D1"/>
    <w:rsid w:val="0028643B"/>
    <w:rsid w:val="002925E5"/>
    <w:rsid w:val="00295294"/>
    <w:rsid w:val="002A2466"/>
    <w:rsid w:val="002A3696"/>
    <w:rsid w:val="002A3EFE"/>
    <w:rsid w:val="002A50BF"/>
    <w:rsid w:val="002A6588"/>
    <w:rsid w:val="002B03C0"/>
    <w:rsid w:val="002B20D8"/>
    <w:rsid w:val="002B4762"/>
    <w:rsid w:val="002B55C1"/>
    <w:rsid w:val="002B64B8"/>
    <w:rsid w:val="002B6A21"/>
    <w:rsid w:val="002B7A47"/>
    <w:rsid w:val="002C01A1"/>
    <w:rsid w:val="002C4E14"/>
    <w:rsid w:val="002C5403"/>
    <w:rsid w:val="002C648A"/>
    <w:rsid w:val="002C79A3"/>
    <w:rsid w:val="002D6B05"/>
    <w:rsid w:val="002D7455"/>
    <w:rsid w:val="002D7FFD"/>
    <w:rsid w:val="002E2C82"/>
    <w:rsid w:val="002E7B0B"/>
    <w:rsid w:val="002F065C"/>
    <w:rsid w:val="002F377D"/>
    <w:rsid w:val="002F4622"/>
    <w:rsid w:val="002F48D7"/>
    <w:rsid w:val="003027A6"/>
    <w:rsid w:val="00305953"/>
    <w:rsid w:val="00307DD7"/>
    <w:rsid w:val="0031143F"/>
    <w:rsid w:val="003130C6"/>
    <w:rsid w:val="00313520"/>
    <w:rsid w:val="00313EDE"/>
    <w:rsid w:val="0031400E"/>
    <w:rsid w:val="00315522"/>
    <w:rsid w:val="00315F41"/>
    <w:rsid w:val="00316026"/>
    <w:rsid w:val="00316CAB"/>
    <w:rsid w:val="00317E45"/>
    <w:rsid w:val="00317E61"/>
    <w:rsid w:val="003215C4"/>
    <w:rsid w:val="00321C38"/>
    <w:rsid w:val="00322742"/>
    <w:rsid w:val="00324631"/>
    <w:rsid w:val="00325A47"/>
    <w:rsid w:val="00326F7E"/>
    <w:rsid w:val="00327183"/>
    <w:rsid w:val="0033008F"/>
    <w:rsid w:val="003308F9"/>
    <w:rsid w:val="00331319"/>
    <w:rsid w:val="0033174E"/>
    <w:rsid w:val="003341AA"/>
    <w:rsid w:val="00334697"/>
    <w:rsid w:val="00334C0A"/>
    <w:rsid w:val="0033776A"/>
    <w:rsid w:val="00341836"/>
    <w:rsid w:val="00341EFA"/>
    <w:rsid w:val="003422CF"/>
    <w:rsid w:val="00343A1B"/>
    <w:rsid w:val="00344148"/>
    <w:rsid w:val="003441AD"/>
    <w:rsid w:val="00345E40"/>
    <w:rsid w:val="003536C2"/>
    <w:rsid w:val="00355985"/>
    <w:rsid w:val="0035638F"/>
    <w:rsid w:val="00360E53"/>
    <w:rsid w:val="0036462D"/>
    <w:rsid w:val="0036612C"/>
    <w:rsid w:val="0037030D"/>
    <w:rsid w:val="003708D6"/>
    <w:rsid w:val="0037094A"/>
    <w:rsid w:val="00370EEE"/>
    <w:rsid w:val="00372961"/>
    <w:rsid w:val="00372ACB"/>
    <w:rsid w:val="00375F84"/>
    <w:rsid w:val="0037676C"/>
    <w:rsid w:val="00382BE8"/>
    <w:rsid w:val="00387E36"/>
    <w:rsid w:val="00387F3D"/>
    <w:rsid w:val="0039011F"/>
    <w:rsid w:val="003901D2"/>
    <w:rsid w:val="00390D77"/>
    <w:rsid w:val="00391B3C"/>
    <w:rsid w:val="0039381F"/>
    <w:rsid w:val="003954F4"/>
    <w:rsid w:val="00396315"/>
    <w:rsid w:val="003A05E3"/>
    <w:rsid w:val="003A0856"/>
    <w:rsid w:val="003A2F22"/>
    <w:rsid w:val="003A3794"/>
    <w:rsid w:val="003A3D5B"/>
    <w:rsid w:val="003A4B44"/>
    <w:rsid w:val="003A53B7"/>
    <w:rsid w:val="003A5E81"/>
    <w:rsid w:val="003B01D7"/>
    <w:rsid w:val="003B2188"/>
    <w:rsid w:val="003B302A"/>
    <w:rsid w:val="003B44D6"/>
    <w:rsid w:val="003B49ED"/>
    <w:rsid w:val="003B4DFE"/>
    <w:rsid w:val="003B587C"/>
    <w:rsid w:val="003B7266"/>
    <w:rsid w:val="003C04CA"/>
    <w:rsid w:val="003C26D2"/>
    <w:rsid w:val="003C50F7"/>
    <w:rsid w:val="003C6B50"/>
    <w:rsid w:val="003D0733"/>
    <w:rsid w:val="003D08BA"/>
    <w:rsid w:val="003D282A"/>
    <w:rsid w:val="003D3BBB"/>
    <w:rsid w:val="003D4B4F"/>
    <w:rsid w:val="003D5924"/>
    <w:rsid w:val="003E01EC"/>
    <w:rsid w:val="003E46EE"/>
    <w:rsid w:val="003E4D34"/>
    <w:rsid w:val="003E5C26"/>
    <w:rsid w:val="003E648A"/>
    <w:rsid w:val="003E6ED1"/>
    <w:rsid w:val="003F0BAA"/>
    <w:rsid w:val="003F0F25"/>
    <w:rsid w:val="00400B4C"/>
    <w:rsid w:val="00406A16"/>
    <w:rsid w:val="004070D4"/>
    <w:rsid w:val="00407C2E"/>
    <w:rsid w:val="0041679B"/>
    <w:rsid w:val="00416D0B"/>
    <w:rsid w:val="0042057F"/>
    <w:rsid w:val="00423834"/>
    <w:rsid w:val="004259C8"/>
    <w:rsid w:val="00427280"/>
    <w:rsid w:val="0042778E"/>
    <w:rsid w:val="0043598F"/>
    <w:rsid w:val="00436FC1"/>
    <w:rsid w:val="004410B8"/>
    <w:rsid w:val="004506F8"/>
    <w:rsid w:val="00450DE6"/>
    <w:rsid w:val="0045373D"/>
    <w:rsid w:val="0045398B"/>
    <w:rsid w:val="0045655B"/>
    <w:rsid w:val="00457640"/>
    <w:rsid w:val="00457D64"/>
    <w:rsid w:val="00461FCC"/>
    <w:rsid w:val="004634B1"/>
    <w:rsid w:val="00466084"/>
    <w:rsid w:val="00466532"/>
    <w:rsid w:val="004675DC"/>
    <w:rsid w:val="00470523"/>
    <w:rsid w:val="00471899"/>
    <w:rsid w:val="00472F7D"/>
    <w:rsid w:val="00473EDC"/>
    <w:rsid w:val="00474961"/>
    <w:rsid w:val="0047568F"/>
    <w:rsid w:val="00475AE2"/>
    <w:rsid w:val="00476F2B"/>
    <w:rsid w:val="00477B24"/>
    <w:rsid w:val="00481DEF"/>
    <w:rsid w:val="0048729D"/>
    <w:rsid w:val="0048755D"/>
    <w:rsid w:val="00492550"/>
    <w:rsid w:val="0049311B"/>
    <w:rsid w:val="00493464"/>
    <w:rsid w:val="0049404E"/>
    <w:rsid w:val="004941B6"/>
    <w:rsid w:val="004951E6"/>
    <w:rsid w:val="00495E31"/>
    <w:rsid w:val="004A051C"/>
    <w:rsid w:val="004A0E93"/>
    <w:rsid w:val="004A17B5"/>
    <w:rsid w:val="004A2E3F"/>
    <w:rsid w:val="004A5E60"/>
    <w:rsid w:val="004B0A8A"/>
    <w:rsid w:val="004B29E6"/>
    <w:rsid w:val="004B2F99"/>
    <w:rsid w:val="004B4540"/>
    <w:rsid w:val="004B4ACE"/>
    <w:rsid w:val="004B4BD1"/>
    <w:rsid w:val="004C02B9"/>
    <w:rsid w:val="004C4C55"/>
    <w:rsid w:val="004C6CD6"/>
    <w:rsid w:val="004D0E62"/>
    <w:rsid w:val="004D1B1E"/>
    <w:rsid w:val="004D1EEF"/>
    <w:rsid w:val="004D254B"/>
    <w:rsid w:val="004D4B56"/>
    <w:rsid w:val="004D52AE"/>
    <w:rsid w:val="004D5A8E"/>
    <w:rsid w:val="004D714A"/>
    <w:rsid w:val="004E0A4A"/>
    <w:rsid w:val="004E0AB6"/>
    <w:rsid w:val="004E1168"/>
    <w:rsid w:val="004E1DAD"/>
    <w:rsid w:val="004E4788"/>
    <w:rsid w:val="004E5443"/>
    <w:rsid w:val="004E7A58"/>
    <w:rsid w:val="004F5EFF"/>
    <w:rsid w:val="004F5FD2"/>
    <w:rsid w:val="004F6AA7"/>
    <w:rsid w:val="005012DB"/>
    <w:rsid w:val="005060AD"/>
    <w:rsid w:val="00506E47"/>
    <w:rsid w:val="00507F23"/>
    <w:rsid w:val="00510DEA"/>
    <w:rsid w:val="00511AA6"/>
    <w:rsid w:val="00512156"/>
    <w:rsid w:val="00515CF9"/>
    <w:rsid w:val="00516703"/>
    <w:rsid w:val="00520D04"/>
    <w:rsid w:val="005220D1"/>
    <w:rsid w:val="00522AA5"/>
    <w:rsid w:val="00523A13"/>
    <w:rsid w:val="005244A5"/>
    <w:rsid w:val="00530054"/>
    <w:rsid w:val="00530685"/>
    <w:rsid w:val="00531141"/>
    <w:rsid w:val="005316B5"/>
    <w:rsid w:val="00532385"/>
    <w:rsid w:val="0053424F"/>
    <w:rsid w:val="005351B1"/>
    <w:rsid w:val="005363FB"/>
    <w:rsid w:val="005372A8"/>
    <w:rsid w:val="00537B9D"/>
    <w:rsid w:val="00542B65"/>
    <w:rsid w:val="005439DD"/>
    <w:rsid w:val="005442A1"/>
    <w:rsid w:val="00546E0A"/>
    <w:rsid w:val="00550D0B"/>
    <w:rsid w:val="00552DFD"/>
    <w:rsid w:val="005554BF"/>
    <w:rsid w:val="00555CE6"/>
    <w:rsid w:val="00557088"/>
    <w:rsid w:val="005606E8"/>
    <w:rsid w:val="005617FA"/>
    <w:rsid w:val="00561CEE"/>
    <w:rsid w:val="00562520"/>
    <w:rsid w:val="0056378E"/>
    <w:rsid w:val="00563FD0"/>
    <w:rsid w:val="005661FB"/>
    <w:rsid w:val="005705B2"/>
    <w:rsid w:val="00570B2A"/>
    <w:rsid w:val="00572EF1"/>
    <w:rsid w:val="00575B83"/>
    <w:rsid w:val="005765F8"/>
    <w:rsid w:val="00580E07"/>
    <w:rsid w:val="00584640"/>
    <w:rsid w:val="005861BF"/>
    <w:rsid w:val="005924A6"/>
    <w:rsid w:val="005928CE"/>
    <w:rsid w:val="00597724"/>
    <w:rsid w:val="005A1284"/>
    <w:rsid w:val="005A4E57"/>
    <w:rsid w:val="005A5323"/>
    <w:rsid w:val="005A7149"/>
    <w:rsid w:val="005A7388"/>
    <w:rsid w:val="005A7558"/>
    <w:rsid w:val="005B237B"/>
    <w:rsid w:val="005B2514"/>
    <w:rsid w:val="005B3819"/>
    <w:rsid w:val="005B5435"/>
    <w:rsid w:val="005B7361"/>
    <w:rsid w:val="005B74EA"/>
    <w:rsid w:val="005C0A3B"/>
    <w:rsid w:val="005C4F76"/>
    <w:rsid w:val="005C6295"/>
    <w:rsid w:val="005C6AEA"/>
    <w:rsid w:val="005D0C32"/>
    <w:rsid w:val="005D1123"/>
    <w:rsid w:val="005D56AC"/>
    <w:rsid w:val="005D6643"/>
    <w:rsid w:val="005D701C"/>
    <w:rsid w:val="005D7868"/>
    <w:rsid w:val="005E3429"/>
    <w:rsid w:val="005E6BE6"/>
    <w:rsid w:val="005F0AEE"/>
    <w:rsid w:val="005F0E69"/>
    <w:rsid w:val="005F10D8"/>
    <w:rsid w:val="005F229F"/>
    <w:rsid w:val="005F7A66"/>
    <w:rsid w:val="006008F2"/>
    <w:rsid w:val="006008F3"/>
    <w:rsid w:val="00600CC2"/>
    <w:rsid w:val="0060252E"/>
    <w:rsid w:val="00604E97"/>
    <w:rsid w:val="00610642"/>
    <w:rsid w:val="00611D4F"/>
    <w:rsid w:val="0061338C"/>
    <w:rsid w:val="00614E6D"/>
    <w:rsid w:val="00617AAE"/>
    <w:rsid w:val="006220B7"/>
    <w:rsid w:val="00625AAC"/>
    <w:rsid w:val="00625D0F"/>
    <w:rsid w:val="00626172"/>
    <w:rsid w:val="006268CA"/>
    <w:rsid w:val="00626A73"/>
    <w:rsid w:val="00631072"/>
    <w:rsid w:val="0063258B"/>
    <w:rsid w:val="00634C59"/>
    <w:rsid w:val="00635AD8"/>
    <w:rsid w:val="00636BAA"/>
    <w:rsid w:val="00641E3B"/>
    <w:rsid w:val="006432F1"/>
    <w:rsid w:val="006446F7"/>
    <w:rsid w:val="0064521F"/>
    <w:rsid w:val="00646D12"/>
    <w:rsid w:val="00647CA1"/>
    <w:rsid w:val="00653C12"/>
    <w:rsid w:val="00654EEE"/>
    <w:rsid w:val="00655842"/>
    <w:rsid w:val="00656993"/>
    <w:rsid w:val="00657A21"/>
    <w:rsid w:val="00660B95"/>
    <w:rsid w:val="006613FC"/>
    <w:rsid w:val="00663CD8"/>
    <w:rsid w:val="00664590"/>
    <w:rsid w:val="0066572A"/>
    <w:rsid w:val="00666828"/>
    <w:rsid w:val="00667A69"/>
    <w:rsid w:val="00667D62"/>
    <w:rsid w:val="00671CC8"/>
    <w:rsid w:val="00674320"/>
    <w:rsid w:val="00675259"/>
    <w:rsid w:val="00685375"/>
    <w:rsid w:val="006863A8"/>
    <w:rsid w:val="006878D1"/>
    <w:rsid w:val="006905F0"/>
    <w:rsid w:val="00691E1D"/>
    <w:rsid w:val="00693AFB"/>
    <w:rsid w:val="00694011"/>
    <w:rsid w:val="00694F54"/>
    <w:rsid w:val="0069625F"/>
    <w:rsid w:val="006976E2"/>
    <w:rsid w:val="00697D00"/>
    <w:rsid w:val="006A1FD2"/>
    <w:rsid w:val="006A3043"/>
    <w:rsid w:val="006A6C31"/>
    <w:rsid w:val="006A6CAD"/>
    <w:rsid w:val="006B18F3"/>
    <w:rsid w:val="006B321F"/>
    <w:rsid w:val="006B381F"/>
    <w:rsid w:val="006B394D"/>
    <w:rsid w:val="006B603D"/>
    <w:rsid w:val="006B63F7"/>
    <w:rsid w:val="006B6422"/>
    <w:rsid w:val="006B67A3"/>
    <w:rsid w:val="006B7FBD"/>
    <w:rsid w:val="006C0392"/>
    <w:rsid w:val="006C2F25"/>
    <w:rsid w:val="006C3E8A"/>
    <w:rsid w:val="006C4B2B"/>
    <w:rsid w:val="006C5108"/>
    <w:rsid w:val="006C6905"/>
    <w:rsid w:val="006D1D8B"/>
    <w:rsid w:val="006D37E0"/>
    <w:rsid w:val="006D4CB7"/>
    <w:rsid w:val="006E118D"/>
    <w:rsid w:val="006E24CC"/>
    <w:rsid w:val="006E5A7B"/>
    <w:rsid w:val="006E5C3E"/>
    <w:rsid w:val="006E6484"/>
    <w:rsid w:val="006F1AC4"/>
    <w:rsid w:val="006F2C86"/>
    <w:rsid w:val="006F3DCF"/>
    <w:rsid w:val="006F4117"/>
    <w:rsid w:val="006F427D"/>
    <w:rsid w:val="006F5044"/>
    <w:rsid w:val="00700EB3"/>
    <w:rsid w:val="00702A5F"/>
    <w:rsid w:val="007050F0"/>
    <w:rsid w:val="00705E50"/>
    <w:rsid w:val="00705E59"/>
    <w:rsid w:val="00707C15"/>
    <w:rsid w:val="00707D77"/>
    <w:rsid w:val="007128A4"/>
    <w:rsid w:val="007137E5"/>
    <w:rsid w:val="00713A1C"/>
    <w:rsid w:val="0071474D"/>
    <w:rsid w:val="00715C0D"/>
    <w:rsid w:val="007217B7"/>
    <w:rsid w:val="00722D3B"/>
    <w:rsid w:val="007275C7"/>
    <w:rsid w:val="00731CE3"/>
    <w:rsid w:val="007328C1"/>
    <w:rsid w:val="0073335C"/>
    <w:rsid w:val="00734DA0"/>
    <w:rsid w:val="00735126"/>
    <w:rsid w:val="00746831"/>
    <w:rsid w:val="007521BC"/>
    <w:rsid w:val="00752F5F"/>
    <w:rsid w:val="00754BDA"/>
    <w:rsid w:val="0075697A"/>
    <w:rsid w:val="007613BC"/>
    <w:rsid w:val="00763BE1"/>
    <w:rsid w:val="00764C6B"/>
    <w:rsid w:val="00767E01"/>
    <w:rsid w:val="00770DED"/>
    <w:rsid w:val="007723E0"/>
    <w:rsid w:val="0077310E"/>
    <w:rsid w:val="00774470"/>
    <w:rsid w:val="0077547E"/>
    <w:rsid w:val="00776869"/>
    <w:rsid w:val="00776D78"/>
    <w:rsid w:val="00777575"/>
    <w:rsid w:val="007804B2"/>
    <w:rsid w:val="00781F11"/>
    <w:rsid w:val="007843E5"/>
    <w:rsid w:val="00784FB3"/>
    <w:rsid w:val="00787779"/>
    <w:rsid w:val="00791396"/>
    <w:rsid w:val="00795933"/>
    <w:rsid w:val="007965BA"/>
    <w:rsid w:val="00797593"/>
    <w:rsid w:val="007A0E44"/>
    <w:rsid w:val="007A1440"/>
    <w:rsid w:val="007A2B78"/>
    <w:rsid w:val="007A3544"/>
    <w:rsid w:val="007A6821"/>
    <w:rsid w:val="007A71D0"/>
    <w:rsid w:val="007B2F1A"/>
    <w:rsid w:val="007B6DF8"/>
    <w:rsid w:val="007B7339"/>
    <w:rsid w:val="007B7F96"/>
    <w:rsid w:val="007C280A"/>
    <w:rsid w:val="007C2878"/>
    <w:rsid w:val="007C33A2"/>
    <w:rsid w:val="007C3A83"/>
    <w:rsid w:val="007C56F4"/>
    <w:rsid w:val="007C6201"/>
    <w:rsid w:val="007C7148"/>
    <w:rsid w:val="007D2DA5"/>
    <w:rsid w:val="007D3A60"/>
    <w:rsid w:val="007D3C61"/>
    <w:rsid w:val="007D5570"/>
    <w:rsid w:val="007D5A2B"/>
    <w:rsid w:val="007D7F5A"/>
    <w:rsid w:val="007E300F"/>
    <w:rsid w:val="007E724D"/>
    <w:rsid w:val="007F086A"/>
    <w:rsid w:val="007F1BF2"/>
    <w:rsid w:val="007F2613"/>
    <w:rsid w:val="007F33EF"/>
    <w:rsid w:val="007F548F"/>
    <w:rsid w:val="008005FF"/>
    <w:rsid w:val="0080086D"/>
    <w:rsid w:val="008020FB"/>
    <w:rsid w:val="00803097"/>
    <w:rsid w:val="00804DB8"/>
    <w:rsid w:val="008064C7"/>
    <w:rsid w:val="008074DC"/>
    <w:rsid w:val="00807CC9"/>
    <w:rsid w:val="00810AB1"/>
    <w:rsid w:val="00812F4F"/>
    <w:rsid w:val="008130D9"/>
    <w:rsid w:val="00814EA6"/>
    <w:rsid w:val="0081501A"/>
    <w:rsid w:val="008152B1"/>
    <w:rsid w:val="008169AC"/>
    <w:rsid w:val="00821821"/>
    <w:rsid w:val="00821DD5"/>
    <w:rsid w:val="008227A9"/>
    <w:rsid w:val="0082309F"/>
    <w:rsid w:val="008232BA"/>
    <w:rsid w:val="00824692"/>
    <w:rsid w:val="008260B1"/>
    <w:rsid w:val="00830ABB"/>
    <w:rsid w:val="00832015"/>
    <w:rsid w:val="008320E9"/>
    <w:rsid w:val="00834019"/>
    <w:rsid w:val="0083405E"/>
    <w:rsid w:val="00837FC7"/>
    <w:rsid w:val="00840C81"/>
    <w:rsid w:val="00842190"/>
    <w:rsid w:val="00842F0A"/>
    <w:rsid w:val="008432D2"/>
    <w:rsid w:val="00843DB9"/>
    <w:rsid w:val="008455A1"/>
    <w:rsid w:val="00850C4B"/>
    <w:rsid w:val="008514F5"/>
    <w:rsid w:val="00851B0B"/>
    <w:rsid w:val="008521EC"/>
    <w:rsid w:val="00852C8C"/>
    <w:rsid w:val="0085353F"/>
    <w:rsid w:val="00863472"/>
    <w:rsid w:val="0086388E"/>
    <w:rsid w:val="00864124"/>
    <w:rsid w:val="0086522D"/>
    <w:rsid w:val="0086563C"/>
    <w:rsid w:val="00866823"/>
    <w:rsid w:val="00867077"/>
    <w:rsid w:val="00870717"/>
    <w:rsid w:val="00870F96"/>
    <w:rsid w:val="0087180F"/>
    <w:rsid w:val="008750FF"/>
    <w:rsid w:val="00876E53"/>
    <w:rsid w:val="00877902"/>
    <w:rsid w:val="0088078A"/>
    <w:rsid w:val="00882BCA"/>
    <w:rsid w:val="00882FEF"/>
    <w:rsid w:val="0088429D"/>
    <w:rsid w:val="008857CE"/>
    <w:rsid w:val="008910E1"/>
    <w:rsid w:val="00892A22"/>
    <w:rsid w:val="00892DB5"/>
    <w:rsid w:val="008957FA"/>
    <w:rsid w:val="00895F8D"/>
    <w:rsid w:val="00896931"/>
    <w:rsid w:val="0089786A"/>
    <w:rsid w:val="008A03DA"/>
    <w:rsid w:val="008A7A12"/>
    <w:rsid w:val="008B1A32"/>
    <w:rsid w:val="008B2674"/>
    <w:rsid w:val="008B26BC"/>
    <w:rsid w:val="008B27B4"/>
    <w:rsid w:val="008B37E5"/>
    <w:rsid w:val="008B49F5"/>
    <w:rsid w:val="008B6DD2"/>
    <w:rsid w:val="008C0F0B"/>
    <w:rsid w:val="008C3B89"/>
    <w:rsid w:val="008C3CEE"/>
    <w:rsid w:val="008C3F77"/>
    <w:rsid w:val="008C4786"/>
    <w:rsid w:val="008C74EE"/>
    <w:rsid w:val="008D0101"/>
    <w:rsid w:val="008D03E5"/>
    <w:rsid w:val="008D1AB9"/>
    <w:rsid w:val="008D29D6"/>
    <w:rsid w:val="008D42DB"/>
    <w:rsid w:val="008D5F02"/>
    <w:rsid w:val="008E0C99"/>
    <w:rsid w:val="008E53FE"/>
    <w:rsid w:val="008E619E"/>
    <w:rsid w:val="008E63AC"/>
    <w:rsid w:val="008E683A"/>
    <w:rsid w:val="008E6937"/>
    <w:rsid w:val="008F096B"/>
    <w:rsid w:val="008F09DF"/>
    <w:rsid w:val="008F3AFF"/>
    <w:rsid w:val="008F3B95"/>
    <w:rsid w:val="008F3CF1"/>
    <w:rsid w:val="00900CFD"/>
    <w:rsid w:val="00901A44"/>
    <w:rsid w:val="009026A9"/>
    <w:rsid w:val="00902EEC"/>
    <w:rsid w:val="00906039"/>
    <w:rsid w:val="0091182B"/>
    <w:rsid w:val="0091539E"/>
    <w:rsid w:val="00915849"/>
    <w:rsid w:val="00915DCE"/>
    <w:rsid w:val="0092717A"/>
    <w:rsid w:val="009276E5"/>
    <w:rsid w:val="0093080F"/>
    <w:rsid w:val="00931FFA"/>
    <w:rsid w:val="009329DB"/>
    <w:rsid w:val="00932F3F"/>
    <w:rsid w:val="00941EC3"/>
    <w:rsid w:val="009421F7"/>
    <w:rsid w:val="0094407C"/>
    <w:rsid w:val="00945F7D"/>
    <w:rsid w:val="0094713C"/>
    <w:rsid w:val="00951338"/>
    <w:rsid w:val="009514DF"/>
    <w:rsid w:val="00954C4D"/>
    <w:rsid w:val="00955AAF"/>
    <w:rsid w:val="00955EE0"/>
    <w:rsid w:val="00960073"/>
    <w:rsid w:val="00963A38"/>
    <w:rsid w:val="009678F2"/>
    <w:rsid w:val="00967C16"/>
    <w:rsid w:val="00973F9A"/>
    <w:rsid w:val="00974199"/>
    <w:rsid w:val="00975531"/>
    <w:rsid w:val="00975CE3"/>
    <w:rsid w:val="00977384"/>
    <w:rsid w:val="009817B0"/>
    <w:rsid w:val="00983ADE"/>
    <w:rsid w:val="00984832"/>
    <w:rsid w:val="00985066"/>
    <w:rsid w:val="00985ABC"/>
    <w:rsid w:val="00986569"/>
    <w:rsid w:val="00987E36"/>
    <w:rsid w:val="009922BA"/>
    <w:rsid w:val="00992FB2"/>
    <w:rsid w:val="00993276"/>
    <w:rsid w:val="0099334A"/>
    <w:rsid w:val="00994214"/>
    <w:rsid w:val="009944F1"/>
    <w:rsid w:val="00994D43"/>
    <w:rsid w:val="0099524A"/>
    <w:rsid w:val="009965E9"/>
    <w:rsid w:val="0099723B"/>
    <w:rsid w:val="009A0EC5"/>
    <w:rsid w:val="009A20E0"/>
    <w:rsid w:val="009A2D58"/>
    <w:rsid w:val="009A3884"/>
    <w:rsid w:val="009A3CB8"/>
    <w:rsid w:val="009A46F7"/>
    <w:rsid w:val="009A657A"/>
    <w:rsid w:val="009A6DA3"/>
    <w:rsid w:val="009B1051"/>
    <w:rsid w:val="009B23FA"/>
    <w:rsid w:val="009B25B6"/>
    <w:rsid w:val="009B7527"/>
    <w:rsid w:val="009C69A1"/>
    <w:rsid w:val="009D39B4"/>
    <w:rsid w:val="009D56CF"/>
    <w:rsid w:val="009D5CB7"/>
    <w:rsid w:val="009D719B"/>
    <w:rsid w:val="009D7A81"/>
    <w:rsid w:val="009E1E72"/>
    <w:rsid w:val="009E27E9"/>
    <w:rsid w:val="009E2C36"/>
    <w:rsid w:val="009F107C"/>
    <w:rsid w:val="009F3E80"/>
    <w:rsid w:val="009F43C9"/>
    <w:rsid w:val="009F4A34"/>
    <w:rsid w:val="009F4C6F"/>
    <w:rsid w:val="009F5DCF"/>
    <w:rsid w:val="00A01DDF"/>
    <w:rsid w:val="00A0225C"/>
    <w:rsid w:val="00A0395A"/>
    <w:rsid w:val="00A05026"/>
    <w:rsid w:val="00A07C2D"/>
    <w:rsid w:val="00A10002"/>
    <w:rsid w:val="00A17F4D"/>
    <w:rsid w:val="00A24D87"/>
    <w:rsid w:val="00A25133"/>
    <w:rsid w:val="00A25BB2"/>
    <w:rsid w:val="00A26EB3"/>
    <w:rsid w:val="00A27BA6"/>
    <w:rsid w:val="00A301C6"/>
    <w:rsid w:val="00A3078A"/>
    <w:rsid w:val="00A31060"/>
    <w:rsid w:val="00A31C19"/>
    <w:rsid w:val="00A324B4"/>
    <w:rsid w:val="00A348A5"/>
    <w:rsid w:val="00A359FA"/>
    <w:rsid w:val="00A427EB"/>
    <w:rsid w:val="00A430E9"/>
    <w:rsid w:val="00A43732"/>
    <w:rsid w:val="00A45876"/>
    <w:rsid w:val="00A54010"/>
    <w:rsid w:val="00A570B6"/>
    <w:rsid w:val="00A57895"/>
    <w:rsid w:val="00A57DC9"/>
    <w:rsid w:val="00A63C57"/>
    <w:rsid w:val="00A64181"/>
    <w:rsid w:val="00A643C0"/>
    <w:rsid w:val="00A66035"/>
    <w:rsid w:val="00A66A82"/>
    <w:rsid w:val="00A674D9"/>
    <w:rsid w:val="00A72770"/>
    <w:rsid w:val="00A72784"/>
    <w:rsid w:val="00A74635"/>
    <w:rsid w:val="00A75383"/>
    <w:rsid w:val="00A76539"/>
    <w:rsid w:val="00A76FCC"/>
    <w:rsid w:val="00A778FF"/>
    <w:rsid w:val="00A80D31"/>
    <w:rsid w:val="00A8227A"/>
    <w:rsid w:val="00A82654"/>
    <w:rsid w:val="00A83F48"/>
    <w:rsid w:val="00A870D4"/>
    <w:rsid w:val="00A87928"/>
    <w:rsid w:val="00A879A7"/>
    <w:rsid w:val="00A90232"/>
    <w:rsid w:val="00A91ECA"/>
    <w:rsid w:val="00A93F65"/>
    <w:rsid w:val="00A943B9"/>
    <w:rsid w:val="00AA1D7F"/>
    <w:rsid w:val="00AA2128"/>
    <w:rsid w:val="00AA52A4"/>
    <w:rsid w:val="00AA5596"/>
    <w:rsid w:val="00AA5BFA"/>
    <w:rsid w:val="00AB0301"/>
    <w:rsid w:val="00AB096E"/>
    <w:rsid w:val="00AB0FEC"/>
    <w:rsid w:val="00AB21F7"/>
    <w:rsid w:val="00AB296C"/>
    <w:rsid w:val="00AB43F9"/>
    <w:rsid w:val="00AB45AC"/>
    <w:rsid w:val="00AB572E"/>
    <w:rsid w:val="00AB645F"/>
    <w:rsid w:val="00AB7C9C"/>
    <w:rsid w:val="00AC0036"/>
    <w:rsid w:val="00AC0125"/>
    <w:rsid w:val="00AC3523"/>
    <w:rsid w:val="00AC43E0"/>
    <w:rsid w:val="00AC5AC8"/>
    <w:rsid w:val="00AC64DE"/>
    <w:rsid w:val="00AC6982"/>
    <w:rsid w:val="00AC6B04"/>
    <w:rsid w:val="00AC7F7C"/>
    <w:rsid w:val="00AD069E"/>
    <w:rsid w:val="00AD12D2"/>
    <w:rsid w:val="00AD3773"/>
    <w:rsid w:val="00AD4DF4"/>
    <w:rsid w:val="00AD65EE"/>
    <w:rsid w:val="00AD6F44"/>
    <w:rsid w:val="00AE08F2"/>
    <w:rsid w:val="00AE1376"/>
    <w:rsid w:val="00AE1A6C"/>
    <w:rsid w:val="00AE1CD1"/>
    <w:rsid w:val="00AE2A30"/>
    <w:rsid w:val="00AE5ADA"/>
    <w:rsid w:val="00AE71BE"/>
    <w:rsid w:val="00AF03F5"/>
    <w:rsid w:val="00AF116F"/>
    <w:rsid w:val="00AF1E14"/>
    <w:rsid w:val="00B00B4A"/>
    <w:rsid w:val="00B02399"/>
    <w:rsid w:val="00B02447"/>
    <w:rsid w:val="00B02929"/>
    <w:rsid w:val="00B03237"/>
    <w:rsid w:val="00B039F7"/>
    <w:rsid w:val="00B060FE"/>
    <w:rsid w:val="00B062FC"/>
    <w:rsid w:val="00B07B63"/>
    <w:rsid w:val="00B119A1"/>
    <w:rsid w:val="00B126B8"/>
    <w:rsid w:val="00B12A96"/>
    <w:rsid w:val="00B13725"/>
    <w:rsid w:val="00B14B16"/>
    <w:rsid w:val="00B15D12"/>
    <w:rsid w:val="00B211F2"/>
    <w:rsid w:val="00B21819"/>
    <w:rsid w:val="00B2195F"/>
    <w:rsid w:val="00B24901"/>
    <w:rsid w:val="00B274FC"/>
    <w:rsid w:val="00B311A4"/>
    <w:rsid w:val="00B3302E"/>
    <w:rsid w:val="00B33546"/>
    <w:rsid w:val="00B33B5A"/>
    <w:rsid w:val="00B34919"/>
    <w:rsid w:val="00B35096"/>
    <w:rsid w:val="00B41030"/>
    <w:rsid w:val="00B42BB0"/>
    <w:rsid w:val="00B46BE2"/>
    <w:rsid w:val="00B47199"/>
    <w:rsid w:val="00B525CE"/>
    <w:rsid w:val="00B60739"/>
    <w:rsid w:val="00B60D10"/>
    <w:rsid w:val="00B616EA"/>
    <w:rsid w:val="00B61F62"/>
    <w:rsid w:val="00B62187"/>
    <w:rsid w:val="00B63577"/>
    <w:rsid w:val="00B651FA"/>
    <w:rsid w:val="00B67000"/>
    <w:rsid w:val="00B6755D"/>
    <w:rsid w:val="00B67903"/>
    <w:rsid w:val="00B74325"/>
    <w:rsid w:val="00B74F71"/>
    <w:rsid w:val="00B773B8"/>
    <w:rsid w:val="00B82829"/>
    <w:rsid w:val="00B82E69"/>
    <w:rsid w:val="00B85A25"/>
    <w:rsid w:val="00B86FCE"/>
    <w:rsid w:val="00B92875"/>
    <w:rsid w:val="00B95DBD"/>
    <w:rsid w:val="00B97971"/>
    <w:rsid w:val="00BA1680"/>
    <w:rsid w:val="00BA3D66"/>
    <w:rsid w:val="00BA69CB"/>
    <w:rsid w:val="00BB06E1"/>
    <w:rsid w:val="00BB0F09"/>
    <w:rsid w:val="00BB11D2"/>
    <w:rsid w:val="00BB238F"/>
    <w:rsid w:val="00BB241B"/>
    <w:rsid w:val="00BB465A"/>
    <w:rsid w:val="00BC0EE6"/>
    <w:rsid w:val="00BC2B33"/>
    <w:rsid w:val="00BC2FCB"/>
    <w:rsid w:val="00BC3BC5"/>
    <w:rsid w:val="00BC52B6"/>
    <w:rsid w:val="00BC5E90"/>
    <w:rsid w:val="00BC726F"/>
    <w:rsid w:val="00BD0587"/>
    <w:rsid w:val="00BD0AB4"/>
    <w:rsid w:val="00BD0F42"/>
    <w:rsid w:val="00BD1108"/>
    <w:rsid w:val="00BD5023"/>
    <w:rsid w:val="00BD6076"/>
    <w:rsid w:val="00BE218E"/>
    <w:rsid w:val="00BE414B"/>
    <w:rsid w:val="00BF28FB"/>
    <w:rsid w:val="00BF3291"/>
    <w:rsid w:val="00BF33E0"/>
    <w:rsid w:val="00BF52A1"/>
    <w:rsid w:val="00BF6422"/>
    <w:rsid w:val="00BF74EE"/>
    <w:rsid w:val="00C014E2"/>
    <w:rsid w:val="00C028FC"/>
    <w:rsid w:val="00C07B3B"/>
    <w:rsid w:val="00C12248"/>
    <w:rsid w:val="00C13359"/>
    <w:rsid w:val="00C13777"/>
    <w:rsid w:val="00C1426D"/>
    <w:rsid w:val="00C148BB"/>
    <w:rsid w:val="00C1518F"/>
    <w:rsid w:val="00C159AB"/>
    <w:rsid w:val="00C15EC7"/>
    <w:rsid w:val="00C22B5F"/>
    <w:rsid w:val="00C22E39"/>
    <w:rsid w:val="00C2437D"/>
    <w:rsid w:val="00C264F9"/>
    <w:rsid w:val="00C27481"/>
    <w:rsid w:val="00C308DF"/>
    <w:rsid w:val="00C320B7"/>
    <w:rsid w:val="00C3340E"/>
    <w:rsid w:val="00C36439"/>
    <w:rsid w:val="00C365D9"/>
    <w:rsid w:val="00C36B78"/>
    <w:rsid w:val="00C3726D"/>
    <w:rsid w:val="00C40F6C"/>
    <w:rsid w:val="00C47591"/>
    <w:rsid w:val="00C51071"/>
    <w:rsid w:val="00C51A03"/>
    <w:rsid w:val="00C51B97"/>
    <w:rsid w:val="00C52BC0"/>
    <w:rsid w:val="00C54B8A"/>
    <w:rsid w:val="00C5532A"/>
    <w:rsid w:val="00C55556"/>
    <w:rsid w:val="00C56173"/>
    <w:rsid w:val="00C57BF3"/>
    <w:rsid w:val="00C61359"/>
    <w:rsid w:val="00C616FB"/>
    <w:rsid w:val="00C65294"/>
    <w:rsid w:val="00C670B2"/>
    <w:rsid w:val="00C73FA1"/>
    <w:rsid w:val="00C744A6"/>
    <w:rsid w:val="00C74A1E"/>
    <w:rsid w:val="00C75CCD"/>
    <w:rsid w:val="00C773DB"/>
    <w:rsid w:val="00C7744A"/>
    <w:rsid w:val="00C77EA7"/>
    <w:rsid w:val="00C77FA2"/>
    <w:rsid w:val="00C817E1"/>
    <w:rsid w:val="00C819E8"/>
    <w:rsid w:val="00C82F93"/>
    <w:rsid w:val="00C91587"/>
    <w:rsid w:val="00C94316"/>
    <w:rsid w:val="00C94390"/>
    <w:rsid w:val="00CA19AE"/>
    <w:rsid w:val="00CA2FE8"/>
    <w:rsid w:val="00CA3585"/>
    <w:rsid w:val="00CB36D9"/>
    <w:rsid w:val="00CB402C"/>
    <w:rsid w:val="00CB49F4"/>
    <w:rsid w:val="00CB6F1B"/>
    <w:rsid w:val="00CC1D37"/>
    <w:rsid w:val="00CC2191"/>
    <w:rsid w:val="00CC35EC"/>
    <w:rsid w:val="00CC4315"/>
    <w:rsid w:val="00CD0F04"/>
    <w:rsid w:val="00CD1BF0"/>
    <w:rsid w:val="00CD21F1"/>
    <w:rsid w:val="00CD2755"/>
    <w:rsid w:val="00CD3A8B"/>
    <w:rsid w:val="00CD4133"/>
    <w:rsid w:val="00CD5652"/>
    <w:rsid w:val="00CD56A3"/>
    <w:rsid w:val="00CD6693"/>
    <w:rsid w:val="00CE1D27"/>
    <w:rsid w:val="00CE3EAC"/>
    <w:rsid w:val="00CE7CA9"/>
    <w:rsid w:val="00CF6050"/>
    <w:rsid w:val="00CF6F54"/>
    <w:rsid w:val="00CF7FF2"/>
    <w:rsid w:val="00D01A7D"/>
    <w:rsid w:val="00D0245C"/>
    <w:rsid w:val="00D033A2"/>
    <w:rsid w:val="00D03EF3"/>
    <w:rsid w:val="00D055E5"/>
    <w:rsid w:val="00D061A1"/>
    <w:rsid w:val="00D06497"/>
    <w:rsid w:val="00D07764"/>
    <w:rsid w:val="00D10026"/>
    <w:rsid w:val="00D106E9"/>
    <w:rsid w:val="00D12CA5"/>
    <w:rsid w:val="00D164C8"/>
    <w:rsid w:val="00D20C34"/>
    <w:rsid w:val="00D23B5A"/>
    <w:rsid w:val="00D24B7F"/>
    <w:rsid w:val="00D24FCC"/>
    <w:rsid w:val="00D26DE0"/>
    <w:rsid w:val="00D26E61"/>
    <w:rsid w:val="00D315CA"/>
    <w:rsid w:val="00D3161C"/>
    <w:rsid w:val="00D352FE"/>
    <w:rsid w:val="00D366E1"/>
    <w:rsid w:val="00D36C40"/>
    <w:rsid w:val="00D42AFA"/>
    <w:rsid w:val="00D42CBB"/>
    <w:rsid w:val="00D436B2"/>
    <w:rsid w:val="00D464BB"/>
    <w:rsid w:val="00D50A40"/>
    <w:rsid w:val="00D50D3E"/>
    <w:rsid w:val="00D50D60"/>
    <w:rsid w:val="00D50EB9"/>
    <w:rsid w:val="00D5185B"/>
    <w:rsid w:val="00D537E3"/>
    <w:rsid w:val="00D565D8"/>
    <w:rsid w:val="00D5670E"/>
    <w:rsid w:val="00D56F89"/>
    <w:rsid w:val="00D57DE5"/>
    <w:rsid w:val="00D57F5F"/>
    <w:rsid w:val="00D608E9"/>
    <w:rsid w:val="00D6235F"/>
    <w:rsid w:val="00D64C16"/>
    <w:rsid w:val="00D73FB7"/>
    <w:rsid w:val="00D74959"/>
    <w:rsid w:val="00D74E20"/>
    <w:rsid w:val="00D80AAD"/>
    <w:rsid w:val="00D838A2"/>
    <w:rsid w:val="00D83EC8"/>
    <w:rsid w:val="00D848D4"/>
    <w:rsid w:val="00D86F53"/>
    <w:rsid w:val="00D87591"/>
    <w:rsid w:val="00D933AC"/>
    <w:rsid w:val="00D93B3A"/>
    <w:rsid w:val="00D96C59"/>
    <w:rsid w:val="00DA0EDA"/>
    <w:rsid w:val="00DA369B"/>
    <w:rsid w:val="00DA44E3"/>
    <w:rsid w:val="00DA46E6"/>
    <w:rsid w:val="00DA7BA1"/>
    <w:rsid w:val="00DB078E"/>
    <w:rsid w:val="00DB1E9A"/>
    <w:rsid w:val="00DB4322"/>
    <w:rsid w:val="00DB5E47"/>
    <w:rsid w:val="00DB6335"/>
    <w:rsid w:val="00DB63EE"/>
    <w:rsid w:val="00DB6CEE"/>
    <w:rsid w:val="00DC21EE"/>
    <w:rsid w:val="00DC222F"/>
    <w:rsid w:val="00DC6482"/>
    <w:rsid w:val="00DC6493"/>
    <w:rsid w:val="00DC6DCE"/>
    <w:rsid w:val="00DC7DD4"/>
    <w:rsid w:val="00DD4E4C"/>
    <w:rsid w:val="00DD7AFC"/>
    <w:rsid w:val="00DD7B3D"/>
    <w:rsid w:val="00DE1F55"/>
    <w:rsid w:val="00DE3321"/>
    <w:rsid w:val="00DE3F80"/>
    <w:rsid w:val="00DE4AFD"/>
    <w:rsid w:val="00DF06A5"/>
    <w:rsid w:val="00DF2ACF"/>
    <w:rsid w:val="00DF5CE2"/>
    <w:rsid w:val="00E022F8"/>
    <w:rsid w:val="00E04192"/>
    <w:rsid w:val="00E0660A"/>
    <w:rsid w:val="00E06CB6"/>
    <w:rsid w:val="00E129E7"/>
    <w:rsid w:val="00E1572E"/>
    <w:rsid w:val="00E1779A"/>
    <w:rsid w:val="00E20822"/>
    <w:rsid w:val="00E222C2"/>
    <w:rsid w:val="00E231AF"/>
    <w:rsid w:val="00E2399A"/>
    <w:rsid w:val="00E24562"/>
    <w:rsid w:val="00E2509B"/>
    <w:rsid w:val="00E25958"/>
    <w:rsid w:val="00E33821"/>
    <w:rsid w:val="00E338E4"/>
    <w:rsid w:val="00E341D2"/>
    <w:rsid w:val="00E343EB"/>
    <w:rsid w:val="00E41EE0"/>
    <w:rsid w:val="00E42D61"/>
    <w:rsid w:val="00E47DD5"/>
    <w:rsid w:val="00E517A9"/>
    <w:rsid w:val="00E52B09"/>
    <w:rsid w:val="00E52C6A"/>
    <w:rsid w:val="00E555F1"/>
    <w:rsid w:val="00E55855"/>
    <w:rsid w:val="00E5728D"/>
    <w:rsid w:val="00E61FBE"/>
    <w:rsid w:val="00E62841"/>
    <w:rsid w:val="00E65683"/>
    <w:rsid w:val="00E65A3F"/>
    <w:rsid w:val="00E70AB8"/>
    <w:rsid w:val="00E71100"/>
    <w:rsid w:val="00E71C65"/>
    <w:rsid w:val="00E73C08"/>
    <w:rsid w:val="00E77B83"/>
    <w:rsid w:val="00E77D97"/>
    <w:rsid w:val="00E80FAC"/>
    <w:rsid w:val="00E838C7"/>
    <w:rsid w:val="00E904BB"/>
    <w:rsid w:val="00E90BB9"/>
    <w:rsid w:val="00E90BCA"/>
    <w:rsid w:val="00E94A2A"/>
    <w:rsid w:val="00E97C2A"/>
    <w:rsid w:val="00EA0474"/>
    <w:rsid w:val="00EA1AC9"/>
    <w:rsid w:val="00EA32C3"/>
    <w:rsid w:val="00EA565F"/>
    <w:rsid w:val="00EA74AE"/>
    <w:rsid w:val="00EB0AFD"/>
    <w:rsid w:val="00EB1099"/>
    <w:rsid w:val="00EB3B6B"/>
    <w:rsid w:val="00EB469A"/>
    <w:rsid w:val="00EB621C"/>
    <w:rsid w:val="00EC06C0"/>
    <w:rsid w:val="00EC335F"/>
    <w:rsid w:val="00EC3B9F"/>
    <w:rsid w:val="00EC502F"/>
    <w:rsid w:val="00EC6A60"/>
    <w:rsid w:val="00EC7AD5"/>
    <w:rsid w:val="00ED13F4"/>
    <w:rsid w:val="00ED237C"/>
    <w:rsid w:val="00ED30A6"/>
    <w:rsid w:val="00ED3946"/>
    <w:rsid w:val="00ED3F26"/>
    <w:rsid w:val="00ED51ED"/>
    <w:rsid w:val="00EE40B6"/>
    <w:rsid w:val="00EE50C2"/>
    <w:rsid w:val="00EE6B71"/>
    <w:rsid w:val="00EE75E3"/>
    <w:rsid w:val="00EE787A"/>
    <w:rsid w:val="00EF03AA"/>
    <w:rsid w:val="00EF0C11"/>
    <w:rsid w:val="00EF10C7"/>
    <w:rsid w:val="00EF1A18"/>
    <w:rsid w:val="00EF26FC"/>
    <w:rsid w:val="00EF639C"/>
    <w:rsid w:val="00EF68D7"/>
    <w:rsid w:val="00F032D4"/>
    <w:rsid w:val="00F04A60"/>
    <w:rsid w:val="00F05C09"/>
    <w:rsid w:val="00F06CB6"/>
    <w:rsid w:val="00F1027F"/>
    <w:rsid w:val="00F10400"/>
    <w:rsid w:val="00F10767"/>
    <w:rsid w:val="00F146D7"/>
    <w:rsid w:val="00F16469"/>
    <w:rsid w:val="00F17F19"/>
    <w:rsid w:val="00F20BCF"/>
    <w:rsid w:val="00F22A14"/>
    <w:rsid w:val="00F24B56"/>
    <w:rsid w:val="00F26754"/>
    <w:rsid w:val="00F27290"/>
    <w:rsid w:val="00F27A7E"/>
    <w:rsid w:val="00F27B4C"/>
    <w:rsid w:val="00F333F3"/>
    <w:rsid w:val="00F33E7E"/>
    <w:rsid w:val="00F35226"/>
    <w:rsid w:val="00F36282"/>
    <w:rsid w:val="00F419F4"/>
    <w:rsid w:val="00F4462E"/>
    <w:rsid w:val="00F44867"/>
    <w:rsid w:val="00F46ED3"/>
    <w:rsid w:val="00F473B2"/>
    <w:rsid w:val="00F474CB"/>
    <w:rsid w:val="00F5171D"/>
    <w:rsid w:val="00F521AD"/>
    <w:rsid w:val="00F57479"/>
    <w:rsid w:val="00F5795D"/>
    <w:rsid w:val="00F57986"/>
    <w:rsid w:val="00F61A17"/>
    <w:rsid w:val="00F62E37"/>
    <w:rsid w:val="00F65A1C"/>
    <w:rsid w:val="00F66193"/>
    <w:rsid w:val="00F663BD"/>
    <w:rsid w:val="00F66EFB"/>
    <w:rsid w:val="00F715BC"/>
    <w:rsid w:val="00F718FE"/>
    <w:rsid w:val="00F71A32"/>
    <w:rsid w:val="00F71AB7"/>
    <w:rsid w:val="00F71ACD"/>
    <w:rsid w:val="00F71AD4"/>
    <w:rsid w:val="00F764CE"/>
    <w:rsid w:val="00F7696E"/>
    <w:rsid w:val="00F801E7"/>
    <w:rsid w:val="00F80865"/>
    <w:rsid w:val="00F81740"/>
    <w:rsid w:val="00F82892"/>
    <w:rsid w:val="00F82BFF"/>
    <w:rsid w:val="00F92A2C"/>
    <w:rsid w:val="00F963AE"/>
    <w:rsid w:val="00F97A17"/>
    <w:rsid w:val="00F97E5A"/>
    <w:rsid w:val="00FA0555"/>
    <w:rsid w:val="00FA0710"/>
    <w:rsid w:val="00FA3E38"/>
    <w:rsid w:val="00FA42D6"/>
    <w:rsid w:val="00FA6262"/>
    <w:rsid w:val="00FA706D"/>
    <w:rsid w:val="00FB0F06"/>
    <w:rsid w:val="00FB1F30"/>
    <w:rsid w:val="00FB2398"/>
    <w:rsid w:val="00FB2A16"/>
    <w:rsid w:val="00FB326F"/>
    <w:rsid w:val="00FB3CAC"/>
    <w:rsid w:val="00FC0359"/>
    <w:rsid w:val="00FC1B36"/>
    <w:rsid w:val="00FC3EBF"/>
    <w:rsid w:val="00FC45C2"/>
    <w:rsid w:val="00FC483C"/>
    <w:rsid w:val="00FC5E20"/>
    <w:rsid w:val="00FD1D4B"/>
    <w:rsid w:val="00FD2F4F"/>
    <w:rsid w:val="00FD454D"/>
    <w:rsid w:val="00FE37A4"/>
    <w:rsid w:val="00FE4799"/>
    <w:rsid w:val="00FE6AB5"/>
    <w:rsid w:val="00FF324A"/>
    <w:rsid w:val="00FF4C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ru v:ext="edit" colors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ECA"/>
  </w:style>
  <w:style w:type="paragraph" w:styleId="10">
    <w:name w:val="heading 1"/>
    <w:basedOn w:val="a"/>
    <w:next w:val="a"/>
    <w:link w:val="1Char"/>
    <w:uiPriority w:val="9"/>
    <w:qFormat/>
    <w:rsid w:val="00A91EC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0">
    <w:name w:val="heading 2"/>
    <w:basedOn w:val="a"/>
    <w:next w:val="a"/>
    <w:link w:val="2Char"/>
    <w:uiPriority w:val="9"/>
    <w:unhideWhenUsed/>
    <w:qFormat/>
    <w:rsid w:val="00F97A17"/>
    <w:pPr>
      <w:spacing w:before="240" w:after="80"/>
      <w:jc w:val="left"/>
      <w:outlineLvl w:val="1"/>
    </w:pPr>
    <w:rPr>
      <w:b/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A17"/>
    <w:pPr>
      <w:spacing w:beforeLines="50" w:afterLines="50" w:line="240" w:lineRule="auto"/>
      <w:jc w:val="left"/>
      <w:outlineLvl w:val="2"/>
    </w:pPr>
    <w:rPr>
      <w:b/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97A17"/>
    <w:pPr>
      <w:spacing w:beforeLines="50" w:afterLines="50" w:line="240" w:lineRule="auto"/>
      <w:jc w:val="left"/>
      <w:outlineLvl w:val="3"/>
    </w:pPr>
    <w:rPr>
      <w:b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A91ECA"/>
    <w:pPr>
      <w:spacing w:before="200" w:after="0"/>
      <w:jc w:val="left"/>
      <w:outlineLvl w:val="4"/>
    </w:pPr>
    <w:rPr>
      <w:smallCaps/>
      <w:color w:val="3667C3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1ECA"/>
    <w:pPr>
      <w:spacing w:after="0"/>
      <w:jc w:val="left"/>
      <w:outlineLvl w:val="5"/>
    </w:pPr>
    <w:rPr>
      <w:smallCaps/>
      <w:color w:val="7598D9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1ECA"/>
    <w:pPr>
      <w:spacing w:after="0"/>
      <w:jc w:val="left"/>
      <w:outlineLvl w:val="6"/>
    </w:pPr>
    <w:rPr>
      <w:b/>
      <w:smallCaps/>
      <w:color w:val="7598D9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1ECA"/>
    <w:pPr>
      <w:spacing w:after="0"/>
      <w:jc w:val="left"/>
      <w:outlineLvl w:val="7"/>
    </w:pPr>
    <w:rPr>
      <w:b/>
      <w:i/>
      <w:smallCaps/>
      <w:color w:val="3667C3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1ECA"/>
    <w:pPr>
      <w:spacing w:after="0"/>
      <w:jc w:val="left"/>
      <w:outlineLvl w:val="8"/>
    </w:pPr>
    <w:rPr>
      <w:b/>
      <w:i/>
      <w:smallCaps/>
      <w:color w:val="244482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1ECA"/>
    <w:pPr>
      <w:pBdr>
        <w:top w:val="single" w:sz="12" w:space="1" w:color="7598D9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标题 Char"/>
    <w:basedOn w:val="a0"/>
    <w:link w:val="a3"/>
    <w:uiPriority w:val="10"/>
    <w:rsid w:val="00A91ECA"/>
    <w:rPr>
      <w:smallCaps/>
      <w:sz w:val="48"/>
      <w:szCs w:val="48"/>
    </w:rPr>
  </w:style>
  <w:style w:type="character" w:customStyle="1" w:styleId="2Char">
    <w:name w:val="标题 2 Char"/>
    <w:basedOn w:val="a0"/>
    <w:link w:val="20"/>
    <w:uiPriority w:val="9"/>
    <w:rsid w:val="00F97A17"/>
    <w:rPr>
      <w:b/>
      <w:smallCaps/>
      <w:spacing w:val="5"/>
      <w:sz w:val="28"/>
      <w:szCs w:val="28"/>
    </w:rPr>
  </w:style>
  <w:style w:type="character" w:customStyle="1" w:styleId="1Char">
    <w:name w:val="标题 1 Char"/>
    <w:basedOn w:val="a0"/>
    <w:link w:val="10"/>
    <w:uiPriority w:val="9"/>
    <w:rsid w:val="00A91ECA"/>
    <w:rPr>
      <w:smallCaps/>
      <w:spacing w:val="5"/>
      <w:sz w:val="32"/>
      <w:szCs w:val="32"/>
    </w:rPr>
  </w:style>
  <w:style w:type="paragraph" w:styleId="a4">
    <w:name w:val="List Paragraph"/>
    <w:basedOn w:val="a"/>
    <w:link w:val="Char0"/>
    <w:uiPriority w:val="34"/>
    <w:qFormat/>
    <w:rsid w:val="00A91ECA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91ECA"/>
    <w:rPr>
      <w:b/>
      <w:bCs/>
      <w:caps/>
      <w:sz w:val="16"/>
      <w:szCs w:val="18"/>
    </w:rPr>
  </w:style>
  <w:style w:type="character" w:customStyle="1" w:styleId="3Char">
    <w:name w:val="标题 3 Char"/>
    <w:basedOn w:val="a0"/>
    <w:link w:val="3"/>
    <w:uiPriority w:val="9"/>
    <w:rsid w:val="00F97A17"/>
    <w:rPr>
      <w:b/>
      <w:smallCaps/>
      <w:spacing w:val="5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97A17"/>
    <w:rPr>
      <w:b/>
      <w:smallCaps/>
      <w:spacing w:val="10"/>
      <w:sz w:val="22"/>
      <w:szCs w:val="22"/>
    </w:rPr>
  </w:style>
  <w:style w:type="paragraph" w:styleId="a6">
    <w:name w:val="header"/>
    <w:basedOn w:val="a"/>
    <w:link w:val="Char1"/>
    <w:uiPriority w:val="99"/>
    <w:unhideWhenUsed/>
    <w:rsid w:val="00F16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F1646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F1646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F16469"/>
    <w:rPr>
      <w:sz w:val="18"/>
      <w:szCs w:val="18"/>
    </w:rPr>
  </w:style>
  <w:style w:type="paragraph" w:styleId="a8">
    <w:name w:val="Quote"/>
    <w:basedOn w:val="a"/>
    <w:next w:val="a"/>
    <w:link w:val="Char3"/>
    <w:uiPriority w:val="29"/>
    <w:qFormat/>
    <w:rsid w:val="00A91ECA"/>
    <w:rPr>
      <w:i/>
    </w:rPr>
  </w:style>
  <w:style w:type="character" w:customStyle="1" w:styleId="Char3">
    <w:name w:val="引用 Char"/>
    <w:basedOn w:val="a0"/>
    <w:link w:val="a8"/>
    <w:uiPriority w:val="29"/>
    <w:rsid w:val="00A91ECA"/>
    <w:rPr>
      <w:i/>
    </w:rPr>
  </w:style>
  <w:style w:type="character" w:customStyle="1" w:styleId="5Char">
    <w:name w:val="标题 5 Char"/>
    <w:basedOn w:val="a0"/>
    <w:link w:val="5"/>
    <w:uiPriority w:val="9"/>
    <w:rsid w:val="00A91ECA"/>
    <w:rPr>
      <w:smallCaps/>
      <w:color w:val="3667C3" w:themeColor="accent2" w:themeShade="BF"/>
      <w:spacing w:val="10"/>
      <w:sz w:val="22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A91ECA"/>
    <w:rPr>
      <w:smallCaps/>
      <w:color w:val="7598D9" w:themeColor="accent2"/>
      <w:spacing w:val="5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A91ECA"/>
    <w:rPr>
      <w:b/>
      <w:smallCaps/>
      <w:color w:val="7598D9" w:themeColor="accent2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91ECA"/>
    <w:rPr>
      <w:b/>
      <w:i/>
      <w:smallCaps/>
      <w:color w:val="3667C3" w:themeColor="accent2" w:themeShade="BF"/>
    </w:rPr>
  </w:style>
  <w:style w:type="character" w:customStyle="1" w:styleId="9Char">
    <w:name w:val="标题 9 Char"/>
    <w:basedOn w:val="a0"/>
    <w:link w:val="9"/>
    <w:uiPriority w:val="9"/>
    <w:semiHidden/>
    <w:rsid w:val="00A91ECA"/>
    <w:rPr>
      <w:b/>
      <w:i/>
      <w:smallCaps/>
      <w:color w:val="244482" w:themeColor="accent2" w:themeShade="7F"/>
    </w:rPr>
  </w:style>
  <w:style w:type="paragraph" w:styleId="a9">
    <w:name w:val="Subtitle"/>
    <w:basedOn w:val="a"/>
    <w:next w:val="a"/>
    <w:link w:val="Char4"/>
    <w:uiPriority w:val="11"/>
    <w:qFormat/>
    <w:rsid w:val="00A91ECA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4">
    <w:name w:val="副标题 Char"/>
    <w:basedOn w:val="a0"/>
    <w:link w:val="a9"/>
    <w:uiPriority w:val="11"/>
    <w:rsid w:val="00A91ECA"/>
    <w:rPr>
      <w:rFonts w:asciiTheme="majorHAnsi" w:eastAsiaTheme="majorEastAsia" w:hAnsiTheme="majorHAnsi" w:cstheme="majorBidi"/>
      <w:szCs w:val="22"/>
    </w:rPr>
  </w:style>
  <w:style w:type="character" w:styleId="aa">
    <w:name w:val="Strong"/>
    <w:uiPriority w:val="22"/>
    <w:qFormat/>
    <w:rsid w:val="00A91ECA"/>
    <w:rPr>
      <w:b/>
      <w:color w:val="7598D9" w:themeColor="accent2"/>
    </w:rPr>
  </w:style>
  <w:style w:type="character" w:styleId="ab">
    <w:name w:val="Emphasis"/>
    <w:uiPriority w:val="20"/>
    <w:qFormat/>
    <w:rsid w:val="00A91ECA"/>
    <w:rPr>
      <w:b/>
      <w:i/>
      <w:spacing w:val="10"/>
    </w:rPr>
  </w:style>
  <w:style w:type="paragraph" w:styleId="ac">
    <w:name w:val="No Spacing"/>
    <w:basedOn w:val="a"/>
    <w:link w:val="Char5"/>
    <w:uiPriority w:val="1"/>
    <w:qFormat/>
    <w:rsid w:val="00A91ECA"/>
    <w:pPr>
      <w:spacing w:after="0" w:line="240" w:lineRule="auto"/>
    </w:pPr>
  </w:style>
  <w:style w:type="character" w:customStyle="1" w:styleId="Char5">
    <w:name w:val="无间隔 Char"/>
    <w:basedOn w:val="a0"/>
    <w:link w:val="ac"/>
    <w:uiPriority w:val="1"/>
    <w:rsid w:val="00A91ECA"/>
  </w:style>
  <w:style w:type="paragraph" w:styleId="ad">
    <w:name w:val="Intense Quote"/>
    <w:basedOn w:val="a"/>
    <w:next w:val="a"/>
    <w:link w:val="Char6"/>
    <w:uiPriority w:val="30"/>
    <w:qFormat/>
    <w:rsid w:val="00A91ECA"/>
    <w:pPr>
      <w:pBdr>
        <w:top w:val="single" w:sz="8" w:space="10" w:color="3667C3" w:themeColor="accent2" w:themeShade="BF"/>
        <w:left w:val="single" w:sz="8" w:space="10" w:color="3667C3" w:themeColor="accent2" w:themeShade="BF"/>
        <w:bottom w:val="single" w:sz="8" w:space="10" w:color="3667C3" w:themeColor="accent2" w:themeShade="BF"/>
        <w:right w:val="single" w:sz="8" w:space="10" w:color="3667C3" w:themeColor="accent2" w:themeShade="BF"/>
      </w:pBdr>
      <w:shd w:val="clear" w:color="auto" w:fill="7598D9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6">
    <w:name w:val="明显引用 Char"/>
    <w:basedOn w:val="a0"/>
    <w:link w:val="ad"/>
    <w:uiPriority w:val="30"/>
    <w:rsid w:val="00A91ECA"/>
    <w:rPr>
      <w:b/>
      <w:i/>
      <w:color w:val="FFFFFF" w:themeColor="background1"/>
      <w:shd w:val="clear" w:color="auto" w:fill="7598D9" w:themeFill="accent2"/>
    </w:rPr>
  </w:style>
  <w:style w:type="character" w:styleId="ae">
    <w:name w:val="Subtle Emphasis"/>
    <w:uiPriority w:val="19"/>
    <w:qFormat/>
    <w:rsid w:val="00A91ECA"/>
    <w:rPr>
      <w:i/>
    </w:rPr>
  </w:style>
  <w:style w:type="character" w:styleId="af">
    <w:name w:val="Intense Emphasis"/>
    <w:uiPriority w:val="21"/>
    <w:qFormat/>
    <w:rsid w:val="00A91ECA"/>
    <w:rPr>
      <w:b/>
      <w:i/>
      <w:color w:val="7598D9" w:themeColor="accent2"/>
      <w:spacing w:val="10"/>
    </w:rPr>
  </w:style>
  <w:style w:type="character" w:styleId="af0">
    <w:name w:val="Subtle Reference"/>
    <w:uiPriority w:val="31"/>
    <w:qFormat/>
    <w:rsid w:val="00A91ECA"/>
    <w:rPr>
      <w:b/>
    </w:rPr>
  </w:style>
  <w:style w:type="character" w:styleId="af1">
    <w:name w:val="Intense Reference"/>
    <w:uiPriority w:val="32"/>
    <w:qFormat/>
    <w:rsid w:val="00A91ECA"/>
    <w:rPr>
      <w:b/>
      <w:bCs/>
      <w:smallCaps/>
      <w:spacing w:val="5"/>
      <w:sz w:val="22"/>
      <w:szCs w:val="22"/>
      <w:u w:val="single"/>
    </w:rPr>
  </w:style>
  <w:style w:type="character" w:styleId="af2">
    <w:name w:val="Book Title"/>
    <w:uiPriority w:val="33"/>
    <w:qFormat/>
    <w:rsid w:val="00A91ECA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0"/>
    <w:next w:val="a"/>
    <w:uiPriority w:val="39"/>
    <w:unhideWhenUsed/>
    <w:qFormat/>
    <w:rsid w:val="00A91ECA"/>
    <w:pPr>
      <w:outlineLvl w:val="9"/>
    </w:pPr>
  </w:style>
  <w:style w:type="paragraph" w:styleId="af3">
    <w:name w:val="Balloon Text"/>
    <w:basedOn w:val="a"/>
    <w:link w:val="Char7"/>
    <w:uiPriority w:val="99"/>
    <w:semiHidden/>
    <w:unhideWhenUsed/>
    <w:rsid w:val="003D0733"/>
    <w:rPr>
      <w:sz w:val="16"/>
      <w:szCs w:val="16"/>
    </w:rPr>
  </w:style>
  <w:style w:type="character" w:customStyle="1" w:styleId="Char7">
    <w:name w:val="批注框文本 Char"/>
    <w:basedOn w:val="a0"/>
    <w:link w:val="af3"/>
    <w:uiPriority w:val="99"/>
    <w:semiHidden/>
    <w:rsid w:val="003D0733"/>
    <w:rPr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qFormat/>
    <w:rsid w:val="00985ABC"/>
  </w:style>
  <w:style w:type="paragraph" w:styleId="21">
    <w:name w:val="toc 2"/>
    <w:basedOn w:val="a"/>
    <w:next w:val="a"/>
    <w:autoRedefine/>
    <w:uiPriority w:val="39"/>
    <w:unhideWhenUsed/>
    <w:qFormat/>
    <w:rsid w:val="00985AB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625D0F"/>
    <w:pPr>
      <w:tabs>
        <w:tab w:val="left" w:pos="1475"/>
        <w:tab w:val="right" w:leader="dot" w:pos="8302"/>
      </w:tabs>
      <w:ind w:leftChars="400" w:left="800"/>
    </w:pPr>
  </w:style>
  <w:style w:type="character" w:styleId="af4">
    <w:name w:val="Hyperlink"/>
    <w:basedOn w:val="a0"/>
    <w:uiPriority w:val="99"/>
    <w:unhideWhenUsed/>
    <w:rsid w:val="00985ABC"/>
    <w:rPr>
      <w:color w:val="D2611C" w:themeColor="hyperlink"/>
      <w:u w:val="single"/>
    </w:rPr>
  </w:style>
  <w:style w:type="table" w:styleId="af5">
    <w:name w:val="Table Grid"/>
    <w:basedOn w:val="a1"/>
    <w:uiPriority w:val="59"/>
    <w:rsid w:val="00DC21E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endnote text"/>
    <w:basedOn w:val="a"/>
    <w:link w:val="Char8"/>
    <w:uiPriority w:val="99"/>
    <w:semiHidden/>
    <w:unhideWhenUsed/>
    <w:rsid w:val="00230448"/>
    <w:pPr>
      <w:snapToGrid w:val="0"/>
    </w:pPr>
  </w:style>
  <w:style w:type="character" w:customStyle="1" w:styleId="Char8">
    <w:name w:val="尾注文本 Char"/>
    <w:basedOn w:val="a0"/>
    <w:link w:val="af6"/>
    <w:uiPriority w:val="99"/>
    <w:semiHidden/>
    <w:rsid w:val="00230448"/>
  </w:style>
  <w:style w:type="character" w:styleId="af7">
    <w:name w:val="endnote reference"/>
    <w:basedOn w:val="a0"/>
    <w:uiPriority w:val="99"/>
    <w:semiHidden/>
    <w:unhideWhenUsed/>
    <w:rsid w:val="00230448"/>
    <w:rPr>
      <w:vertAlign w:val="superscript"/>
    </w:rPr>
  </w:style>
  <w:style w:type="paragraph" w:styleId="af8">
    <w:name w:val="footnote text"/>
    <w:basedOn w:val="a"/>
    <w:link w:val="Char9"/>
    <w:uiPriority w:val="99"/>
    <w:semiHidden/>
    <w:unhideWhenUsed/>
    <w:rsid w:val="00230448"/>
    <w:pPr>
      <w:snapToGrid w:val="0"/>
    </w:pPr>
    <w:rPr>
      <w:sz w:val="18"/>
      <w:szCs w:val="18"/>
    </w:rPr>
  </w:style>
  <w:style w:type="character" w:customStyle="1" w:styleId="Char9">
    <w:name w:val="脚注文本 Char"/>
    <w:basedOn w:val="a0"/>
    <w:link w:val="af8"/>
    <w:uiPriority w:val="99"/>
    <w:semiHidden/>
    <w:rsid w:val="00230448"/>
    <w:rPr>
      <w:sz w:val="18"/>
      <w:szCs w:val="18"/>
    </w:rPr>
  </w:style>
  <w:style w:type="character" w:styleId="af9">
    <w:name w:val="footnote reference"/>
    <w:basedOn w:val="a0"/>
    <w:uiPriority w:val="99"/>
    <w:unhideWhenUsed/>
    <w:rsid w:val="00230448"/>
    <w:rPr>
      <w:vertAlign w:val="superscript"/>
    </w:rPr>
  </w:style>
  <w:style w:type="character" w:customStyle="1" w:styleId="pcshowproductlistprice">
    <w:name w:val="pcshowproductlistprice"/>
    <w:basedOn w:val="a0"/>
    <w:rsid w:val="00230448"/>
  </w:style>
  <w:style w:type="character" w:customStyle="1" w:styleId="apple-converted-space">
    <w:name w:val="apple-converted-space"/>
    <w:basedOn w:val="a0"/>
    <w:rsid w:val="00A91ECA"/>
  </w:style>
  <w:style w:type="paragraph" w:styleId="afa">
    <w:name w:val="Normal (Web)"/>
    <w:basedOn w:val="a"/>
    <w:uiPriority w:val="99"/>
    <w:unhideWhenUsed/>
    <w:rsid w:val="00A91ECA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221">
    <w:name w:val="2.2.1"/>
    <w:basedOn w:val="a"/>
    <w:link w:val="221Char"/>
    <w:qFormat/>
    <w:rsid w:val="00A91ECA"/>
    <w:pPr>
      <w:widowControl w:val="0"/>
      <w:ind w:firstLineChars="196" w:firstLine="472"/>
    </w:pPr>
    <w:rPr>
      <w:rFonts w:ascii="Times New Roman" w:hAnsi="Times New Roman" w:cs="Times New Roman"/>
      <w:b/>
      <w:kern w:val="2"/>
      <w:sz w:val="24"/>
      <w:szCs w:val="24"/>
      <w:lang w:eastAsia="zh-CN" w:bidi="ar-SA"/>
    </w:rPr>
  </w:style>
  <w:style w:type="paragraph" w:customStyle="1" w:styleId="210">
    <w:name w:val="2.1"/>
    <w:basedOn w:val="a"/>
    <w:link w:val="21Char"/>
    <w:qFormat/>
    <w:rsid w:val="00A91ECA"/>
    <w:pPr>
      <w:widowControl w:val="0"/>
    </w:pPr>
    <w:rPr>
      <w:rFonts w:ascii="Times New Roman" w:hAnsi="Times New Roman"/>
      <w:b/>
      <w:kern w:val="2"/>
      <w:sz w:val="24"/>
      <w:szCs w:val="24"/>
      <w:lang w:eastAsia="zh-CN" w:bidi="ar-SA"/>
    </w:rPr>
  </w:style>
  <w:style w:type="character" w:customStyle="1" w:styleId="221Char">
    <w:name w:val="2.2.1 Char"/>
    <w:basedOn w:val="a0"/>
    <w:link w:val="221"/>
    <w:rsid w:val="00A91ECA"/>
    <w:rPr>
      <w:rFonts w:ascii="Times New Roman" w:hAnsi="Times New Roman" w:cs="Times New Roman"/>
      <w:b/>
      <w:kern w:val="2"/>
      <w:sz w:val="24"/>
      <w:szCs w:val="24"/>
      <w:lang w:eastAsia="zh-CN" w:bidi="ar-SA"/>
    </w:rPr>
  </w:style>
  <w:style w:type="paragraph" w:customStyle="1" w:styleId="1">
    <w:name w:val="1"/>
    <w:basedOn w:val="a4"/>
    <w:link w:val="1Char0"/>
    <w:qFormat/>
    <w:rsid w:val="00A91ECA"/>
    <w:pPr>
      <w:widowControl w:val="0"/>
      <w:numPr>
        <w:numId w:val="1"/>
      </w:numPr>
      <w:ind w:left="0" w:firstLine="0"/>
      <w:contextualSpacing w:val="0"/>
    </w:pPr>
    <w:rPr>
      <w:b/>
      <w:kern w:val="2"/>
      <w:sz w:val="28"/>
      <w:szCs w:val="28"/>
      <w:lang w:eastAsia="zh-CN" w:bidi="ar-SA"/>
    </w:rPr>
  </w:style>
  <w:style w:type="character" w:customStyle="1" w:styleId="21Char">
    <w:name w:val="2.1 Char"/>
    <w:basedOn w:val="a0"/>
    <w:link w:val="210"/>
    <w:rsid w:val="00A91ECA"/>
    <w:rPr>
      <w:rFonts w:ascii="Times New Roman" w:hAnsi="Times New Roman"/>
      <w:b/>
      <w:kern w:val="2"/>
      <w:sz w:val="24"/>
      <w:szCs w:val="24"/>
      <w:lang w:eastAsia="zh-CN" w:bidi="ar-SA"/>
    </w:rPr>
  </w:style>
  <w:style w:type="paragraph" w:styleId="2">
    <w:name w:val="List Number 2"/>
    <w:basedOn w:val="a"/>
    <w:rsid w:val="00A91ECA"/>
    <w:pPr>
      <w:numPr>
        <w:numId w:val="2"/>
      </w:numPr>
    </w:pPr>
    <w:rPr>
      <w:rFonts w:ascii="Calibri" w:eastAsia="宋体" w:hAnsi="Calibri" w:cs="Times New Roman"/>
    </w:rPr>
  </w:style>
  <w:style w:type="character" w:customStyle="1" w:styleId="Char0">
    <w:name w:val="列出段落 Char"/>
    <w:basedOn w:val="a0"/>
    <w:link w:val="a4"/>
    <w:uiPriority w:val="34"/>
    <w:rsid w:val="00A91ECA"/>
  </w:style>
  <w:style w:type="character" w:customStyle="1" w:styleId="1Char0">
    <w:name w:val="1 Char"/>
    <w:basedOn w:val="Char0"/>
    <w:link w:val="1"/>
    <w:rsid w:val="00A91ECA"/>
    <w:rPr>
      <w:b/>
      <w:kern w:val="2"/>
      <w:sz w:val="28"/>
      <w:szCs w:val="28"/>
      <w:lang w:eastAsia="zh-CN" w:bidi="ar-SA"/>
    </w:rPr>
  </w:style>
  <w:style w:type="table" w:customStyle="1" w:styleId="12">
    <w:name w:val="网格型1"/>
    <w:basedOn w:val="a1"/>
    <w:next w:val="af5"/>
    <w:uiPriority w:val="59"/>
    <w:rsid w:val="00375F84"/>
    <w:pPr>
      <w:spacing w:after="0" w:line="240" w:lineRule="auto"/>
      <w:ind w:firstLine="357"/>
      <w:jc w:val="left"/>
    </w:pPr>
    <w:rPr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Date"/>
    <w:basedOn w:val="a"/>
    <w:next w:val="a"/>
    <w:link w:val="Chara"/>
    <w:uiPriority w:val="99"/>
    <w:semiHidden/>
    <w:unhideWhenUsed/>
    <w:rsid w:val="00BC2FCB"/>
    <w:pPr>
      <w:ind w:leftChars="2500" w:left="100"/>
    </w:pPr>
  </w:style>
  <w:style w:type="character" w:customStyle="1" w:styleId="Chara">
    <w:name w:val="日期 Char"/>
    <w:basedOn w:val="a0"/>
    <w:link w:val="afb"/>
    <w:uiPriority w:val="99"/>
    <w:semiHidden/>
    <w:rsid w:val="00BC2FCB"/>
  </w:style>
  <w:style w:type="table" w:styleId="-3">
    <w:name w:val="Light Shading Accent 3"/>
    <w:basedOn w:val="a1"/>
    <w:uiPriority w:val="60"/>
    <w:rsid w:val="00DB5E47"/>
    <w:pPr>
      <w:spacing w:after="0" w:line="240" w:lineRule="auto"/>
    </w:pPr>
    <w:rPr>
      <w:color w:val="852010" w:themeColor="accent3" w:themeShade="BF"/>
    </w:rPr>
    <w:tblPr>
      <w:tblStyleRowBandSize w:val="1"/>
      <w:tblStyleColBandSize w:val="1"/>
      <w:tblInd w:w="0" w:type="dxa"/>
      <w:tblBorders>
        <w:top w:val="single" w:sz="8" w:space="0" w:color="B32C16" w:themeColor="accent3"/>
        <w:bottom w:val="single" w:sz="8" w:space="0" w:color="B32C1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2C16" w:themeColor="accent3"/>
          <w:left w:val="nil"/>
          <w:bottom w:val="single" w:sz="8" w:space="0" w:color="B32C1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2C16" w:themeColor="accent3"/>
          <w:left w:val="nil"/>
          <w:bottom w:val="single" w:sz="8" w:space="0" w:color="B32C1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C2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C2BA" w:themeFill="accent3" w:themeFillTint="3F"/>
      </w:tcPr>
    </w:tblStylePr>
  </w:style>
  <w:style w:type="table" w:customStyle="1" w:styleId="-11">
    <w:name w:val="浅色底纹 - 强调文字颜色 11"/>
    <w:basedOn w:val="a1"/>
    <w:uiPriority w:val="60"/>
    <w:rsid w:val="00DB5E47"/>
    <w:pPr>
      <w:spacing w:after="0" w:line="240" w:lineRule="auto"/>
    </w:pPr>
    <w:rPr>
      <w:color w:val="E65B01" w:themeColor="accent1" w:themeShade="BF"/>
    </w:rPr>
    <w:tblPr>
      <w:tblStyleRowBandSize w:val="1"/>
      <w:tblStyleColBandSize w:val="1"/>
      <w:tblInd w:w="0" w:type="dxa"/>
      <w:tblBorders>
        <w:top w:val="single" w:sz="8" w:space="0" w:color="FE8637" w:themeColor="accent1"/>
        <w:bottom w:val="single" w:sz="8" w:space="0" w:color="FE863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8637" w:themeColor="accent1"/>
          <w:left w:val="nil"/>
          <w:bottom w:val="single" w:sz="8" w:space="0" w:color="FE863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8637" w:themeColor="accent1"/>
          <w:left w:val="nil"/>
          <w:bottom w:val="single" w:sz="8" w:space="0" w:color="FE863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1C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1CD" w:themeFill="accent1" w:themeFillTint="3F"/>
      </w:tcPr>
    </w:tblStylePr>
  </w:style>
  <w:style w:type="table" w:styleId="-2">
    <w:name w:val="Light Shading Accent 2"/>
    <w:basedOn w:val="a1"/>
    <w:uiPriority w:val="60"/>
    <w:rsid w:val="00FB326F"/>
    <w:pPr>
      <w:spacing w:after="0" w:line="240" w:lineRule="auto"/>
    </w:pPr>
    <w:rPr>
      <w:color w:val="3667C3" w:themeColor="accent2" w:themeShade="BF"/>
    </w:rPr>
    <w:tblPr>
      <w:tblStyleRowBandSize w:val="1"/>
      <w:tblStyleColBandSize w:val="1"/>
      <w:tblInd w:w="0" w:type="dxa"/>
      <w:tblBorders>
        <w:top w:val="single" w:sz="8" w:space="0" w:color="7598D9" w:themeColor="accent2"/>
        <w:bottom w:val="single" w:sz="8" w:space="0" w:color="7598D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98D9" w:themeColor="accent2"/>
          <w:left w:val="nil"/>
          <w:bottom w:val="single" w:sz="8" w:space="0" w:color="7598D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98D9" w:themeColor="accent2"/>
          <w:left w:val="nil"/>
          <w:bottom w:val="single" w:sz="8" w:space="0" w:color="7598D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5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5F5" w:themeFill="accent2" w:themeFillTint="3F"/>
      </w:tcPr>
    </w:tblStylePr>
  </w:style>
  <w:style w:type="table" w:customStyle="1" w:styleId="13">
    <w:name w:val="浅色底纹1"/>
    <w:basedOn w:val="a1"/>
    <w:uiPriority w:val="60"/>
    <w:rsid w:val="00FB326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40">
    <w:name w:val="toc 4"/>
    <w:basedOn w:val="a"/>
    <w:next w:val="a"/>
    <w:autoRedefine/>
    <w:uiPriority w:val="39"/>
    <w:unhideWhenUsed/>
    <w:rsid w:val="006C4B2B"/>
    <w:pPr>
      <w:ind w:leftChars="600" w:left="1260"/>
    </w:pPr>
  </w:style>
  <w:style w:type="paragraph" w:customStyle="1" w:styleId="line891">
    <w:name w:val="line891"/>
    <w:basedOn w:val="a"/>
    <w:rsid w:val="00280A88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sz w:val="24"/>
      <w:szCs w:val="24"/>
      <w:lang w:eastAsia="zh-CN" w:bidi="ar-SA"/>
    </w:rPr>
  </w:style>
  <w:style w:type="paragraph" w:customStyle="1" w:styleId="line862">
    <w:name w:val="line862"/>
    <w:basedOn w:val="a"/>
    <w:rsid w:val="00280A88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sz w:val="24"/>
      <w:szCs w:val="24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wiki.ubuntu.com/PrecisePangolin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lists.ubuntu.com/archives/ubuntu-announce/2014-February/000180.html" TargetMode="External"/><Relationship Id="rId42" Type="http://schemas.openxmlformats.org/officeDocument/2006/relationships/hyperlink" Target="https://lists.ubuntu.com/archives/ubuntu-announce/2012-April/000159.html" TargetMode="External"/><Relationship Id="rId47" Type="http://schemas.openxmlformats.org/officeDocument/2006/relationships/hyperlink" Target="https://wiki.ubuntu.com/LucidLynx" TargetMode="External"/><Relationship Id="rId50" Type="http://schemas.openxmlformats.org/officeDocument/2006/relationships/hyperlink" Target="https://lists.ubuntu.com/archives/ubuntu-announce/2010-August/000134.html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packages.ubuntu.co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wiki.ubuntu.com/PrecisePangolin" TargetMode="External"/><Relationship Id="rId38" Type="http://schemas.openxmlformats.org/officeDocument/2006/relationships/hyperlink" Target="https://lists.ubuntu.com/archives/ubuntu-announce/2013-February/000166.html" TargetMode="External"/><Relationship Id="rId46" Type="http://schemas.openxmlformats.org/officeDocument/2006/relationships/hyperlink" Target="https://lists.ubuntu.com/archives/ubuntu-announce/2011-July/000150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wiki.ubuntu.com/TrustyTahr" TargetMode="External"/><Relationship Id="rId41" Type="http://schemas.openxmlformats.org/officeDocument/2006/relationships/hyperlink" Target="https://wiki.ubuntu.com/PrecisePangolin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vault.centos.org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lists.ubuntu.com/archives/ubuntu-announce/2014-August/000189.html" TargetMode="External"/><Relationship Id="rId37" Type="http://schemas.openxmlformats.org/officeDocument/2006/relationships/hyperlink" Target="https://wiki.ubuntu.com/PrecisePangolin" TargetMode="External"/><Relationship Id="rId40" Type="http://schemas.openxmlformats.org/officeDocument/2006/relationships/hyperlink" Target="https://lists.ubuntu.com/archives/ubuntu-announce/2012-August/000160.html" TargetMode="External"/><Relationship Id="rId45" Type="http://schemas.openxmlformats.org/officeDocument/2006/relationships/hyperlink" Target="https://wiki.ubuntu.com/LucidLynx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yperlink" Target="https://lists.ubuntu.com/archives/ubuntu-announce/2014-July/000188.html" TargetMode="External"/><Relationship Id="rId36" Type="http://schemas.openxmlformats.org/officeDocument/2006/relationships/hyperlink" Target="https://lists.ubuntu.com/archives/ubuntu-announce/2013-August/000175.html" TargetMode="External"/><Relationship Id="rId49" Type="http://schemas.openxmlformats.org/officeDocument/2006/relationships/hyperlink" Target="https://wiki.ubuntu.com/LucidLynx" TargetMode="External"/><Relationship Id="rId10" Type="http://schemas.openxmlformats.org/officeDocument/2006/relationships/hyperlink" Target="http://www.shannon-sys.com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wiki.ubuntu.com/PrecisePangolin" TargetMode="External"/><Relationship Id="rId44" Type="http://schemas.openxmlformats.org/officeDocument/2006/relationships/hyperlink" Target="https://lists.ubuntu.com/archives/ubuntu-announce/2012-February/000155.html" TargetMode="External"/><Relationship Id="rId52" Type="http://schemas.openxmlformats.org/officeDocument/2006/relationships/hyperlink" Target="https://lists.ubuntu.com/archives/ubuntu-announce/2010-April/000133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yperlink" Target="https://wiki.ubuntu.com/TrustyTahr" TargetMode="External"/><Relationship Id="rId30" Type="http://schemas.openxmlformats.org/officeDocument/2006/relationships/hyperlink" Target="https://lists.ubuntu.com/archives/ubuntu-announce/2014-April/000182.html" TargetMode="External"/><Relationship Id="rId35" Type="http://schemas.openxmlformats.org/officeDocument/2006/relationships/hyperlink" Target="https://wiki.ubuntu.com/PrecisePangolin" TargetMode="External"/><Relationship Id="rId43" Type="http://schemas.openxmlformats.org/officeDocument/2006/relationships/hyperlink" Target="https://wiki.ubuntu.com/LucidLynx" TargetMode="External"/><Relationship Id="rId48" Type="http://schemas.openxmlformats.org/officeDocument/2006/relationships/hyperlink" Target="https://lists.ubuntu.com/archives/ubuntu-announce/2011-February/000141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wiki.ubuntu.com/LucidLynx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usiness\Engineering\Documents\templa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2014-09-15T00:00:00</PublishDate>
  <Abstract/>
  <CompanyAddress>上海市杨浦区密云路1018号复旦科技园5-202  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6B59BB-6176-4E3B-9D26-8B9AB0277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templates.dotx</Template>
  <TotalTime>522</TotalTime>
  <Pages>35</Pages>
  <Words>3108</Words>
  <Characters>17721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Shannon Direct-IO PCIe SSD 简明指南</vt:lpstr>
    </vt:vector>
  </TitlesOfParts>
  <Company>Shannon Systems</Company>
  <LinksUpToDate>false</LinksUpToDate>
  <CharactersWithSpaces>20788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Shannon Direct-IO PCIe SSD 用户手册</dc:title>
  <dc:subject>whitepaper</dc:subject>
  <dc:creator>Xueshi</dc:creator>
  <cp:lastModifiedBy>spike</cp:lastModifiedBy>
  <cp:revision>105</cp:revision>
  <cp:lastPrinted>2014-09-17T02:24:00Z</cp:lastPrinted>
  <dcterms:created xsi:type="dcterms:W3CDTF">2014-07-11T02:38:00Z</dcterms:created>
  <dcterms:modified xsi:type="dcterms:W3CDTF">2014-09-17T02:26:00Z</dcterms:modified>
</cp:coreProperties>
</file>